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79203494"/>
        <w:docPartObj>
          <w:docPartGallery w:val="Cover Pages"/>
          <w:docPartUnique/>
        </w:docPartObj>
      </w:sdtPr>
      <w:sdtContent>
        <w:p w14:paraId="3B7774A3" w14:textId="77777777" w:rsidR="00790525" w:rsidRDefault="00790525">
          <w:r>
            <w:rPr>
              <w:noProof/>
            </w:rPr>
            <mc:AlternateContent>
              <mc:Choice Requires="wpg">
                <w:drawing>
                  <wp:anchor distT="0" distB="0" distL="114300" distR="114300" simplePos="0" relativeHeight="251663360" behindDoc="0" locked="0" layoutInCell="1" allowOverlap="1" wp14:anchorId="23A49BF3" wp14:editId="7CFF72AB">
                    <wp:simplePos x="0" y="0"/>
                    <wp:positionH relativeFrom="column">
                      <wp:posOffset>4476750</wp:posOffset>
                    </wp:positionH>
                    <wp:positionV relativeFrom="paragraph">
                      <wp:posOffset>-95250</wp:posOffset>
                    </wp:positionV>
                    <wp:extent cx="2377440" cy="776605"/>
                    <wp:effectExtent l="0" t="0" r="3810" b="23495"/>
                    <wp:wrapNone/>
                    <wp:docPr id="91" name="Group 91"/>
                    <wp:cNvGraphicFramePr/>
                    <a:graphic xmlns:a="http://schemas.openxmlformats.org/drawingml/2006/main">
                      <a:graphicData uri="http://schemas.microsoft.com/office/word/2010/wordprocessingGroup">
                        <wpg:wgp>
                          <wpg:cNvGrpSpPr/>
                          <wpg:grpSpPr>
                            <a:xfrm>
                              <a:off x="0" y="0"/>
                              <a:ext cx="2377440" cy="776605"/>
                              <a:chOff x="0" y="0"/>
                              <a:chExt cx="2377440" cy="776605"/>
                            </a:xfrm>
                          </wpg:grpSpPr>
                          <wps:wsp>
                            <wps:cNvPr id="92" name="Text Box 6"/>
                            <wps:cNvSpPr txBox="1">
                              <a:spLocks noChangeArrowheads="1"/>
                            </wps:cNvSpPr>
                            <wps:spPr bwMode="auto">
                              <a:xfrm>
                                <a:off x="0" y="123825"/>
                                <a:ext cx="125793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15A9836A" w14:textId="77777777" w:rsidR="00B50B4A" w:rsidRDefault="00B50B4A">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Fall</w:t>
                                  </w:r>
                                </w:p>
                              </w:txbxContent>
                            </wps:txbx>
                            <wps:bodyPr rot="0" vert="horz" wrap="square" lIns="0" tIns="0" rIns="0" bIns="0" anchor="t" anchorCtr="0" upright="1">
                              <a:noAutofit/>
                            </wps:bodyPr>
                          </wps:wsp>
                          <wps:wsp>
                            <wps:cNvPr id="93" name="Text Box 7"/>
                            <wps:cNvSpPr txBox="1">
                              <a:spLocks noChangeArrowheads="1"/>
                            </wps:cNvSpPr>
                            <wps:spPr bwMode="auto">
                              <a:xfrm>
                                <a:off x="1381125" y="0"/>
                                <a:ext cx="996315" cy="75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533F0" w14:textId="77777777" w:rsidR="00B50B4A" w:rsidRDefault="00B50B4A">
                                  <w:pPr>
                                    <w:contextualSpacing/>
                                    <w:rPr>
                                      <w:rFonts w:asciiTheme="majorHAnsi" w:hAnsiTheme="majorHAnsi"/>
                                      <w:color w:val="ABA99B" w:themeColor="text2" w:themeTint="99"/>
                                      <w:sz w:val="92"/>
                                      <w:szCs w:val="92"/>
                                    </w:rPr>
                                  </w:pPr>
                                  <w:r>
                                    <w:rPr>
                                      <w:rFonts w:asciiTheme="majorHAnsi" w:hAnsiTheme="majorHAnsi"/>
                                      <w:color w:val="ABA99B" w:themeColor="text2" w:themeTint="99"/>
                                      <w:sz w:val="92"/>
                                      <w:szCs w:val="92"/>
                                    </w:rPr>
                                    <w:t>16</w:t>
                                  </w:r>
                                </w:p>
                              </w:txbxContent>
                            </wps:txbx>
                            <wps:bodyPr rot="0" vert="horz" wrap="square" lIns="0" tIns="0" rIns="0" bIns="0" anchor="t" anchorCtr="0" upright="1">
                              <a:noAutofit/>
                            </wps:bodyPr>
                          </wps:wsp>
                          <wps:wsp>
                            <wps:cNvPr id="101" name="AutoShape 8"/>
                            <wps:cNvCnPr>
                              <a:cxnSpLocks noChangeShapeType="1"/>
                            </wps:cNvCnPr>
                            <wps:spPr bwMode="auto">
                              <a:xfrm>
                                <a:off x="1333500" y="19050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91" o:spid="_x0000_s1026" style="position:absolute;margin-left:352.5pt;margin-top:-7.45pt;width:187.2pt;height:61.15pt;z-index:251663360" coordsize="2377440,7766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5ZSNoDAAC9DQAADgAAAGRycy9lMm9Eb2MueG1s7FfZbus2EH0v0H8g9O5otTZEuUi8BAXS9gJJ&#10;P4CWqAWVSJWkI6dF/71DUpKduC6CXHRD6wAKxWU4c2bmzOj606Fr0TPhomE0s9wrx0KE5qxoaJVZ&#10;PzxtF7GFhMS0wC2jJLNeiLA+3Xz91fXQp8RjNWsLwhEIoSId+syqpexT2xZ5TTosrlhPKCyWjHdY&#10;wiuv7ILjAaR3re05TmgPjBc9ZzkRAmbXZtG60fLLkuTy+7IURKI2s0A3qZ9cP3fqad9c47TiuK+b&#10;fFQDf0CLDjcULp1FrbHEaM+bM1Fdk3MmWCmvctbZrCybnGgbwBrXeWPNPWf7XttSpUPVzzABtG9w&#10;+rDY/Lvnzxw1RWYlroUo7sBH+loE7wDO0Fcp7Lnn/WP/mY8TlXlT9h5K3qn/YAk6aFhfZljJQaIc&#10;Jj0/ioIA0M9hLYrC0Fka3PManHN2LK83f3zQnq61lXazMkMPISSOKIkvQ+mxxj3R4AuFwISSN6H0&#10;pMy7YwcUGpz0LgUSkgeYhmTQASH6B5b/KBBlqxrTitxyzoaa4ALU0wiDEfNRhbdIhRKyG75lBTgD&#10;7yXTgn4XadfzY29Ec4Lb9ZZR4i8N3Es3WpoNM2o47bmQ94R1SA0yi0OW6Cvw84OQ4GPYOm1RvqVs&#10;27StzpSWvpqAjWYG7oajak1poQP/l8RJNvEmDhaBF24WgVMUi9vtKliEW9Bp7a9Xq7X7q7rXDdK6&#10;KQpC1TVTErrB+9w30oFJnzkNBWubQolTKgle7VYtR88YSGCrf8ploPzJNvu1GnoZbHljkusFzp2X&#10;LLZhHC2CMlguksiJF46b3CWhEyTBevvapIeGki83CQ2Qn8qP2pyLtsWO+ju3DaddI4Fm26bLrNhR&#10;P5OAKg43tNCulbhpzfgECqX+EQpAbHK0jloVqCZk5WF3ACkqeneseIH45QwiC3IeagMMasZ/ttAA&#10;PJtZ4qc95sRC7TcUckCR8jTg02A3DTDN4WhmSQuZ4Uoa8t73vKlqkGyyjLJbyJOy0dF71AJUVy/A&#10;Cka3P58e/DN6iP4WenD92AUisNA5HSdJ6LsjPUTLMPGmiJkYZsr9/+nhmGknOWFoxeTCv4oedOJP&#10;zj6hvr+GHnSTMfYU/3GWcJ2511K0pTsNFJ/wxIoqYsVpfqCPb/oHvfnppYfW4FX7YI68u31wfd9f&#10;QhlQ/OAmjhrqKqDKt+rZxm5tGYeu6dYg3i/wg5AcKy5eMUqhk2DcUPJ7mglV1/TtHy5s0CGP9etS&#10;LfuHdihzU3WRWS5XW1NiVQszVzcY6W8EXazH7xn1EXL6rvcfv7pufgMAAP//AwBQSwMEFAAGAAgA&#10;AAAhALU4I/ziAAAADAEAAA8AAABkcnMvZG93bnJldi54bWxMj0FPwkAQhe8m/ofNmHiD3WoRqd0S&#10;QtQTIRFMjLehHdqG7mzTXdry71286O1N3sub76XL0TSip87VljVEUwWCOLdFzaWGz/3b5BmE88gF&#10;NpZJw4UcLLPbmxSTwg78Qf3OlyKUsEtQQ+V9m0jp8ooMuqltiYN3tJ1BH86ulEWHQyg3jXxQ6kka&#10;rDl8qLCldUX5aXc2Gt4HHFaP0Wu/OR3Xl+/9bPu1iUjr+7tx9QLC0+j/wnDFD+iQBaaDPXPhRKNh&#10;rmZhi9cwieIFiGtCzRcxiMOvikFmqfw/IvsBAAD//wMAUEsBAi0AFAAGAAgAAAAhAOSZw8D7AAAA&#10;4QEAABMAAAAAAAAAAAAAAAAAAAAAAFtDb250ZW50X1R5cGVzXS54bWxQSwECLQAUAAYACAAAACEA&#10;I7Jq4dcAAACUAQAACwAAAAAAAAAAAAAAAAAsAQAAX3JlbHMvLnJlbHNQSwECLQAUAAYACAAAACEA&#10;fX5ZSNoDAAC9DQAADgAAAAAAAAAAAAAAAAAsAgAAZHJzL2Uyb0RvYy54bWxQSwECLQAUAAYACAAA&#10;ACEAtTgj/OIAAAAMAQAADwAAAAAAAAAAAAAAAAAyBgAAZHJzL2Rvd25yZXYueG1sUEsFBgAAAAAE&#10;AAQA8wAAAEEHAAAAAA==&#10;">
                    <v:shapetype id="_x0000_t202" coordsize="21600,21600" o:spt="202" path="m0,0l0,21600,21600,21600,21600,0xe">
                      <v:stroke joinstyle="miter"/>
                      <v:path gradientshapeok="t" o:connecttype="rect"/>
                    </v:shapetype>
                    <v:shape id="Text Box 6" o:spid="_x0000_s1027" type="#_x0000_t202" style="position:absolute;top:123825;width:1257935;height:517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xRsuxAAA&#10;ANsAAAAPAAAAZHJzL2Rvd25yZXYueG1sRI9BawIxFITvBf9DeEJvNauHtq5GEUuh0FN39eDtsXkm&#10;q5uXJUnXbX99Uyj0OMzMN8x6O7pODBRi61nBfFaAIG68btkoONSvD88gYkLW2HkmBV8UYbuZ3K2x&#10;1P7GHzRUyYgM4ViiAptSX0oZG0sO48z3xNk7++AwZRmM1AFvGe46uSiKR+mw5bxgsae9peZafToF&#10;l/ZoTlVdD09nm3Q08ft9Hl6Uup+OuxWIRGP6D/+137SC5QJ+v+QfID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sUbLsQAAADbAAAADwAAAAAAAAAAAAAAAACXAgAAZHJzL2Rv&#10;d25yZXYueG1sUEsFBgAAAAAEAAQA9QAAAIgDAAAAAA==&#10;" filled="f" stroked="f" strokecolor="gray">
                      <v:textbox inset="0,0,0,0">
                        <w:txbxContent>
                          <w:p w14:paraId="15A9836A" w14:textId="77777777" w:rsidR="00B50B4A" w:rsidRDefault="00B50B4A">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Fall</w:t>
                            </w:r>
                          </w:p>
                        </w:txbxContent>
                      </v:textbox>
                    </v:shape>
                    <v:shape id="Text Box 7" o:spid="_x0000_s1028" type="#_x0000_t202" style="position:absolute;left:1381125;width:996315;height:756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D+a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MoL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OD+awwAAANsAAAAPAAAAAAAAAAAAAAAAAJcCAABkcnMvZG93&#10;bnJldi54bWxQSwUGAAAAAAQABAD1AAAAhwMAAAAA&#10;" filled="f" stroked="f">
                      <v:textbox inset="0,0,0,0">
                        <w:txbxContent>
                          <w:p w14:paraId="174533F0" w14:textId="77777777" w:rsidR="00B50B4A" w:rsidRDefault="00B50B4A">
                            <w:pPr>
                              <w:contextualSpacing/>
                              <w:rPr>
                                <w:rFonts w:asciiTheme="majorHAnsi" w:hAnsiTheme="majorHAnsi"/>
                                <w:color w:val="ABA99B" w:themeColor="text2" w:themeTint="99"/>
                                <w:sz w:val="92"/>
                                <w:szCs w:val="92"/>
                              </w:rPr>
                            </w:pPr>
                            <w:r>
                              <w:rPr>
                                <w:rFonts w:asciiTheme="majorHAnsi" w:hAnsiTheme="majorHAnsi"/>
                                <w:color w:val="ABA99B" w:themeColor="text2" w:themeTint="99"/>
                                <w:sz w:val="92"/>
                                <w:szCs w:val="92"/>
                              </w:rPr>
                              <w:t>16</w:t>
                            </w:r>
                          </w:p>
                        </w:txbxContent>
                      </v:textbox>
                    </v:shape>
                    <v:shapetype id="_x0000_t32" coordsize="21600,21600" o:spt="32" o:oned="t" path="m0,0l21600,21600e" filled="f">
                      <v:path arrowok="t" fillok="f" o:connecttype="none"/>
                      <o:lock v:ext="edit" shapetype="t"/>
                    </v:shapetype>
                    <v:shape id="AutoShape 8" o:spid="_x0000_s1029" type="#_x0000_t32" style="position:absolute;left:1333500;top:190500;width:0;height:5861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rPr>
            <mc:AlternateContent>
              <mc:Choice Requires="wps">
                <w:drawing>
                  <wp:anchor distT="0" distB="0" distL="114300" distR="114300" simplePos="0" relativeHeight="251660288" behindDoc="0" locked="0" layoutInCell="1" allowOverlap="1" wp14:anchorId="6EDF0F91" wp14:editId="7E651AD8">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ABA99B" w:themeColor="text2" w:themeTint="99"/>
                                    <w:spacing w:val="60"/>
                                    <w:szCs w:val="20"/>
                                  </w:rPr>
                                  <w:alias w:val="Company Address"/>
                                  <w:id w:val="15318911"/>
                                  <w:dataBinding w:prefixMappings="xmlns:ns0='http://schemas.microsoft.com/office/2006/coverPageProps' " w:xpath="/ns0:CoverPageProperties[1]/ns0:CompanyAddress[1]" w:storeItemID="{55AF091B-3C7A-41E3-B477-F2FDAA23CFDA}"/>
                                  <w:text/>
                                </w:sdtPr>
                                <w:sdtContent>
                                  <w:p w14:paraId="1F736844" w14:textId="77777777" w:rsidR="00B50B4A" w:rsidRDefault="00B50B4A">
                                    <w:pPr>
                                      <w:contextualSpacing/>
                                      <w:rPr>
                                        <w:rFonts w:asciiTheme="majorHAnsi" w:hAnsiTheme="majorHAnsi"/>
                                        <w:b/>
                                        <w:bCs/>
                                        <w:color w:val="ABA99B" w:themeColor="text2" w:themeTint="99"/>
                                        <w:spacing w:val="60"/>
                                        <w:szCs w:val="20"/>
                                      </w:rPr>
                                    </w:pPr>
                                    <w:r>
                                      <w:rPr>
                                        <w:rFonts w:asciiTheme="majorHAnsi" w:hAnsiTheme="majorHAnsi"/>
                                        <w:b/>
                                        <w:bCs/>
                                        <w:color w:val="ABA99B" w:themeColor="text2" w:themeTint="99"/>
                                        <w:spacing w:val="60"/>
                                        <w:szCs w:val="20"/>
                                      </w:rPr>
                                      <w:t>www.arm.com</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0" style="position:absolute;margin-left:33.85pt;margin-top:717.15pt;width:540pt;height:30.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yshrkCAAC4BQAADgAAAGRycy9lMm9Eb2MueG1srFTbjtMwEH1H4h8sv2dzWTdNok1XSy8IaYEV&#10;Cx/gxk5jkdjBdpsuiH9n7LTddnlBQB4i2zOeOTPneG5u912LdlwboWSJ46sIIy4rxYTclPjL51WQ&#10;YWQslYy2SvISP3GDb2evX90MfcET1aiWcY0giDTF0Je4sbYvwtBUDe+ouVI9l2Csle6oha3ehEzT&#10;AaJ3bZhEURoOSrNeq4obA6eL0YhnPn5d88p+rGvDLWpLDNis/2v/X7t/OLuhxUbTvhHVAQb9CxQd&#10;FRKSnkItqKVoq8VvoTpRaWVUba8q1YWqrkXFfQ1QTRy9qOaxoT33tUBzTH9qk/l/YasPuweNBCtx&#10;nmIkaQccfYKuUblpOUpcf4beFOD22D9oV6Hp71X11SCp5g148Tut1dBwygBV7PzDiwtuY+AqWg/v&#10;FYPodGuVb9W+1p0LCE1Ae8/I04kRvreogsM0m2RRBMRVYLvOsjTxlIW0ON7utbFvueqQW5RYA3Yf&#10;ne7ujXVoaHF0ccmkWom29ay38uIAHMcTyA1Xnc2h8CT+yKN8mS0zEpAkXQYkYiy4W81JkK7i6WRx&#10;vZjPF/FPlzcmRSMY49KlOQoqJn9G2EHaoxROkjKqFcyFc5CM3qznrUY7CoJe+c/3HCzPbuElDN8E&#10;qOVFSXFCojdJHqzSbBqQmkyCfBplQRTnb/I0IjlZrC5LuheS/3tJaACtTZKJZ+kM9IvagHVH/Mjg&#10;hVsnLIyMVnQldtoYnWjhJLiUzFNrqWjH9VkrHPznVgDdR6K9YJ1GR63b/XrvX8RJ/WvFnkDBWoHA&#10;QIsw7mDRKP0dowFGR4nNty3VHKP2nYRXkMeEuFnjN2QyBc0ifW5Zn1uorCBUiS1G43Jux/m07bXY&#10;NJAp9q2S6g5eTi28qN2rGlEd3huMB1/bYZS5+XO+917PA3f2CwAA//8DAFBLAwQUAAYACAAAACEA&#10;mKzja+IAAAANAQAADwAAAGRycy9kb3ducmV2LnhtbEyPwU7CQBCG7ya+w2ZIvBjYIgWkdEsMiZEY&#10;E2JBzkt3aBu7s6W7tPXt3Z70ON/8+eebeNPrirXY2NKQgOkkAIaUGVVSLuB4eB0/A7NOkpKVIRTw&#10;gxY2yf1dLCNlOvrENnU58yVkIymgcK6OOLdZgVraiamR/O5iGi2dH5ucq0Z2vlxX/CkIFlzLkvyF&#10;Qta4LTD7Tm9aQJft29Ph443vH087Q9fddZt+vQvxMOpf1sAc9u4vDIO+V4fEO53NjZRllYDFcumT&#10;noezcAZsSEzDgZ0HtprPgScx//9F8gsAAP//AwBQSwECLQAUAAYACAAAACEA5JnDwPsAAADhAQAA&#10;EwAAAAAAAAAAAAAAAAAAAAAAW0NvbnRlbnRfVHlwZXNdLnhtbFBLAQItABQABgAIAAAAIQAjsmrh&#10;1wAAAJQBAAALAAAAAAAAAAAAAAAAACwBAABfcmVscy8ucmVsc1BLAQItABQABgAIAAAAIQClnKyG&#10;uQIAALgFAAAOAAAAAAAAAAAAAAAAACwCAABkcnMvZTJvRG9jLnhtbFBLAQItABQABgAIAAAAIQCY&#10;rONr4gAAAA0BAAAPAAAAAAAAAAAAAAAAABEFAABkcnMvZG93bnJldi54bWxQSwUGAAAAAAQABADz&#10;AAAAIAYAAAAA&#10;" filled="f" stroked="f">
                    <v:textbox>
                      <w:txbxContent>
                        <w:sdt>
                          <w:sdtPr>
                            <w:rPr>
                              <w:rFonts w:asciiTheme="majorHAnsi" w:hAnsiTheme="majorHAnsi"/>
                              <w:b/>
                              <w:bCs/>
                              <w:color w:val="ABA99B" w:themeColor="text2" w:themeTint="99"/>
                              <w:spacing w:val="60"/>
                              <w:szCs w:val="20"/>
                            </w:rPr>
                            <w:alias w:val="Company Address"/>
                            <w:id w:val="15318911"/>
                            <w:dataBinding w:prefixMappings="xmlns:ns0='http://schemas.microsoft.com/office/2006/coverPageProps' " w:xpath="/ns0:CoverPageProperties[1]/ns0:CompanyAddress[1]" w:storeItemID="{55AF091B-3C7A-41E3-B477-F2FDAA23CFDA}"/>
                            <w:text/>
                          </w:sdtPr>
                          <w:sdtContent>
                            <w:p w14:paraId="1F736844" w14:textId="77777777" w:rsidR="00B50B4A" w:rsidRDefault="00B50B4A">
                              <w:pPr>
                                <w:contextualSpacing/>
                                <w:rPr>
                                  <w:rFonts w:asciiTheme="majorHAnsi" w:hAnsiTheme="majorHAnsi"/>
                                  <w:b/>
                                  <w:bCs/>
                                  <w:color w:val="ABA99B" w:themeColor="text2" w:themeTint="99"/>
                                  <w:spacing w:val="60"/>
                                  <w:szCs w:val="20"/>
                                </w:rPr>
                              </w:pPr>
                              <w:r>
                                <w:rPr>
                                  <w:rFonts w:asciiTheme="majorHAnsi" w:hAnsiTheme="majorHAnsi"/>
                                  <w:b/>
                                  <w:bCs/>
                                  <w:color w:val="ABA99B" w:themeColor="text2" w:themeTint="99"/>
                                  <w:spacing w:val="60"/>
                                  <w:szCs w:val="20"/>
                                </w:rPr>
                                <w:t>www.arm.com</w:t>
                              </w:r>
                            </w:p>
                          </w:sdtContent>
                        </w:sdt>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07C3C356" wp14:editId="7C297F3F">
                    <wp:simplePos x="0" y="0"/>
                    <wp:positionH relativeFrom="page">
                      <wp:posOffset>429895</wp:posOffset>
                    </wp:positionH>
                    <wp:positionV relativeFrom="page">
                      <wp:posOffset>4983480</wp:posOffset>
                    </wp:positionV>
                    <wp:extent cx="5897880" cy="3418205"/>
                    <wp:effectExtent l="0" t="5080" r="0" b="571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58DA2D44" w14:textId="77777777" w:rsidR="00B50B4A" w:rsidRDefault="00B50B4A">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lang w:val="en-GB"/>
                                      </w:rPr>
                                      <w:t>UX Performance Test Document</w:t>
                                    </w:r>
                                  </w:p>
                                </w:sdtContent>
                              </w:sdt>
                              <w:sdt>
                                <w:sdtPr>
                                  <w:rPr>
                                    <w:rFonts w:asciiTheme="majorHAnsi" w:hAnsiTheme="majorHAnsi"/>
                                    <w:color w:val="808080" w:themeColor="background1" w:themeShade="80"/>
                                    <w:sz w:val="40"/>
                                    <w:szCs w:val="40"/>
                                  </w:rPr>
                                  <w:alias w:val="Author"/>
                                  <w:tag w:val=""/>
                                  <w:id w:val="-718676703"/>
                                  <w:dataBinding w:prefixMappings="xmlns:ns0='http://purl.org/dc/elements/1.1/' xmlns:ns1='http://schemas.openxmlformats.org/package/2006/metadata/core-properties' " w:xpath="/ns1:coreProperties[1]/ns0:creator[1]" w:storeItemID="{6C3C8BC8-F283-45AE-878A-BAB7291924A1}"/>
                                  <w:text/>
                                </w:sdtPr>
                                <w:sdtContent>
                                  <w:p w14:paraId="4507699D" w14:textId="77777777" w:rsidR="00B50B4A" w:rsidRDefault="00B50B4A">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lang w:val="en-GB"/>
                                      </w:rPr>
                                      <w:t xml:space="preserve">Mr </w:t>
                                    </w:r>
                                    <w:proofErr w:type="spellStart"/>
                                    <w:r>
                                      <w:rPr>
                                        <w:rFonts w:asciiTheme="majorHAnsi" w:hAnsiTheme="majorHAnsi"/>
                                        <w:color w:val="808080" w:themeColor="background1" w:themeShade="80"/>
                                        <w:sz w:val="40"/>
                                        <w:szCs w:val="40"/>
                                        <w:lang w:val="en-GB"/>
                                      </w:rPr>
                                      <w:t>Charmdroid</w:t>
                                    </w:r>
                                    <w:proofErr w:type="spellEnd"/>
                                  </w:p>
                                </w:sdtContent>
                              </w:sdt>
                              <w:sdt>
                                <w:sdtPr>
                                  <w:rPr>
                                    <w:rFonts w:asciiTheme="majorHAnsi" w:hAnsiTheme="majorHAnsi"/>
                                    <w:color w:val="808080" w:themeColor="background1" w:themeShade="80"/>
                                  </w:rPr>
                                  <w:alias w:val="Abstract"/>
                                  <w:id w:val="8081542"/>
                                  <w:dataBinding w:prefixMappings="xmlns:ns0='http://schemas.microsoft.com/office/2006/coverPageProps' " w:xpath="/ns0:CoverPageProperties[1]/ns0:Abstract[1]" w:storeItemID="{55AF091B-3C7A-41E3-B477-F2FDAA23CFDA}"/>
                                  <w:text/>
                                </w:sdtPr>
                                <w:sdtContent>
                                  <w:p w14:paraId="486B72B1" w14:textId="77777777" w:rsidR="00B50B4A" w:rsidRDefault="00B50B4A">
                                    <w:pPr>
                                      <w:contextualSpacing/>
                                      <w:rPr>
                                        <w:rFonts w:asciiTheme="majorHAnsi" w:hAnsiTheme="majorHAnsi"/>
                                        <w:color w:val="808080" w:themeColor="background1" w:themeShade="80"/>
                                      </w:rPr>
                                    </w:pPr>
                                    <w:r>
                                      <w:rPr>
                                        <w:rFonts w:asciiTheme="majorHAnsi" w:hAnsiTheme="majorHAnsi"/>
                                        <w:color w:val="808080" w:themeColor="background1" w:themeShade="80"/>
                                      </w:rPr>
                                      <w:t>This document is used purely for performance testing in applications such as MS Word and Adobe Reader.  It contains nothing of interest or substance.</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1" style="position:absolute;margin-left:33.85pt;margin-top:392.4pt;width:464.4pt;height:269.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LT4LYCAAC5BQAADgAAAGRycy9lMm9Eb2MueG1srFTbbtswDH0fsH8Q9O76UiWxjTpFm8swoNuK&#10;dfsAxZJjYbbkSUqcbti/j5KTNElfhm1+MCSRIs8hj3hzu2sbtOXaCCULHF9FGHFZKibkusBfvyyD&#10;FCNjqWS0UZIX+JkbfDt9++am73KeqFo1jGsEQaTJ+67AtbVdHoamrHlLzZXquARjpXRLLWz1OmSa&#10;9hC9bcIkisZhrzTrtCq5MXA6H4x46uNXFS/tp6oy3KKmwIDN+r/2/5X7h9Mbmq817WpR7mHQv0DR&#10;UiEh6THUnFqKNlq8CtWKUiujKntVqjZUVSVK7jkAmzi6YPNU0457LlAc0x3LZP5f2PLj9lEjwQqc&#10;jTCStIUefYaqUbluOLp29ek7k4PbU/eoHUPTPajym0FSzWrw4ndaq77mlAGq2PmHZxfcxsBVtOo/&#10;KAbR6cYqX6pdpVsXEIqAdr4jz8eO8J1FJRyO0mySptC4EmzXJE6TaORz0PxwvdPGvuOqRW5RYA3g&#10;fXi6fTDWwaH5wcVlk2opmsa3vZFnB+A4nEByuOpsDobv4s8syhbpIiUBScaLgESMBXfLGQnGy3gy&#10;ml/PZ7N5/MvljUleC8a4dGkOiorJn3Vsr+1BC0dNGdUI5sI5SEavV7NGoy0FRS/9ty/IiVt4DsMX&#10;AbhcUIoTEt0nWbAcp5OAVGQUZJMoDaI4u8/GEcnIfHlO6UFI/u+UUO/Elox8l05AX3CL/PeaG81b&#10;YWFmNKItcHp0ornT4EIy31pLRTOsT0rh4L+UAtp9aLRXrBPpIHa7W+38kzjKf6XYM0hYKxAYiBHm&#10;HSxqpX9g1MPsKLD5vqGaY9S8l/AMspgQN2z8howmCWz0qWV1aqGyhFAFthgNy5kdBtSm02JdQ6bY&#10;l0qqO3g6lfCids9qQLV/cDAfPLf9LHMD6HTvvV4m7vQ3AAAA//8DAFBLAwQUAAYACAAAACEAMVV0&#10;1eMAAAALAQAADwAAAGRycy9kb3ducmV2LnhtbEyPXUvDQBBF3wX/wzKCL2I3bTVpYzZFCmIRoZh+&#10;PG+TMQlmZ9PsNon/3vFJH4c53HtushpNI3rsXG1JwXQSgEDKbVFTqWC/e7lfgHBeU6EbS6jgGx2s&#10;0uurRMeFHegD+8yXgkPIxVpB5X0bS+nyCo12E9si8e/TdkZ7PrtSFp0eONw0chYEoTS6Jm6odIvr&#10;CvOv7GIUDPm2P+7eX+X27rixdN6c19nhTanbm/H5CYTH0f/B8KvP6pCy08leqHCiURBGEZMKosUD&#10;T2BguQwfQZyYnM/mU5BpIv9vSH8AAAD//wMAUEsBAi0AFAAGAAgAAAAhAOSZw8D7AAAA4QEAABMA&#10;AAAAAAAAAAAAAAAAAAAAAFtDb250ZW50X1R5cGVzXS54bWxQSwECLQAUAAYACAAAACEAI7Jq4dcA&#10;AACUAQAACwAAAAAAAAAAAAAAAAAsAQAAX3JlbHMvLnJlbHNQSwECLQAUAAYACAAAACEAinLT4LYC&#10;AAC5BQAADgAAAAAAAAAAAAAAAAAsAgAAZHJzL2Uyb0RvYy54bWxQSwECLQAUAAYACAAAACEAMVV0&#10;1eMAAAALAQAADwAAAAAAAAAAAAAAAAAOBQAAZHJzL2Rvd25yZXYueG1sUEsFBgAAAAAEAAQA8wAA&#10;AB4GAAAAAA==&#10;" filled="f" stroked="f">
                    <v:textbo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58DA2D44" w14:textId="77777777" w:rsidR="00B50B4A" w:rsidRDefault="00B50B4A">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lang w:val="en-GB"/>
                                </w:rPr>
                                <w:t>UX Performance Test Document</w:t>
                              </w:r>
                            </w:p>
                          </w:sdtContent>
                        </w:sdt>
                        <w:sdt>
                          <w:sdtPr>
                            <w:rPr>
                              <w:rFonts w:asciiTheme="majorHAnsi" w:hAnsiTheme="majorHAnsi"/>
                              <w:color w:val="808080" w:themeColor="background1" w:themeShade="80"/>
                              <w:sz w:val="40"/>
                              <w:szCs w:val="40"/>
                            </w:rPr>
                            <w:alias w:val="Author"/>
                            <w:tag w:val=""/>
                            <w:id w:val="-718676703"/>
                            <w:dataBinding w:prefixMappings="xmlns:ns0='http://purl.org/dc/elements/1.1/' xmlns:ns1='http://schemas.openxmlformats.org/package/2006/metadata/core-properties' " w:xpath="/ns1:coreProperties[1]/ns0:creator[1]" w:storeItemID="{6C3C8BC8-F283-45AE-878A-BAB7291924A1}"/>
                            <w:text/>
                          </w:sdtPr>
                          <w:sdtContent>
                            <w:p w14:paraId="4507699D" w14:textId="77777777" w:rsidR="00B50B4A" w:rsidRDefault="00B50B4A">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lang w:val="en-GB"/>
                                </w:rPr>
                                <w:t xml:space="preserve">Mr </w:t>
                              </w:r>
                              <w:proofErr w:type="spellStart"/>
                              <w:r>
                                <w:rPr>
                                  <w:rFonts w:asciiTheme="majorHAnsi" w:hAnsiTheme="majorHAnsi"/>
                                  <w:color w:val="808080" w:themeColor="background1" w:themeShade="80"/>
                                  <w:sz w:val="40"/>
                                  <w:szCs w:val="40"/>
                                  <w:lang w:val="en-GB"/>
                                </w:rPr>
                                <w:t>Charmdroid</w:t>
                              </w:r>
                              <w:proofErr w:type="spellEnd"/>
                            </w:p>
                          </w:sdtContent>
                        </w:sdt>
                        <w:sdt>
                          <w:sdtPr>
                            <w:rPr>
                              <w:rFonts w:asciiTheme="majorHAnsi" w:hAnsiTheme="majorHAnsi"/>
                              <w:color w:val="808080" w:themeColor="background1" w:themeShade="80"/>
                            </w:rPr>
                            <w:alias w:val="Abstract"/>
                            <w:id w:val="8081542"/>
                            <w:dataBinding w:prefixMappings="xmlns:ns0='http://schemas.microsoft.com/office/2006/coverPageProps' " w:xpath="/ns0:CoverPageProperties[1]/ns0:Abstract[1]" w:storeItemID="{55AF091B-3C7A-41E3-B477-F2FDAA23CFDA}"/>
                            <w:text/>
                          </w:sdtPr>
                          <w:sdtContent>
                            <w:p w14:paraId="486B72B1" w14:textId="77777777" w:rsidR="00B50B4A" w:rsidRDefault="00B50B4A">
                              <w:pPr>
                                <w:contextualSpacing/>
                                <w:rPr>
                                  <w:rFonts w:asciiTheme="majorHAnsi" w:hAnsiTheme="majorHAnsi"/>
                                  <w:color w:val="808080" w:themeColor="background1" w:themeShade="80"/>
                                </w:rPr>
                              </w:pPr>
                              <w:r>
                                <w:rPr>
                                  <w:rFonts w:asciiTheme="majorHAnsi" w:hAnsiTheme="majorHAnsi"/>
                                  <w:color w:val="808080" w:themeColor="background1" w:themeShade="80"/>
                                </w:rPr>
                                <w:t>This document is used purely for performance testing in applications such as MS Word and Adobe Reader.  It contains nothing of interest or substance.</w:t>
                              </w:r>
                            </w:p>
                          </w:sdtContent>
                        </w:sdt>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F039F40" wp14:editId="290154C2">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6pt;margin-top:36pt;width:568.8pt;height:17.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zx2ycDAAChBgAADgAAAGRycy9lMm9Eb2MueG1srFVNb+M2EL0X6H8geFf0YVm2hMiB7diLAmkb&#10;JC16piXKIkqRWpKOnC72v3c4sh27e1m09YHgjMjhmzdvxvcPx06SN26s0Kqk8V1ECVeVroXal/T3&#10;37bBnBLrmKqZ1IqX9J1b+rD48Yf7oS94olsta24IBFG2GPqSts71RRjaquUds3e65wo+Ntp0zIFp&#10;9mFt2ADROxkmUZSFgzZ1b3TFrQXv4/iRLjB+0/DK/do0ljsiSwrYHK4G151fw8U9K/aG9a2oTjDY&#10;v0DRMaHg0UuoR+YYORjxTahOVEZb3bi7SnehbhpRccwBsomjf2Tz2rKeYy5Aju0vNNn/L2z1y9uz&#10;IaIuaZ5SolgHNXoB1pjaS05Sz8/Q2wKOvfbPxmdo+ydd/WmJ0usWTvGlMXpoOasBVezPhzcXvGHh&#10;KtkNP+saorOD00jVsTGdDwgkkCNW5P1SEX50pALnLEkmswwKV8E32E8TLFnIivPt3lj3ieuO+E1J&#10;DWDH6OztyTqPhhXnI4heS1FvhZRoeJXxtTTkjYE+3DHBq/LQAdTRl0bwG1UCbtDS6M7ObgiPWvVR&#10;8DF7/YBU/hml/YMjltHDUZkjQFZAsrD1J33aqJoveZyk0SrJg202nwVpk06DfBbNgyjOV3kWpXn6&#10;uP3q0cZp0Yq65upJKH5WcJx+n0JOvTRqDzVMBqhiHk0jZOImGWv2uwtX6XK2Wa2w3MDAdc6dcNDR&#10;UnQlnXuWTux5hWxUDSywwjEhx314ix8ZBBJuuVhup9EsncyD2Ww6CdIJj4LVfLsOlus4ywDGerWJ&#10;b7nYIL/2v9OBQM7F8oY+QHavbT2QnTyYFwaNk02mkCSphddfkuUpGjBjpigesJjcw3CsnKHEaPeH&#10;cC12tle7j3lDLFI2+pnsWzbqzT8xNtflOHJ1gTMy94H0itgTGR/cgmbPksNe9e05tvlO1+/QqgAS&#10;+xHmOmxabf6iZIAZWVL7+cAMp0T+pKDd8zj1ybprw1wbu2uDqQpCQZsBIbhdu3EQH3oj9i28FCMd&#10;Si9hRDQCu9ePjxEV4PcGzEHM5DSz/aC9tvHUxz/L4m8AAAD//wMAUEsDBBQABgAIAAAAIQCb0/np&#10;4QAAAAoBAAAPAAAAZHJzL2Rvd25yZXYueG1sTI9LT8MwEITvSPwHa5G4IGo3IBqFOBWvHpAqJMpD&#10;4uY6SxKI15HtpuHfsz3BbUczmp2vXE6uFyOG2HnSMJ8pEEjW1x01Gl5fVuc5iJgM1ab3hBp+MMKy&#10;Oj4qTVH7PT3juEmN4BKKhdHQpjQUUkbbojNx5gck9j59cCaxDI2sg9lzuetlptSVdKYj/tCaAe9a&#10;tN+bndPwZvP78K6+Hlf26Wy8fZjWXfywWp+eTDfXIBJO6S8Mh/k8HSretPU7qqPoNVxeZJzUsMgY&#10;6eDPc8UsW77UIgNZlfI/QvULAAD//wMAUEsBAi0AFAAGAAgAAAAhAOSZw8D7AAAA4QEAABMAAAAA&#10;AAAAAAAAAAAAAAAAAFtDb250ZW50X1R5cGVzXS54bWxQSwECLQAUAAYACAAAACEAI7Jq4dcAAACU&#10;AQAACwAAAAAAAAAAAAAAAAAsAQAAX3JlbHMvLnJlbHNQSwECLQAUAAYACAAAACEAg5zx2ycDAACh&#10;BgAADgAAAAAAAAAAAAAAAAAsAgAAZHJzL2Uyb0RvYy54bWxQSwECLQAUAAYACAAAACEAm9P56eEA&#10;AAAKAQAADwAAAAAAAAAAAAAAAAB/BQAAZHJzL2Rvd25yZXYueG1sUEsFBgAAAAAEAAQA8wAAAI0G&#10;AAAAAA==&#10;" fillcolor="#c7c5bc [1311]" stroked="f" strokecolor="#4a7ebb" strokeweight="1.5pt">
                    <v:shadow opacity="22938f" offset="0"/>
                    <v:textbox inset=",7.2pt,,7.2pt"/>
                    <w10:wrap anchorx="page" anchory="page"/>
                  </v:rect>
                </w:pict>
              </mc:Fallback>
            </mc:AlternateContent>
          </w:r>
          <w:r>
            <w:rPr>
              <w:noProof/>
            </w:rPr>
            <mc:AlternateContent>
              <mc:Choice Requires="wpg">
                <w:drawing>
                  <wp:anchor distT="0" distB="0" distL="114300" distR="114300" simplePos="0" relativeHeight="251659264" behindDoc="1" locked="0" layoutInCell="1" allowOverlap="1" wp14:anchorId="331D6FA4" wp14:editId="0B50C644">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6pt;margin-top:702pt;width:568.8pt;height:54.05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UTVbgCAABQCAAADgAAAGRycy9lMm9Eb2MueG1s7FZda9swFH0f7D8Iv6f+iOM4pk4pTtKXbiu0&#10;+wGKJH8wWzKSGieM/fddSU7adIWNDgqDEVAkXd2re885knx5te9atGNSNYLnXngReIhxImjDq9z7&#10;+rCZpB5SGnOKW8FZ7h2Y8q6WHz9cDn3GIlGLljKJIAhX2dDnXq11n/m+IjXrsLoQPeNgLIXssIah&#10;rHwq8QDRu9aPgiDxByFpLwVhSsHsyhm9pY1flozoL2WpmEZt7kFu2rbStlvT+stLnFUS93VDxjTw&#10;G7LocMNh01OoFdYYPcrml1BdQ6RQotQXRHS+KMuGMFsDVBMGL6q5keKxt7VU2VD1J5gA2hc4vTks&#10;+by7k6ihuZfOPcRxBxzZbdHCYDP0VQZLbmR/399JVyB0bwX5psDsv7SbceUWo+3wSVAIhx+1sNjs&#10;S9mZEFA12lsKDicK2F4jApPzKJrOE2CKgC1Jk3g6cxyRGog0bvE08hAYw2kSpEfbenQPQ/B2zmGQ&#10;hsbs48xtbJMdkzOVgeDUE6bq7zC9r3HPLFXKAHbEFNTvML0GEOwaFFrRme1hXcEdqmTPR1QRF0WN&#10;ecXs6odDDwi6Os5czEABJb9F+RW4jlg/A8vmdEIKZ71U+oaJDplO7iktcVPVuhCcw5ESMrSE4t2t&#10;0g7io4Phl4tN07Ywj7OWoyH3FrNoZh2UaBtqjMamZLUtWol2GM5mGpjfyNfZMjgDnNpgNcN0PfY1&#10;blrXh6xbbuJBWZDO2HOH7/siWKzTdRpP4ihZT+KA0sn1pognySacz1bTVVGswh8mtTDO6oZSxk12&#10;x4sgjP9MFOOV5I7w6So4weCfR7eShGSP/zZpEKcj1ClzK+jhThpozTzo9L0Eu3hFsFZ+Z+rD2TsI&#10;Nk5SewdZZu3l8F+w/5Jg7X0Lz5bV+fjEmnfx+dgK/OlDYPkTAAD//wMAUEsDBBQABgAIAAAAIQDa&#10;KZUj4gAAAA0BAAAPAAAAZHJzL2Rvd25yZXYueG1sTI/BasMwEETvhf6D2EJvjSTHKcGxHEJoewqF&#10;JoWSm2JtbBNLMpZiO3/fzam97e4Ms2/y9WRbNmAfGu8UyJkAhq70pnGVgu/D+8sSWIjaGd16hwpu&#10;GGBdPD7kOjN+dF847GPFKMSFTCuoY+wyzkNZo9Vh5jt0pJ19b3Wkta+46fVI4bbliRCv3OrG0Yda&#10;d7itsbzsr1bBx6jHzVy+DbvLeXs7HhafPzuJSj0/TZsVsIhT/DPDHZ/QoSCmk786E1irIJ0n5KR7&#10;KlIqdXfIpaA2J5oWMpHAi5z/b1H8AgAA//8DAFBLAQItABQABgAIAAAAIQDkmcPA+wAAAOEBAAAT&#10;AAAAAAAAAAAAAAAAAAAAAABbQ29udGVudF9UeXBlc10ueG1sUEsBAi0AFAAGAAgAAAAhACOyauHX&#10;AAAAlAEAAAsAAAAAAAAAAAAAAAAALAEAAF9yZWxzLy5yZWxzUEsBAi0AFAAGAAgAAAAhAEzlE1W4&#10;AgAAUAgAAA4AAAAAAAAAAAAAAAAALAIAAGRycy9lMm9Eb2MueG1sUEsBAi0AFAAGAAgAAAAhANop&#10;lSPiAAAADQEAAA8AAAAAAAAAAAAAAAAAEAUAAGRycy9kb3ducmV2LnhtbFBLBQYAAAAABAAEAPMA&#10;AAAfBgAAAAA=&#10;">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rPr>
            <mc:AlternateContent>
              <mc:Choice Requires="wpg">
                <w:drawing>
                  <wp:anchor distT="0" distB="0" distL="114300" distR="114300" simplePos="0" relativeHeight="251664384" behindDoc="0" locked="0" layoutInCell="1" allowOverlap="1" wp14:anchorId="34D2D075" wp14:editId="1693E35C">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D25BE" w14:textId="77777777" w:rsidR="00B50B4A" w:rsidRDefault="00B50B4A">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25C1D" w14:textId="77777777" w:rsidR="00B50B4A" w:rsidRDefault="00B50B4A">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32" style="position:absolute;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WxPADAAAFDgAADgAAAGRycy9lMm9Eb2MueG1s7Ffbbts4EH0v0H8g9O5IVGRbEqIUiS/BAtnd&#10;Ak0/gJaoCyqRWpKOnC7233dI6mI7CNILEOwC1YNAccjhzJmZM9TVh0NTo0cqZMVZ4uALz0GUpTyr&#10;WJE4nx+2s9BBUhGWkZozmjhPVDofrt+/u+ramPq85HVGBQIlTMZdmzilUm3sujItaUPkBW8pA2HO&#10;RUMUfIrCzQTpQHtTu77nLdyOi6wVPKVSwuzaCp1roz/Paar+zHNJFaoTB2xT5i3Me6ff7vUViQtB&#10;2rJKezPID1jRkIrBoaOqNVEE7UX1TFVTpYJLnquLlDcuz/MqpcYH8AZ7Z97cCb5vjS9F3BXtCBNA&#10;e4bTD6tN/3j8KFCVJU4I8DDSQIzMsQjPNThdW8Sw5k60n9qPwnoIw3uefpEgds/l+ruwi9Gu+51n&#10;oI/sFTfgHHLRaBXgNjqYGDyNMaAHhVKYxCGO/OXcQSnIlks8940dJE5LiKTeFoYRiEGK/cs+gGm5&#10;6bf74aLfi33rgUtie66xtbdNOwYJJydM5c9h+qkkLTWhkhqvAVM8YPqg/bvlB4QXFlazTGOK1AHm&#10;wRsDkbTQIsZXJWEFvRGCdyUlGdiH9U7wYtxqvZBayWtYY8+PIMAnqI2QB0sQabyfYUbiVkh1R3mD&#10;9CBxBFSUMZQ83kul7ZmW6NAyvq3qGuZJXLOTCVhoZ+BY2Kpl2gBTJH9HXrQJN2EwC/zFZhZ4WTa7&#10;2a6C2WKLl/P15Xq1WuN/9Lk4iMsqyyjTxwwFi4NvC15PHbbUxpKVvK4yrU6bJEWxW9UCPRIgjK15&#10;DOogmZa5p2YYEMCXM5ewH3i3fjTbLsLlLMiD+SxaeuHMw9FttPCCKFhvT126rxj9eZdQlziRrhrj&#10;zmT0mW+eeZ77RuKmUkDJddVoTtCPXkRinYQblpmxIlVtx0dQaPMnKCDcQ6BNyuostfmqDruDYZxA&#10;K9bpvOPZE+Sw4JBgkInQTmBQcvHVQR1Qc+LIv/ZEUAfVvzGogwgHASxT5iOYL334EMeS3bGEsBRU&#10;JY5ykB2ulOX/fSuqooSTbOUxfgM8lVcmqSer+ooDqngrzvAHztD2GF5BeDlABdyyYpaI0wPriXhk&#10;C7P64akF0j0hC7tFO/W9ZDEH1jAh17Wq+blnioWl3pFcJxboiUIqQTS8K84YcAYXFuVvoQ2dwTjy&#10;5t4rKfxSeZIY+mafqS9l7X+Ui0b6PKorS022nob6MgR6Vle2iiBYZv4NE/ZySNipyYVH+fp2TW66&#10;GQTz/tYwpC2+HO4Fr2burxYHnfDF/Dvp2r9aXH+XOSvFscX1d+j/T4sDR8y/hiGa/r9I/8wcfx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I5xFsTwAwAABQ4AAA4AAAAAAAAAAAAAAAAALAIAAGRy&#10;cy9lMm9Eb2MueG1sUEsBAi0AFAAGAAgAAAAhANchdsPlAAAADgEAAA8AAAAAAAAAAAAAAAAASAYA&#10;AGRycy9kb3ducmV2LnhtbFBLBQYAAAAABAAEAPMAAABaBwAAAAA=&#10;">
                    <v:shape id="Text Box 16" o:spid="_x0000_s1033"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0FCD25BE" w14:textId="77777777" w:rsidR="00B50B4A" w:rsidRDefault="00B50B4A">
                            <w:pPr>
                              <w:rPr>
                                <w:color w:val="FFFFFF"/>
                                <w:sz w:val="92"/>
                                <w:szCs w:val="92"/>
                              </w:rPr>
                            </w:pPr>
                            <w:r>
                              <w:rPr>
                                <w:color w:val="FFFFFF"/>
                                <w:sz w:val="92"/>
                                <w:szCs w:val="92"/>
                              </w:rPr>
                              <w:t>08</w:t>
                            </w:r>
                          </w:p>
                        </w:txbxContent>
                      </v:textbox>
                    </v:shape>
                    <v:shape id="AutoShape 17" o:spid="_x0000_s1034"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5"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0E225C1D" w14:textId="77777777" w:rsidR="00B50B4A" w:rsidRDefault="00B50B4A">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70C25C84" w14:textId="77777777" w:rsidR="00790525" w:rsidRDefault="00790525">
          <w:r>
            <w:br w:type="page"/>
          </w:r>
        </w:p>
      </w:sdtContent>
    </w:sdt>
    <w:p w14:paraId="6B6422D8" w14:textId="31C58702" w:rsidR="00790525" w:rsidRDefault="00790525"/>
    <w:tbl>
      <w:tblPr>
        <w:tblW w:w="5000" w:type="pct"/>
        <w:tblLayout w:type="fixed"/>
        <w:tblLook w:val="04A0" w:firstRow="1" w:lastRow="0" w:firstColumn="1" w:lastColumn="0" w:noHBand="0" w:noVBand="1"/>
      </w:tblPr>
      <w:tblGrid>
        <w:gridCol w:w="7234"/>
        <w:gridCol w:w="236"/>
        <w:gridCol w:w="3834"/>
      </w:tblGrid>
      <w:tr w:rsidR="0026113B" w14:paraId="6A45EEE0" w14:textId="77777777" w:rsidTr="00F277E6">
        <w:tc>
          <w:tcPr>
            <w:tcW w:w="3200" w:type="pct"/>
            <w:shd w:val="clear" w:color="auto" w:fill="983620" w:themeFill="accent2"/>
          </w:tcPr>
          <w:p w14:paraId="7B99B213" w14:textId="77777777" w:rsidR="0026113B" w:rsidRDefault="0026113B" w:rsidP="00F277E6">
            <w:pPr>
              <w:pStyle w:val="NoSpacing"/>
            </w:pPr>
          </w:p>
        </w:tc>
        <w:tc>
          <w:tcPr>
            <w:tcW w:w="104" w:type="pct"/>
          </w:tcPr>
          <w:p w14:paraId="52517B9C" w14:textId="77777777" w:rsidR="0026113B" w:rsidRDefault="0026113B" w:rsidP="00F277E6">
            <w:pPr>
              <w:pStyle w:val="NoSpacing"/>
            </w:pPr>
          </w:p>
        </w:tc>
        <w:tc>
          <w:tcPr>
            <w:tcW w:w="1696" w:type="pct"/>
            <w:shd w:val="clear" w:color="auto" w:fill="7F7F7F" w:themeFill="text1" w:themeFillTint="80"/>
          </w:tcPr>
          <w:p w14:paraId="1B00017E" w14:textId="77777777" w:rsidR="0026113B" w:rsidRDefault="0026113B" w:rsidP="00F277E6">
            <w:pPr>
              <w:pStyle w:val="NoSpacing"/>
            </w:pPr>
          </w:p>
        </w:tc>
      </w:tr>
      <w:tr w:rsidR="0026113B" w14:paraId="1A15E98C" w14:textId="77777777" w:rsidTr="00E20E90">
        <w:trPr>
          <w:trHeight w:val="2520"/>
        </w:trPr>
        <w:tc>
          <w:tcPr>
            <w:tcW w:w="3200" w:type="pct"/>
            <w:vAlign w:val="bottom"/>
          </w:tcPr>
          <w:p w14:paraId="17E9F8BF" w14:textId="77777777" w:rsidR="0026113B" w:rsidRDefault="00970BFF" w:rsidP="0067573E">
            <w:pPr>
              <w:pStyle w:val="Title"/>
              <w:jc w:val="both"/>
            </w:pPr>
            <w:sdt>
              <w:sdtPr>
                <w:alias w:val="Title"/>
                <w:tag w:val=""/>
                <w:id w:val="-841541200"/>
                <w:placeholder>
                  <w:docPart w:val="FCB6087DC7F2F34192B4DD94A9C7D598"/>
                </w:placeholder>
                <w:dataBinding w:prefixMappings="xmlns:ns0='http://purl.org/dc/elements/1.1/' xmlns:ns1='http://schemas.openxmlformats.org/package/2006/metadata/core-properties' " w:xpath="/ns1:coreProperties[1]/ns0:title[1]" w:storeItemID="{6C3C8BC8-F283-45AE-878A-BAB7291924A1}"/>
                <w:text w:multiLine="1"/>
              </w:sdtPr>
              <w:sdtContent>
                <w:r w:rsidR="00790525">
                  <w:rPr>
                    <w:lang w:val="en-GB"/>
                  </w:rPr>
                  <w:t>UX Performance Test Document</w:t>
                </w:r>
              </w:sdtContent>
            </w:sdt>
          </w:p>
        </w:tc>
        <w:tc>
          <w:tcPr>
            <w:tcW w:w="104" w:type="pct"/>
            <w:vAlign w:val="bottom"/>
          </w:tcPr>
          <w:p w14:paraId="05F8640C" w14:textId="77777777" w:rsidR="0026113B" w:rsidRDefault="0026113B" w:rsidP="00F277E6"/>
        </w:tc>
        <w:tc>
          <w:tcPr>
            <w:tcW w:w="1696" w:type="pct"/>
            <w:vAlign w:val="bottom"/>
          </w:tcPr>
          <w:p w14:paraId="2522DDBA" w14:textId="77777777" w:rsidR="0026113B" w:rsidRDefault="00056BDA" w:rsidP="0067573E">
            <w:pPr>
              <w:pStyle w:val="CourseDetails"/>
            </w:pPr>
            <w:r>
              <w:fldChar w:fldCharType="begin"/>
            </w:r>
            <w:r>
              <w:instrText xml:space="preserve"> PLACEHOLDER "[Subject]" \* MERGEFORMAT </w:instrText>
            </w:r>
            <w:r>
              <w:fldChar w:fldCharType="separate"/>
            </w:r>
            <w:r w:rsidR="00F56FB8">
              <w:t>[Subject]</w:t>
            </w:r>
            <w:r>
              <w:fldChar w:fldCharType="end"/>
            </w:r>
          </w:p>
          <w:p w14:paraId="45A0F958" w14:textId="77777777" w:rsidR="0067573E" w:rsidRDefault="00056BDA" w:rsidP="0067573E">
            <w:pPr>
              <w:pStyle w:val="CourseDetails"/>
            </w:pPr>
            <w:r>
              <w:fldChar w:fldCharType="begin"/>
            </w:r>
            <w:r>
              <w:instrText xml:space="preserve"> PLACEHOLDER "[Grade Level]" \* MERGEFORMAT </w:instrText>
            </w:r>
            <w:r>
              <w:fldChar w:fldCharType="separate"/>
            </w:r>
            <w:r w:rsidR="00090017">
              <w:t>[Grade Level]</w:t>
            </w:r>
            <w:r>
              <w:fldChar w:fldCharType="end"/>
            </w:r>
          </w:p>
          <w:p w14:paraId="4B8A7777" w14:textId="77777777" w:rsidR="00384A08" w:rsidRDefault="00056BDA" w:rsidP="00384A08">
            <w:pPr>
              <w:pStyle w:val="CourseDetails"/>
            </w:pPr>
            <w:r>
              <w:fldChar w:fldCharType="begin"/>
            </w:r>
            <w:r>
              <w:instrText xml:space="preserve"> PLACEHOLDER "[Class Dates]" \* MERGEFORMAT </w:instrText>
            </w:r>
            <w:r>
              <w:fldChar w:fldCharType="separate"/>
            </w:r>
            <w:r w:rsidR="00F56FB8">
              <w:t>[Class Dates]</w:t>
            </w:r>
            <w:r>
              <w:fldChar w:fldCharType="end"/>
            </w:r>
          </w:p>
        </w:tc>
      </w:tr>
      <w:tr w:rsidR="0026113B" w14:paraId="0A3FC1E4" w14:textId="77777777" w:rsidTr="00F277E6">
        <w:tc>
          <w:tcPr>
            <w:tcW w:w="3200" w:type="pct"/>
            <w:shd w:val="clear" w:color="auto" w:fill="983620" w:themeFill="accent2"/>
          </w:tcPr>
          <w:p w14:paraId="55AD671D" w14:textId="77777777" w:rsidR="0026113B" w:rsidRDefault="0026113B" w:rsidP="00F277E6">
            <w:pPr>
              <w:pStyle w:val="NoSpacing"/>
            </w:pPr>
          </w:p>
        </w:tc>
        <w:tc>
          <w:tcPr>
            <w:tcW w:w="104" w:type="pct"/>
          </w:tcPr>
          <w:p w14:paraId="7859B9C5" w14:textId="77777777" w:rsidR="0026113B" w:rsidRDefault="0026113B" w:rsidP="00F277E6">
            <w:pPr>
              <w:pStyle w:val="NoSpacing"/>
            </w:pPr>
          </w:p>
        </w:tc>
        <w:tc>
          <w:tcPr>
            <w:tcW w:w="1696" w:type="pct"/>
            <w:shd w:val="clear" w:color="auto" w:fill="7F7F7F" w:themeFill="text1" w:themeFillTint="80"/>
          </w:tcPr>
          <w:p w14:paraId="2538AC89" w14:textId="77777777" w:rsidR="0026113B" w:rsidRDefault="0026113B" w:rsidP="00F277E6">
            <w:pPr>
              <w:pStyle w:val="NoSpacing"/>
            </w:pPr>
          </w:p>
        </w:tc>
      </w:tr>
    </w:tbl>
    <w:p w14:paraId="4AFDEB32" w14:textId="77777777" w:rsidR="0026113B" w:rsidRDefault="0026113B" w:rsidP="0026113B">
      <w:pPr>
        <w:pStyle w:val="NoSpacing"/>
      </w:pPr>
      <w:bookmarkStart w:id="0" w:name="_Toc261004492"/>
    </w:p>
    <w:tbl>
      <w:tblPr>
        <w:tblW w:w="4936" w:type="pct"/>
        <w:tblInd w:w="144" w:type="dxa"/>
        <w:tblLook w:val="04A0" w:firstRow="1" w:lastRow="0" w:firstColumn="1" w:lastColumn="0" w:noHBand="0" w:noVBand="1"/>
      </w:tblPr>
      <w:tblGrid>
        <w:gridCol w:w="6912"/>
        <w:gridCol w:w="426"/>
        <w:gridCol w:w="3821"/>
      </w:tblGrid>
      <w:tr w:rsidR="0026113B" w14:paraId="72E87CFC" w14:textId="77777777" w:rsidTr="009D619F">
        <w:trPr>
          <w:trHeight w:val="2160"/>
        </w:trPr>
        <w:tc>
          <w:tcPr>
            <w:tcW w:w="3097" w:type="pct"/>
          </w:tcPr>
          <w:p w14:paraId="0A34ACD1" w14:textId="77777777" w:rsidR="00A03075" w:rsidRDefault="00A03075" w:rsidP="00A03075">
            <w:pPr>
              <w:pStyle w:val="Heading1"/>
            </w:pPr>
            <w:bookmarkStart w:id="1" w:name="_Toc261004494"/>
            <w:r>
              <w:t>Overview</w:t>
            </w:r>
          </w:p>
          <w:sdt>
            <w:sdtPr>
              <w:rPr>
                <w:rFonts w:eastAsiaTheme="minorHAnsi"/>
                <w:bCs/>
                <w:color w:val="auto"/>
              </w:rPr>
              <w:id w:val="-2018829922"/>
              <w:placeholder>
                <w:docPart w:val="2428519ECEAE374799AF7CF16C86C275"/>
              </w:placeholder>
              <w:temporary/>
              <w:showingPlcHdr/>
            </w:sdtPr>
            <w:sdtEndPr>
              <w:rPr>
                <w:bCs w:val="0"/>
                <w:color w:val="404040" w:themeColor="text1" w:themeTint="BF"/>
              </w:rPr>
            </w:sdtEndPr>
            <w:sdtContent>
              <w:p w14:paraId="21D684A0" w14:textId="77777777" w:rsidR="00A03075" w:rsidRPr="00A03075" w:rsidRDefault="00A03075" w:rsidP="00A03075">
                <w:r w:rsidRPr="00C6360D">
                  <w:t xml:space="preserve">Cras vel massa condimentum nisi ultricies venenatis at id nibh. Fusce et risus eget neque scelerisque vestibulum. In vestibulum arcu eget risus congue congue. </w:t>
                </w:r>
              </w:p>
            </w:sdtContent>
          </w:sdt>
          <w:p w14:paraId="3DAAB887" w14:textId="77777777" w:rsidR="00A03075" w:rsidRDefault="00A03075" w:rsidP="00A03075">
            <w:pPr>
              <w:pStyle w:val="Heading1"/>
            </w:pPr>
            <w:r>
              <w:t>Objectives</w:t>
            </w:r>
          </w:p>
          <w:sdt>
            <w:sdtPr>
              <w:rPr>
                <w:rFonts w:eastAsiaTheme="minorHAnsi"/>
                <w:bCs/>
                <w:color w:val="auto"/>
              </w:rPr>
              <w:id w:val="-288668316"/>
              <w:placeholder>
                <w:docPart w:val="62953C2559E8C24D80E807F00A3FF106"/>
              </w:placeholder>
              <w:temporary/>
              <w:showingPlcHdr/>
            </w:sdtPr>
            <w:sdtEndPr>
              <w:rPr>
                <w:bCs w:val="0"/>
                <w:color w:val="404040" w:themeColor="text1" w:themeTint="BF"/>
              </w:rPr>
            </w:sdtEndPr>
            <w:sdtContent>
              <w:p w14:paraId="5975FB0B" w14:textId="77777777" w:rsidR="0044266D" w:rsidRDefault="0044266D" w:rsidP="0044266D">
                <w:r w:rsidRPr="00C6360D">
                  <w:t xml:space="preserve">Sed ultrices, turpis quis fringilla rutrum, justo quam tincidunt turpis, vitae pulvinar risus massa id lorem. </w:t>
                </w:r>
              </w:p>
              <w:p w14:paraId="1E2CB355" w14:textId="77777777" w:rsidR="0044266D" w:rsidRDefault="0044266D" w:rsidP="0044266D">
                <w:pPr>
                  <w:pStyle w:val="ListBullet"/>
                  <w:numPr>
                    <w:ilvl w:val="0"/>
                    <w:numId w:val="1"/>
                  </w:numPr>
                </w:pPr>
                <w:r w:rsidRPr="00C6360D">
                  <w:t xml:space="preserve">Class aptent taciti sociosqu ad litora torquent per conubia nostra, per inceptos himenaeos. </w:t>
                </w:r>
              </w:p>
              <w:p w14:paraId="33E891A8" w14:textId="77777777" w:rsidR="00A03075" w:rsidRPr="0044266D" w:rsidRDefault="0044266D" w:rsidP="0044266D">
                <w:pPr>
                  <w:pStyle w:val="ListBullet"/>
                  <w:numPr>
                    <w:ilvl w:val="0"/>
                    <w:numId w:val="1"/>
                  </w:numPr>
                  <w:rPr>
                    <w:rFonts w:eastAsiaTheme="minorHAnsi"/>
                    <w:bCs/>
                  </w:rPr>
                </w:pPr>
                <w:r w:rsidRPr="00C6360D">
                  <w:t xml:space="preserve">Mauris at laoreet mauris. Morbi aliquet dapibus lobortis. </w:t>
                </w:r>
              </w:p>
            </w:sdtContent>
          </w:sdt>
          <w:p w14:paraId="7C28A255" w14:textId="77777777" w:rsidR="00A03075" w:rsidRDefault="00A03075" w:rsidP="00A03075">
            <w:pPr>
              <w:pStyle w:val="Heading1"/>
            </w:pPr>
            <w:r>
              <w:t>Activities</w:t>
            </w:r>
          </w:p>
          <w:sdt>
            <w:sdtPr>
              <w:rPr>
                <w:rFonts w:eastAsiaTheme="minorHAnsi"/>
                <w:bCs/>
                <w:color w:val="auto"/>
              </w:rPr>
              <w:id w:val="-396590646"/>
              <w:placeholder>
                <w:docPart w:val="2A388A91AC02F147BC23FE311325DCBE"/>
              </w:placeholder>
              <w:temporary/>
              <w:showingPlcHdr/>
            </w:sdtPr>
            <w:sdtEndPr>
              <w:rPr>
                <w:bCs w:val="0"/>
                <w:color w:val="404040" w:themeColor="text1" w:themeTint="BF"/>
              </w:rPr>
            </w:sdtEndPr>
            <w:sdtContent>
              <w:p w14:paraId="3DE8A1F2" w14:textId="77777777" w:rsidR="00A03075" w:rsidRDefault="00A03075" w:rsidP="00A03075">
                <w:r w:rsidRPr="00C6360D">
                  <w:t xml:space="preserve"> Pellentesque aliquam viverra felis, commodo mollis odio aliquet sit amet. Aliquam lobortis leo id lectus vulputate ut vehicula neque malesuada. </w:t>
                </w:r>
              </w:p>
              <w:p w14:paraId="20999F8D" w14:textId="77777777" w:rsidR="00A03075" w:rsidRDefault="00A03075" w:rsidP="00A03075">
                <w:pPr>
                  <w:pStyle w:val="ListNumber"/>
                  <w:numPr>
                    <w:ilvl w:val="0"/>
                    <w:numId w:val="3"/>
                  </w:numPr>
                </w:pPr>
                <w:r w:rsidRPr="00C6360D">
                  <w:t xml:space="preserve">Vivamus at lacus elit. </w:t>
                </w:r>
              </w:p>
              <w:p w14:paraId="408AA782" w14:textId="77777777" w:rsidR="00A03075" w:rsidRDefault="00A03075" w:rsidP="00A03075">
                <w:pPr>
                  <w:pStyle w:val="ListNumber"/>
                  <w:numPr>
                    <w:ilvl w:val="0"/>
                    <w:numId w:val="3"/>
                  </w:numPr>
                </w:pPr>
                <w:r w:rsidRPr="00C6360D">
                  <w:t xml:space="preserve">Vestibulum sit amet porttitor augue. </w:t>
                </w:r>
              </w:p>
              <w:p w14:paraId="2249046A" w14:textId="77777777" w:rsidR="00A03075" w:rsidRPr="00A03075" w:rsidRDefault="00A03075" w:rsidP="00A03075">
                <w:pPr>
                  <w:pStyle w:val="ListNumber"/>
                  <w:numPr>
                    <w:ilvl w:val="0"/>
                    <w:numId w:val="3"/>
                  </w:numPr>
                </w:pPr>
                <w:r w:rsidRPr="00C6360D">
                  <w:t xml:space="preserve">Class aptent taciti sociosqu ad litora torquent per conubia nostra, per inceptos himenaeos. </w:t>
                </w:r>
              </w:p>
            </w:sdtContent>
          </w:sdt>
          <w:p w14:paraId="663B1658" w14:textId="77777777" w:rsidR="00A03075" w:rsidRDefault="00A03075" w:rsidP="00A03075">
            <w:pPr>
              <w:pStyle w:val="Heading1"/>
            </w:pPr>
            <w:r>
              <w:t>Adaptations</w:t>
            </w:r>
          </w:p>
          <w:sdt>
            <w:sdtPr>
              <w:rPr>
                <w:rFonts w:eastAsiaTheme="minorHAnsi"/>
                <w:bCs/>
                <w:color w:val="auto"/>
              </w:rPr>
              <w:id w:val="1891538047"/>
              <w:placeholder>
                <w:docPart w:val="56F8FF185D1F014C8331FB5276DE7E60"/>
              </w:placeholder>
              <w:temporary/>
              <w:showingPlcHdr/>
            </w:sdtPr>
            <w:sdtEndPr>
              <w:rPr>
                <w:bCs w:val="0"/>
                <w:color w:val="404040" w:themeColor="text1" w:themeTint="BF"/>
              </w:rPr>
            </w:sdtEndPr>
            <w:sdtContent>
              <w:p w14:paraId="03D524E2" w14:textId="77777777" w:rsidR="00A03075" w:rsidRPr="00A03075" w:rsidRDefault="00A03075" w:rsidP="00A03075">
                <w:r w:rsidRPr="0067573E">
                  <w:t>Fusce ac dictum ligula. Sed vel orci nec orci vestibulum euismod vel sed augue. Fusce posuere, dolor cursus tincidunt posuere, urna magna hendrerit nibh, vel malesuada lorem quam et nibh. Aliquam erat volutpat.</w:t>
                </w:r>
              </w:p>
            </w:sdtContent>
          </w:sdt>
          <w:p w14:paraId="22F4AFB2" w14:textId="77777777" w:rsidR="00A03075" w:rsidRDefault="00A03075" w:rsidP="00A03075">
            <w:pPr>
              <w:pStyle w:val="Heading1"/>
            </w:pPr>
            <w:r>
              <w:t>Evaluation</w:t>
            </w:r>
          </w:p>
          <w:sdt>
            <w:sdtPr>
              <w:rPr>
                <w:rFonts w:eastAsiaTheme="minorHAnsi"/>
                <w:bCs/>
                <w:color w:val="auto"/>
              </w:rPr>
              <w:id w:val="-589691254"/>
              <w:placeholder>
                <w:docPart w:val="400CF028E4701848843126BC254BB855"/>
              </w:placeholder>
              <w:temporary/>
              <w:showingPlcHdr/>
            </w:sdtPr>
            <w:sdtEndPr>
              <w:rPr>
                <w:bCs w:val="0"/>
                <w:color w:val="404040" w:themeColor="text1" w:themeTint="BF"/>
              </w:rPr>
            </w:sdtEndPr>
            <w:sdtContent>
              <w:bookmarkEnd w:id="1" w:displacedByCustomXml="prev"/>
              <w:p w14:paraId="2004FEFB" w14:textId="77777777" w:rsidR="0026113B" w:rsidRPr="00AA218C" w:rsidRDefault="0026113B" w:rsidP="00A03075">
                <w:pPr>
                  <w:rPr>
                    <w:bCs/>
                    <w:color w:val="auto"/>
                    <w:sz w:val="28"/>
                    <w:szCs w:val="28"/>
                  </w:rPr>
                </w:pPr>
                <w:r w:rsidRPr="00C6360D">
                  <w:t xml:space="preserve">Aliquam sagittis, magna id hendrerit tincidunt, arcu mauris malesuada tellus, non venenatis neque ipsum eu nibh. </w:t>
                </w:r>
              </w:p>
            </w:sdtContent>
          </w:sdt>
        </w:tc>
        <w:tc>
          <w:tcPr>
            <w:tcW w:w="191" w:type="pct"/>
          </w:tcPr>
          <w:p w14:paraId="7AB6A950" w14:textId="77777777" w:rsidR="0026113B" w:rsidRDefault="0026113B" w:rsidP="00F277E6"/>
        </w:tc>
        <w:tc>
          <w:tcPr>
            <w:tcW w:w="1712" w:type="pct"/>
          </w:tcPr>
          <w:p w14:paraId="4C8A62DD" w14:textId="77777777" w:rsidR="008B714F" w:rsidRDefault="008B714F" w:rsidP="008B714F">
            <w:pPr>
              <w:pStyle w:val="Heading2"/>
            </w:pPr>
            <w:r>
              <w:t>Materials</w:t>
            </w:r>
          </w:p>
          <w:sdt>
            <w:sdtPr>
              <w:rPr>
                <w:bCs/>
                <w:iCs w:val="0"/>
              </w:rPr>
              <w:id w:val="-1542818418"/>
              <w:placeholder>
                <w:docPart w:val="A8D50D9E87721F4988611A2370D8C71B"/>
              </w:placeholder>
              <w:temporary/>
              <w:showingPlcHdr/>
            </w:sdtPr>
            <w:sdtEndPr>
              <w:rPr>
                <w:bCs w:val="0"/>
                <w:iCs/>
              </w:rPr>
            </w:sdtEndPr>
            <w:sdtContent>
              <w:p w14:paraId="73FF9B6A" w14:textId="77777777" w:rsidR="008B714F" w:rsidRDefault="008B714F" w:rsidP="008B714F">
                <w:pPr>
                  <w:pStyle w:val="BlockText"/>
                  <w:spacing w:after="200"/>
                </w:pPr>
                <w:r>
                  <w:t xml:space="preserve">Nullam dignissim interdum est vitae fermentum. </w:t>
                </w:r>
              </w:p>
              <w:p w14:paraId="2FFA1743" w14:textId="77777777" w:rsidR="008B714F" w:rsidRDefault="008B714F" w:rsidP="008B714F">
                <w:pPr>
                  <w:pStyle w:val="ListBullet2"/>
                </w:pPr>
                <w:r>
                  <w:t xml:space="preserve">Morbi id sem a sem convallis gravida sed quis leo. </w:t>
                </w:r>
              </w:p>
              <w:p w14:paraId="285B3298" w14:textId="77777777" w:rsidR="008B714F" w:rsidRDefault="008B714F" w:rsidP="008B714F">
                <w:pPr>
                  <w:pStyle w:val="ListBullet2"/>
                </w:pPr>
                <w:r w:rsidRPr="00384A08">
                  <w:t>Etiam at volutpat mauris.</w:t>
                </w:r>
              </w:p>
              <w:p w14:paraId="4DB0AF1C" w14:textId="77777777" w:rsidR="008B714F" w:rsidRPr="008B714F" w:rsidRDefault="008B714F" w:rsidP="008B714F">
                <w:pPr>
                  <w:pStyle w:val="ListBullet2"/>
                </w:pPr>
                <w:r>
                  <w:t xml:space="preserve">Donec eget congue augue. </w:t>
                </w:r>
              </w:p>
            </w:sdtContent>
          </w:sdt>
          <w:p w14:paraId="0E3AA05D" w14:textId="77777777" w:rsidR="008B714F" w:rsidRPr="008B714F" w:rsidRDefault="008B714F" w:rsidP="008B714F">
            <w:pPr>
              <w:pStyle w:val="Heading2"/>
            </w:pPr>
            <w:r>
              <w:t>Other Resources</w:t>
            </w:r>
          </w:p>
          <w:sdt>
            <w:sdtPr>
              <w:rPr>
                <w:bCs/>
                <w:iCs w:val="0"/>
              </w:rPr>
              <w:id w:val="488065759"/>
              <w:placeholder>
                <w:docPart w:val="EFB3BFDB3A23984EA812F11D77C40E4B"/>
              </w:placeholder>
              <w:temporary/>
              <w:showingPlcHdr/>
            </w:sdtPr>
            <w:sdtEndPr>
              <w:rPr>
                <w:bCs w:val="0"/>
                <w:iCs/>
              </w:rPr>
            </w:sdtEndPr>
            <w:sdtContent>
              <w:p w14:paraId="7A26C56E" w14:textId="77777777" w:rsidR="00384A08" w:rsidRDefault="00384A08" w:rsidP="00384A08">
                <w:pPr>
                  <w:pStyle w:val="BlockText"/>
                  <w:spacing w:after="200"/>
                </w:pPr>
                <w:r>
                  <w:t xml:space="preserve">Sed sagittis massa eu risus pretium molestie tempor elit cursus. Pellentesque sodales, diam sit amet laoreet vehicula, neque neque consectetur leo, quis hendrerit purus quam eget nisi. Quisque non vestibulum sem. </w:t>
                </w:r>
              </w:p>
              <w:p w14:paraId="3C710F43" w14:textId="77777777" w:rsidR="00384A08" w:rsidRDefault="00384A08" w:rsidP="00384A08">
                <w:pPr>
                  <w:pStyle w:val="BlockText"/>
                  <w:spacing w:after="200"/>
                </w:pPr>
                <w:r>
                  <w:t xml:space="preserve">Ut eget lacus id felis pellentesque rutrum. In hendrerit lacinia tempus. Aenean in odio id mauris dapibus ultrices at in arcu. Phasellus id augue metus. Ut porttitor arcu in nulla suscipit facilisis viverra leo posuere. </w:t>
                </w:r>
              </w:p>
              <w:p w14:paraId="58635262" w14:textId="77777777" w:rsidR="00384A08" w:rsidRDefault="00384A08" w:rsidP="00384A08">
                <w:pPr>
                  <w:pStyle w:val="Heading2"/>
                </w:pPr>
                <w:r>
                  <w:t>Lorem Ipsum Dolor</w:t>
                </w:r>
              </w:p>
              <w:p w14:paraId="755C59A8" w14:textId="77777777" w:rsidR="0026113B" w:rsidRPr="0058353E" w:rsidRDefault="00384A08" w:rsidP="00384A08">
                <w:pPr>
                  <w:pStyle w:val="BlockText"/>
                </w:pPr>
                <w:r>
                  <w:t xml:space="preserve">Phasellus et felis leo. Suspendisse est metus, interdum quis laoreet vel, laoreet a quam. Sed faucibus, dui in mattis hendrerit, quam nulla dictum enim, ac vulputate urna libero sit amet augue. </w:t>
                </w:r>
              </w:p>
            </w:sdtContent>
          </w:sdt>
        </w:tc>
      </w:tr>
      <w:bookmarkEnd w:id="0"/>
    </w:tbl>
    <w:p w14:paraId="5C0FD298" w14:textId="77777777" w:rsidR="00790525" w:rsidRDefault="00790525"/>
    <w:p w14:paraId="660F0595" w14:textId="77777777" w:rsidR="00790525" w:rsidRDefault="00790525">
      <w:r>
        <w:br w:type="page"/>
      </w:r>
    </w:p>
    <w:p w14:paraId="1C997632" w14:textId="5D8B1F76" w:rsidR="00B50B4A" w:rsidRDefault="00B50B4A">
      <w:r>
        <w:rPr>
          <w:noProof/>
        </w:rPr>
        <mc:AlternateContent>
          <mc:Choice Requires="wps">
            <w:drawing>
              <wp:anchor distT="0" distB="0" distL="114300" distR="114300" simplePos="0" relativeHeight="251726848" behindDoc="0" locked="0" layoutInCell="1" allowOverlap="1" wp14:anchorId="5B7FCA74" wp14:editId="5086B85B">
                <wp:simplePos x="0" y="0"/>
                <wp:positionH relativeFrom="column">
                  <wp:posOffset>4724400</wp:posOffset>
                </wp:positionH>
                <wp:positionV relativeFrom="paragraph">
                  <wp:posOffset>7467600</wp:posOffset>
                </wp:positionV>
                <wp:extent cx="914400" cy="612648"/>
                <wp:effectExtent l="101600" t="101600" r="127000" b="200660"/>
                <wp:wrapThrough wrapText="bothSides">
                  <wp:wrapPolygon edited="0">
                    <wp:start x="7800" y="-3585"/>
                    <wp:lineTo x="-2400" y="-1793"/>
                    <wp:lineTo x="-2400" y="12548"/>
                    <wp:lineTo x="4800" y="27784"/>
                    <wp:lineTo x="7800" y="27784"/>
                    <wp:lineTo x="8400" y="25992"/>
                    <wp:lineTo x="23400" y="13444"/>
                    <wp:lineTo x="24000" y="8066"/>
                    <wp:lineTo x="17400" y="-1793"/>
                    <wp:lineTo x="13800" y="-3585"/>
                    <wp:lineTo x="7800" y="-3585"/>
                  </wp:wrapPolygon>
                </wp:wrapThrough>
                <wp:docPr id="159" name="Oval Callout 159"/>
                <wp:cNvGraphicFramePr/>
                <a:graphic xmlns:a="http://schemas.openxmlformats.org/drawingml/2006/main">
                  <a:graphicData uri="http://schemas.microsoft.com/office/word/2010/wordprocessingShape">
                    <wps:wsp>
                      <wps:cNvSpPr/>
                      <wps:spPr>
                        <a:xfrm>
                          <a:off x="0" y="0"/>
                          <a:ext cx="914400" cy="612648"/>
                        </a:xfrm>
                        <a:prstGeom prst="wedgeEllipseCallout">
                          <a:avLst/>
                        </a:prstGeom>
                      </wps:spPr>
                      <wps:style>
                        <a:lnRef idx="1">
                          <a:schemeClr val="accent1"/>
                        </a:lnRef>
                        <a:fillRef idx="3">
                          <a:schemeClr val="accent1"/>
                        </a:fillRef>
                        <a:effectRef idx="2">
                          <a:schemeClr val="accent1"/>
                        </a:effectRef>
                        <a:fontRef idx="minor">
                          <a:schemeClr val="lt1"/>
                        </a:fontRef>
                      </wps:style>
                      <wps:txbx>
                        <w:txbxContent>
                          <w:p w14:paraId="3822AA22" w14:textId="77777777" w:rsidR="00B50B4A" w:rsidRDefault="00B50B4A" w:rsidP="00B50B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3" coordsize="21600,21600" o:spt="63" adj="1350,25920" path="wr0,,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59" o:spid="_x0000_s1036" type="#_x0000_t63" style="position:absolute;margin-left:372pt;margin-top:588pt;width:1in;height:48.2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UcmXACAAA+BQAADgAAAGRycy9lMm9Eb2MueG1srFTfa9swEH4f7H8Qel8cZ2nXhjolpOsYlKas&#10;HX1WZCkRSDpNUmJnf/1OsuOUrlAYe7FPuvvu53e6um6NJnvhgwJb0XI0pkRYDrWym4r+fLr9dEFJ&#10;iMzWTIMVFT2IQK/nHz9cNW4mJrAFXQtP0IkNs8ZVdBujmxVF4FthWBiBExaVErxhEY9+U9SeNejd&#10;6GIyHp8XDfjaeeAiBLy96ZR0nv1LKXhcSRlEJLqimFvMX5+/6/Qt5ldstvHMbRXv02D/kIVhymLQ&#10;wdUNi4zsvPrLlVHcQwAZRxxMAVIqLnINWE05flXN45Y5kWvB5gQ3tCn8P7f8fv/giapxdmeXlFhm&#10;cEirPdNkybSGXSTpHrvUuDBD40f34PtTQDGV3Epv0h+LIW3u7GHorGgj4Xh5WU6nY+w/R9V5OTmf&#10;XiSfxQnsfIjfBBiShIo2ot6Ir1orF0SfSG4v29+F2CGPCHSTcuuyyVI8aJES0vaHkFgbxi8zOrNK&#10;LLUnWGBFGefCxrLPJFsnmFRaD8DP7wN7+wQVmXEDePI+eEDkyGDjADbKgn/LgR5Slp39sQNd3akF&#10;sV233VAzw9PVGuoDTtpDtwLB8VuFrb5jIT4wj5zH6eAexxV+pIamotBLlGzB/37rPtkjFVFLSYM7&#10;VNHwa8e8oER/t0jSPHVcunyYnn2ZYAz/UrN+qbE7swQcS4kvhuNZTPZRH0XpwTzjui9SVFQxyzF2&#10;RXn0x8MydruNDwYXi0U2w0VzLN7ZR8ePREjceWqfmXc93yIS9R6O+8Zmr3jW2aYRWVjsIkiVSXjq&#10;az8CXNLM6v5BSa/Ay3O2Oj178z8AAAD//wMAUEsDBBQABgAIAAAAIQBCOSbT4AAAAA0BAAAPAAAA&#10;ZHJzL2Rvd25yZXYueG1sTE/BToNAFLyb+A+bZ+KlsUsJFkJZGmPSS08Wject+wpE9i2y25by9T5P&#10;ept5M5k3U2wn24sLjr5zpGC1jEAg1c501Cj4eN89ZSB80GR07wgV3NDDtry/K3Ru3JUOeKlCIziE&#10;fK4VtCEMuZS+btFqv3QDEmsnN1odmI6NNKO+crjtZRxFa2l1R/yh1QO+tlh/VWerYFFNOwxvMun8&#10;Pvn8vi3m+bCflXp8mF42IAJO4c8Mv/W5OpTc6ejOZLzoFaRJwlsCC6t0zYgtWZYxOPIpTuNnkGUh&#10;/68ofwAAAP//AwBQSwECLQAUAAYACAAAACEA5JnDwPsAAADhAQAAEwAAAAAAAAAAAAAAAAAAAAAA&#10;W0NvbnRlbnRfVHlwZXNdLnhtbFBLAQItABQABgAIAAAAIQAjsmrh1wAAAJQBAAALAAAAAAAAAAAA&#10;AAAAACwBAABfcmVscy8ucmVsc1BLAQItABQABgAIAAAAIQAWpRyZcAIAAD4FAAAOAAAAAAAAAAAA&#10;AAAAACwCAABkcnMvZTJvRG9jLnhtbFBLAQItABQABgAIAAAAIQBCOSbT4AAAAA0BAAAPAAAAAAAA&#10;AAAAAAAAAMgEAABkcnMvZG93bnJldi54bWxQSwUGAAAAAAQABADzAAAA1QUAAAAA&#10;" adj="6300,24300" strokecolor="#47555a [3044]" strokeweight="1pt">
                <v:fill r:id="rId10" o:title="" rotate="t" type="frame"/>
                <v:shadow on="t" type="perspective" opacity="26214f" offset="0,0" matrix="66191f,,,66191f"/>
                <v:textbox>
                  <w:txbxContent>
                    <w:p w14:paraId="3822AA22" w14:textId="77777777" w:rsidR="00B50B4A" w:rsidRDefault="00B50B4A" w:rsidP="00B50B4A">
                      <w:pPr>
                        <w:jc w:val="center"/>
                      </w:pPr>
                    </w:p>
                  </w:txbxContent>
                </v:textbox>
                <w10:wrap type="through"/>
              </v:shape>
            </w:pict>
          </mc:Fallback>
        </mc:AlternateContent>
      </w:r>
      <w:r>
        <w:rPr>
          <w:noProof/>
        </w:rPr>
        <mc:AlternateContent>
          <mc:Choice Requires="wps">
            <w:drawing>
              <wp:anchor distT="0" distB="0" distL="114300" distR="114300" simplePos="0" relativeHeight="251727872" behindDoc="0" locked="0" layoutInCell="1" allowOverlap="1" wp14:anchorId="5B5B4A55" wp14:editId="583F7F76">
                <wp:simplePos x="0" y="0"/>
                <wp:positionH relativeFrom="column">
                  <wp:posOffset>3352800</wp:posOffset>
                </wp:positionH>
                <wp:positionV relativeFrom="paragraph">
                  <wp:posOffset>7810500</wp:posOffset>
                </wp:positionV>
                <wp:extent cx="914400" cy="914400"/>
                <wp:effectExtent l="76200" t="76200" r="76200" b="127000"/>
                <wp:wrapThrough wrapText="bothSides">
                  <wp:wrapPolygon edited="0">
                    <wp:start x="12600" y="-1800"/>
                    <wp:lineTo x="-1200" y="-600"/>
                    <wp:lineTo x="-1800" y="16800"/>
                    <wp:lineTo x="3000" y="22800"/>
                    <wp:lineTo x="3600" y="24000"/>
                    <wp:lineTo x="6000" y="24000"/>
                    <wp:lineTo x="6600" y="22800"/>
                    <wp:lineTo x="16800" y="18600"/>
                    <wp:lineTo x="21600" y="9600"/>
                    <wp:lineTo x="22800" y="9000"/>
                    <wp:lineTo x="19200" y="2400"/>
                    <wp:lineTo x="16800" y="-1800"/>
                    <wp:lineTo x="12600" y="-1800"/>
                  </wp:wrapPolygon>
                </wp:wrapThrough>
                <wp:docPr id="160" name="Explosion 2 160"/>
                <wp:cNvGraphicFramePr/>
                <a:graphic xmlns:a="http://schemas.openxmlformats.org/drawingml/2006/main">
                  <a:graphicData uri="http://schemas.microsoft.com/office/word/2010/wordprocessingShape">
                    <wps:wsp>
                      <wps:cNvSpPr/>
                      <wps:spPr>
                        <a:xfrm>
                          <a:off x="0" y="0"/>
                          <a:ext cx="914400" cy="914400"/>
                        </a:xfrm>
                        <a:prstGeom prst="irregularSeal2">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72" coordsize="21600,21600" o:spt="72" path="m11462,4342l9722,1887,8550,6382,4502,3625,5372,7817,1172,8270,3935,11592,,12877,3330,15370,1285,17825,4805,18240,4917,21600,7527,18125,8700,19712,9872,17370,11612,18842,12180,15935,14942,17370,14640,14350,18877,15632,16380,12310,18270,11290,16985,9402,21600,6645,16380,6532,18007,3172,14525,5777,14790,0xe">
                <v:stroke joinstyle="miter"/>
                <v:path gradientshapeok="t" o:connecttype="custom" o:connectlocs="9722,1887;0,12877;11612,18842;21600,6645" o:connectangles="270,180,90,0" textboxrect="5372,6382,14640,15935"/>
              </v:shapetype>
              <v:shape id="Explosion 2 160" o:spid="_x0000_s1026" type="#_x0000_t72" style="position:absolute;margin-left:264pt;margin-top:615pt;width:1in;height:1in;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OoLmICAAAlBQAADgAAAGRycy9lMm9Eb2MueG1srFRNbxMxEL0j8R8s3+kmoZQSdVNFKUVIVVuR&#10;op4dr51Ysj1m7GQTfj1j72ZblQokxGV37Pl+88YXl3tn2U5hNOBrPj4Zcaa8hMb4dc2/P1y/O+cs&#10;JuEbYcGrmh9U5Jezt28u2jBVE9iAbRQyCuLjtA0136QUplUV5UY5EU8gKE9KDehEoiOuqwZFS9Gd&#10;rSaj0VnVAjYBQaoY6faqU/JZia+1kulO66gSszWn2lL5Yvmu8reaXYjpGkXYGNmXIf6hCieMp6RD&#10;qCuRBNui+S2UMxIhgk4nElwFWhupSg/UzXj0opvlRgRVeiFwYhhgiv8vrLzd3SMzDc3ujPDxwtGQ&#10;Pu+DhTxRNmH5mkBqQ5yS7TLcY3+KJOaO9xpd/lMvbF+APQzAqn1iki4/jU9PRxRekqqXKUr15Bww&#10;pi8KHMtCzQ2iWm+twKUSdlKAFbubmDqnozFFyGV1hRQpHazKtVj/TWnqilKPi3fhk1pYZDtBTBBS&#10;Kp/GuTEqolhnN22sHRzf/92xt8+uqnBtcO5q/mPWwaNkBp8GZ2c84GvZ7VCy7uyPCHR9ZwhW0Bxo&#10;oAgd02OQ14YgvREx3QskatMUaF3THX20hbbm0EucbQB/vnaf7YlxpOWspVWpefyxFag4s189cbFM&#10;lHarHE4/fJxQDnyuWT3X+K1bAM1gTA9DkEXM9skeRY3gHmmr5zkrqYSXlLvmMuHxsEjdCtO7INV8&#10;Xsxon4JIN34Z5HHqmSgP+0eBoedVIkLewnGtxPQFqTrbPA8P820CbQrjnnDt8aZdLMTp34287M/P&#10;xerpdZv9AgAA//8DAFBLAwQUAAYACAAAACEAhJLgwN8AAAANAQAADwAAAGRycy9kb3ducmV2Lnht&#10;bExPy07DMBC8I/EP1iJxqahNWtoqxKkQr1MvhH6AEy9JRLwOsdMmfD3LCW4zO6PZmWw/uU6ccAit&#10;Jw23SwUCqfK2pVrD8f3lZgciREPWdJ5Qw4wB9vnlRWZS68/0hqci1oJDKKRGQxNjn0oZqgadCUvf&#10;I7H24QdnItOhlnYwZw53nUyU2khnWuIPjenxscHqsxidhq8S53W1+C7D/HQYsXhWrwt51Pr6anq4&#10;BxFxin9m+K3P1SHnTqUfyQbRabhLdrwlspCsFCO2bLYJg5JPq+1agcwz+X9F/gMAAP//AwBQSwEC&#10;LQAUAAYACAAAACEA5JnDwPsAAADhAQAAEwAAAAAAAAAAAAAAAAAAAAAAW0NvbnRlbnRfVHlwZXNd&#10;LnhtbFBLAQItABQABgAIAAAAIQAjsmrh1wAAAJQBAAALAAAAAAAAAAAAAAAAACwBAABfcmVscy8u&#10;cmVsc1BLAQItABQABgAIAAAAIQAoM6guYgIAACUFAAAOAAAAAAAAAAAAAAAAACwCAABkcnMvZTJv&#10;RG9jLnhtbFBLAQItABQABgAIAAAAIQCEkuDA3wAAAA0BAAAPAAAAAAAAAAAAAAAAALoEAABkcnMv&#10;ZG93bnJldi54bWxQSwUGAAAAAAQABADzAAAAxgUAAAAA&#10;" strokecolor="#47555a [3044]" strokeweight="1pt">
                <v:fill r:id="rId11" o:title="" rotate="t" type="frame"/>
                <v:shadow on="t" type="perspective" opacity="26214f" offset="0,0" matrix="66191f,,,66191f"/>
                <w10:wrap type="through"/>
              </v:shape>
            </w:pict>
          </mc:Fallback>
        </mc:AlternateContent>
      </w:r>
      <w:r>
        <w:rPr>
          <w:noProof/>
        </w:rPr>
        <mc:AlternateContent>
          <mc:Choice Requires="wps">
            <w:drawing>
              <wp:anchor distT="0" distB="0" distL="114300" distR="114300" simplePos="0" relativeHeight="251723776" behindDoc="0" locked="0" layoutInCell="1" allowOverlap="1" wp14:anchorId="01263D34" wp14:editId="3306A08D">
                <wp:simplePos x="0" y="0"/>
                <wp:positionH relativeFrom="column">
                  <wp:posOffset>4572000</wp:posOffset>
                </wp:positionH>
                <wp:positionV relativeFrom="paragraph">
                  <wp:posOffset>7315200</wp:posOffset>
                </wp:positionV>
                <wp:extent cx="914400" cy="612648"/>
                <wp:effectExtent l="101600" t="101600" r="127000" b="200660"/>
                <wp:wrapThrough wrapText="bothSides">
                  <wp:wrapPolygon edited="0">
                    <wp:start x="7800" y="-3585"/>
                    <wp:lineTo x="-2400" y="-1793"/>
                    <wp:lineTo x="-2400" y="12548"/>
                    <wp:lineTo x="4800" y="27784"/>
                    <wp:lineTo x="7800" y="27784"/>
                    <wp:lineTo x="8400" y="25992"/>
                    <wp:lineTo x="23400" y="13444"/>
                    <wp:lineTo x="24000" y="8066"/>
                    <wp:lineTo x="17400" y="-1793"/>
                    <wp:lineTo x="13800" y="-3585"/>
                    <wp:lineTo x="7800" y="-3585"/>
                  </wp:wrapPolygon>
                </wp:wrapThrough>
                <wp:docPr id="157" name="Oval Callout 157"/>
                <wp:cNvGraphicFramePr/>
                <a:graphic xmlns:a="http://schemas.openxmlformats.org/drawingml/2006/main">
                  <a:graphicData uri="http://schemas.microsoft.com/office/word/2010/wordprocessingShape">
                    <wps:wsp>
                      <wps:cNvSpPr/>
                      <wps:spPr>
                        <a:xfrm>
                          <a:off x="0" y="0"/>
                          <a:ext cx="914400" cy="612648"/>
                        </a:xfrm>
                        <a:prstGeom prst="wedgeEllipseCallout">
                          <a:avLst/>
                        </a:prstGeom>
                      </wps:spPr>
                      <wps:style>
                        <a:lnRef idx="1">
                          <a:schemeClr val="accent1"/>
                        </a:lnRef>
                        <a:fillRef idx="3">
                          <a:schemeClr val="accent1"/>
                        </a:fillRef>
                        <a:effectRef idx="2">
                          <a:schemeClr val="accent1"/>
                        </a:effectRef>
                        <a:fontRef idx="minor">
                          <a:schemeClr val="lt1"/>
                        </a:fontRef>
                      </wps:style>
                      <wps:txbx>
                        <w:txbxContent>
                          <w:p w14:paraId="29B2E14E" w14:textId="77777777" w:rsidR="00B50B4A" w:rsidRDefault="00B50B4A" w:rsidP="00B50B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Oval Callout 157" o:spid="_x0000_s1037" type="#_x0000_t63" style="position:absolute;margin-left:5in;margin-top:8in;width:1in;height:48.2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55kHHACAAA9BQAADgAAAGRycy9lMm9Eb2MueG1srFTbahsxEH0v9B+E3pv1us7NZB2M05RCSEKS&#10;kmdZK9kCSaNKsnfdr+9Ie0lIA4HSl92RZs5cz+jisjWa7IUPCmxFy6MJJcJyqJXdVPTn0/WXM0pC&#10;ZLZmGqyo6EEEern4/OmicXMxhS3oWniCTmyYN66i2xjdvCgC3wrDwhE4YVEpwRsW8eg3Re1Zg96N&#10;LqaTyUnRgK+dBy5CwNurTkkX2b+Ugsc7KYOIRFcUc4v56/N3nb7F4oLNN565reJ9GuwfsjBMWQw6&#10;urpikZGdV3+5Mop7CCDjEQdTgJSKi1wDVlNO3lTzuGVO5FqwOcGNbQr/zy2/3d97omqc3fEpJZYZ&#10;HNLdnmmyYlrDLpJ0j11qXJij8aO79/0poJhKbqU36Y/FkDZ39jB2VrSRcLw8L2ezCfafo+qknJ7M&#10;zpLP4gXsfIjfBRiShIo2ot6Ib1orF0SfSG4v29+E2CEHBLpJuXXZZCketEgJafsgJNaG8cuMzqwS&#10;K+0JFlhRxrmwsewzydYJJpXWI/Drx8DePkFFZtwInn4MHhE5Mtg4go2y4N9zoMeUZWc/dKCrO7Ug&#10;tus2D/V8GN0a6gMO2kO3AcHxa4WdvmEh3jOPlMfh4BrHO/xIDU1FoZco2YL//d59skcmopaSBleo&#10;ouHXjnlBif5hkaN56Lhz+TA7Pp1iDP9as36tsTuzApxKiQ+G41lM9lEPovRgnnHblykqqpjlGLui&#10;PPrhsIrdauN7wcVymc1wzxyLN/bR8YEHiTpP7TPzrqdbRJ7ewrBubP6GZp1tmpCF5S6CVJmDqdNd&#10;X/sJ4I5mUvfvSXoEXp+z1curt/gDAAD//wMAUEsDBBQABgAIAAAAIQDRWa394AAAAA0BAAAPAAAA&#10;ZHJzL2Rvd25yZXYueG1sTI9Bb8IwDIXvk/gPkZF2QSOlKqzqmiI0iQun0U07h8ZrqzVOaQKU/vp5&#10;p+327Pf0/DnfjrYTVxx860jBahmBQKqcaalW8PG+f0pB+KDJ6M4RKrijh20xe8h1ZtyNjngtQy24&#10;hHymFTQh9JmUvmrQar90PRJ7X26wOvA41NIM+sbltpNxFG2k1S3xhUb3+Npg9V1erIJFOe4xvMmk&#10;9Yfk83xfTNPxMCn1OB93LyACjuEvDL/4jA4FM53chYwXnYJnrucoG6t1zIoj6SZhceJVnKRrkEUu&#10;/39R/AAAAP//AwBQSwECLQAUAAYACAAAACEA5JnDwPsAAADhAQAAEwAAAAAAAAAAAAAAAAAAAAAA&#10;W0NvbnRlbnRfVHlwZXNdLnhtbFBLAQItABQABgAIAAAAIQAjsmrh1wAAAJQBAAALAAAAAAAAAAAA&#10;AAAAACwBAABfcmVscy8ucmVsc1BLAQItABQABgAIAAAAIQA7nmQccAIAAD0FAAAOAAAAAAAAAAAA&#10;AAAAACwCAABkcnMvZTJvRG9jLnhtbFBLAQItABQABgAIAAAAIQDRWa394AAAAA0BAAAPAAAAAAAA&#10;AAAAAAAAAMgEAABkcnMvZG93bnJldi54bWxQSwUGAAAAAAQABADzAAAA1QUAAAAA&#10;" adj="6300,24300" strokecolor="#47555a [3044]" strokeweight="1pt">
                <v:fill r:id="rId12" o:title="" rotate="t" type="frame"/>
                <v:shadow on="t" type="perspective" opacity="26214f" offset="0,0" matrix="66191f,,,66191f"/>
                <v:textbox>
                  <w:txbxContent>
                    <w:p w14:paraId="29B2E14E" w14:textId="77777777" w:rsidR="00B50B4A" w:rsidRDefault="00B50B4A" w:rsidP="00B50B4A">
                      <w:pPr>
                        <w:jc w:val="center"/>
                      </w:pPr>
                    </w:p>
                  </w:txbxContent>
                </v:textbox>
                <w10:wrap type="through"/>
              </v:shape>
            </w:pict>
          </mc:Fallback>
        </mc:AlternateContent>
      </w:r>
      <w:r>
        <w:rPr>
          <w:noProof/>
        </w:rPr>
        <mc:AlternateContent>
          <mc:Choice Requires="wps">
            <w:drawing>
              <wp:anchor distT="0" distB="0" distL="114300" distR="114300" simplePos="0" relativeHeight="251724800" behindDoc="0" locked="0" layoutInCell="1" allowOverlap="1" wp14:anchorId="2049FE98" wp14:editId="51B8C321">
                <wp:simplePos x="0" y="0"/>
                <wp:positionH relativeFrom="column">
                  <wp:posOffset>3200400</wp:posOffset>
                </wp:positionH>
                <wp:positionV relativeFrom="paragraph">
                  <wp:posOffset>7658100</wp:posOffset>
                </wp:positionV>
                <wp:extent cx="914400" cy="914400"/>
                <wp:effectExtent l="76200" t="76200" r="76200" b="127000"/>
                <wp:wrapThrough wrapText="bothSides">
                  <wp:wrapPolygon edited="0">
                    <wp:start x="12600" y="-1800"/>
                    <wp:lineTo x="-1200" y="-600"/>
                    <wp:lineTo x="-1800" y="16800"/>
                    <wp:lineTo x="3000" y="22800"/>
                    <wp:lineTo x="3600" y="24000"/>
                    <wp:lineTo x="6000" y="24000"/>
                    <wp:lineTo x="6600" y="22800"/>
                    <wp:lineTo x="16800" y="18600"/>
                    <wp:lineTo x="21600" y="9600"/>
                    <wp:lineTo x="22800" y="9000"/>
                    <wp:lineTo x="19200" y="2400"/>
                    <wp:lineTo x="16800" y="-1800"/>
                    <wp:lineTo x="12600" y="-1800"/>
                  </wp:wrapPolygon>
                </wp:wrapThrough>
                <wp:docPr id="158" name="Explosion 2 158"/>
                <wp:cNvGraphicFramePr/>
                <a:graphic xmlns:a="http://schemas.openxmlformats.org/drawingml/2006/main">
                  <a:graphicData uri="http://schemas.microsoft.com/office/word/2010/wordprocessingShape">
                    <wps:wsp>
                      <wps:cNvSpPr/>
                      <wps:spPr>
                        <a:xfrm>
                          <a:off x="0" y="0"/>
                          <a:ext cx="914400" cy="914400"/>
                        </a:xfrm>
                        <a:prstGeom prst="irregularSeal2">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Explosion 2 158" o:spid="_x0000_s1026" type="#_x0000_t72" style="position:absolute;margin-left:252pt;margin-top:603pt;width:1in;height:1in;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c2D2ICAAAlBQAADgAAAGRycy9lMm9Eb2MueG1srFRNbxMxEL0j8R8s3+kmoYUSdVNFKUVIVVuR&#10;op4dr51Ysj1m7GQTfj1j72ZblQokxGV37Pl+88YXl3tn2U5hNOBrPj4Zcaa8hMb4dc2/P1y/O+cs&#10;JuEbYcGrmh9U5Jezt28u2jBVE9iAbRQyCuLjtA0136QUplUV5UY5EU8gKE9KDehEoiOuqwZFS9Gd&#10;rSaj0YeqBWwCglQx0u1Vp+SzEl9rJdOd1lElZmtOtaXyxfJd5W81uxDTNYqwMbIvQ/xDFU4YT0mH&#10;UFciCbZF81soZyRCBJ1OJLgKtDZSlR6om/HoRTfLjQiq9ELgxDDAFP9fWHm7u0dmGprdGY3KC0dD&#10;+rwPFvJE2YTlawKpDXFKtstwj/0pkpg73mt0+U+9sH0B9jAAq/aJSbr8ND49HRH8klS9TFGqJ+eA&#10;MX1R4FgWam4Q1XprBS6VsJMCrNjdxNQ5HY0pQi6rK6RI6WBVrsX6b0pTV5R6XLwLn9TCItsJYoKQ&#10;Uvk0zo1REcU6u2lj7eD4/u+OvX12VYVrg3NX8x+zDh4lM/g0ODvjAV/LboeSdWd/RKDrO0OwguZA&#10;A0XomB6DvDYE6Y2I6V4gUZumQOua7uijLbQ1h17ibAP487X7bE+MIy1nLa1KzeOPrUDFmf3qiYtl&#10;orRb5XB69nFCOfC5ZvVc47duATSDMT0MQRYx2yd7FDWCe6StnuespBJeUu6ay4THwyJ1K0zvglTz&#10;eTGjfQoi3fhlkMepZ6I87B8Fhp5XiQh5C8e1EtMXpOps8zw8zLcJtCmMe8K1x5t2sRCnfzfysj8/&#10;F6un1232CwAA//8DAFBLAwQUAAYACAAAACEAz/iqTd8AAAANAQAADwAAAGRycy9kb3ducmV2Lnht&#10;bExPy07DMBC8I/EP1iJxqahNSaMqxKkQrxMXQj/AiZckIl6H2GkTvp7lRG8zO6PZmXw/u14ccQyd&#10;Jw23awUCqfa2o0bD4ePlZgciREPW9J5Qw4IB9sXlRW4y60/0jscyNoJDKGRGQxvjkEkZ6hadCWs/&#10;ILH26UdnItOxkXY0Jw53vdwolUpnOuIPrRnwscX6q5ychu8Kl6Re/VRheXqbsHxWryt50Pr6an64&#10;BxFxjv9m+KvP1aHgTpWfyAbRa9iqhLdEFjYqZcSWNNkxqPh0t1UKZJHL8xXFLwAAAP//AwBQSwEC&#10;LQAUAAYACAAAACEA5JnDwPsAAADhAQAAEwAAAAAAAAAAAAAAAAAAAAAAW0NvbnRlbnRfVHlwZXNd&#10;LnhtbFBLAQItABQABgAIAAAAIQAjsmrh1wAAAJQBAAALAAAAAAAAAAAAAAAAACwBAABfcmVscy8u&#10;cmVsc1BLAQItABQABgAIAAAAIQBo5zYPYgIAACUFAAAOAAAAAAAAAAAAAAAAACwCAABkcnMvZTJv&#10;RG9jLnhtbFBLAQItABQABgAIAAAAIQDP+KpN3wAAAA0BAAAPAAAAAAAAAAAAAAAAALoEAABkcnMv&#10;ZG93bnJldi54bWxQSwUGAAAAAAQABADzAAAAxgUAAAAA&#10;" strokecolor="#47555a [3044]" strokeweight="1pt">
                <v:fill r:id="rId13" o:title="" rotate="t" type="frame"/>
                <v:shadow on="t" type="perspective" opacity="26214f" offset="0,0" matrix="66191f,,,66191f"/>
                <w10:wrap type="through"/>
              </v:shape>
            </w:pict>
          </mc:Fallback>
        </mc:AlternateContent>
      </w:r>
      <w:r>
        <w:rPr>
          <w:noProof/>
        </w:rPr>
        <mc:AlternateContent>
          <mc:Choice Requires="wps">
            <w:drawing>
              <wp:anchor distT="0" distB="0" distL="114300" distR="114300" simplePos="0" relativeHeight="251720704" behindDoc="0" locked="0" layoutInCell="1" allowOverlap="1" wp14:anchorId="285BEC84" wp14:editId="698D4F41">
                <wp:simplePos x="0" y="0"/>
                <wp:positionH relativeFrom="column">
                  <wp:posOffset>4419600</wp:posOffset>
                </wp:positionH>
                <wp:positionV relativeFrom="paragraph">
                  <wp:posOffset>7162800</wp:posOffset>
                </wp:positionV>
                <wp:extent cx="914400" cy="612648"/>
                <wp:effectExtent l="101600" t="101600" r="127000" b="200660"/>
                <wp:wrapThrough wrapText="bothSides">
                  <wp:wrapPolygon edited="0">
                    <wp:start x="7800" y="-3585"/>
                    <wp:lineTo x="-2400" y="-1793"/>
                    <wp:lineTo x="-2400" y="12548"/>
                    <wp:lineTo x="4800" y="27784"/>
                    <wp:lineTo x="7800" y="27784"/>
                    <wp:lineTo x="8400" y="25992"/>
                    <wp:lineTo x="23400" y="13444"/>
                    <wp:lineTo x="24000" y="8066"/>
                    <wp:lineTo x="17400" y="-1793"/>
                    <wp:lineTo x="13800" y="-3585"/>
                    <wp:lineTo x="7800" y="-3585"/>
                  </wp:wrapPolygon>
                </wp:wrapThrough>
                <wp:docPr id="155" name="Oval Callout 155"/>
                <wp:cNvGraphicFramePr/>
                <a:graphic xmlns:a="http://schemas.openxmlformats.org/drawingml/2006/main">
                  <a:graphicData uri="http://schemas.microsoft.com/office/word/2010/wordprocessingShape">
                    <wps:wsp>
                      <wps:cNvSpPr/>
                      <wps:spPr>
                        <a:xfrm>
                          <a:off x="0" y="0"/>
                          <a:ext cx="914400" cy="612648"/>
                        </a:xfrm>
                        <a:prstGeom prst="wedgeEllipseCallout">
                          <a:avLst/>
                        </a:prstGeom>
                      </wps:spPr>
                      <wps:style>
                        <a:lnRef idx="1">
                          <a:schemeClr val="accent1"/>
                        </a:lnRef>
                        <a:fillRef idx="3">
                          <a:schemeClr val="accent1"/>
                        </a:fillRef>
                        <a:effectRef idx="2">
                          <a:schemeClr val="accent1"/>
                        </a:effectRef>
                        <a:fontRef idx="minor">
                          <a:schemeClr val="lt1"/>
                        </a:fontRef>
                      </wps:style>
                      <wps:txbx>
                        <w:txbxContent>
                          <w:p w14:paraId="7B821D24" w14:textId="77777777" w:rsidR="00B50B4A" w:rsidRDefault="00B50B4A" w:rsidP="00B50B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Oval Callout 155" o:spid="_x0000_s1038" type="#_x0000_t63" style="position:absolute;margin-left:348pt;margin-top:564pt;width:1in;height:48.2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Rr973ACAAA9BQAADgAAAGRycy9lMm9Eb2MueG1srFTfa9swEH4f7H8Qel8dZ0nXhTglpOsYlKa0&#10;HX1WZCkRSDpNUmJnf/1OsuOWrlAYe7FPuvvu53eaX7ZGk4PwQYGtaHk2okRYDrWy24r+fLz+dEFJ&#10;iMzWTIMVFT2KQC8XHz/MGzcTY9iBroUn6MSGWeMquovRzYoi8J0wLJyBExaVErxhEY9+W9SeNejd&#10;6GI8Gp0XDfjaeeAiBLy96pR0kf1LKXhcSxlEJLqimFvMX5+/m/QtFnM223rmdor3abB/yMIwZTHo&#10;4OqKRUb2Xv3lyijuIYCMZxxMAVIqLnINWE05elXNw445kWvB5gQ3tCn8P7f89nDniapxdtMpJZYZ&#10;HNL6wDRZMa1hH0m6xy41LszQ+MHd+f4UUEwlt9Kb9MdiSJs7exw6K9pIOF5+LSeTEfafo+q8HJ9P&#10;LpLP4hnsfIjfBRiShIo2ot6Kb1orF0SfSG4vO9yE2CFPCHSTcuuyyVI8apES0vZeSKwN45cZnVkl&#10;VtoTLLCijHNhY9lnkq0TTCqtB+Dn94G9fYKKzLgBPH4fPCByZLBxABtlwb/lQA8py87+1IGu7tSC&#10;2G7aPNTc5nSzgfqIg/bQbUBw/Fphp29YiHfMI+VxOLjGcY0fqaGpKPQSJTvwv9+6T/bIRNRS0uAK&#10;VTT82jMvKNE/LHI0Dx13Lh8m0y9jjOFfajYvNXZvVoBTKfHBcDyLyT7qkyg9mCfc9mWKiipmOcau&#10;KI/+dFjFbrXxveBiucxmuGeOxRv74PiJB4k6j+0T866nW0Se3sJp3djsFc062zQhC8t9BKkyB5/7&#10;2k8AdzSTun9P0iPw8pytnl+9xR8AAAD//wMAUEsDBBQABgAIAAAAIQDXZJ644AAAAA0BAAAPAAAA&#10;ZHJzL2Rvd25yZXYueG1sTE/BToNAFLyb+A+bZ+KlsUsJEqQsjTHppSdLject+wpE9i2y25by9T5P&#10;ept5M5k3U2wm24sLjr5zpGC1jEAg1c501Cj4OGyfMhA+aDK6d4QKbuhhU97fFTo37kp7vFShERxC&#10;PtcK2hCGXEpft2i1X7oBibWTG60OTMdGmlFfOdz2Mo6iVFrdEX9o9YBvLdZf1dkqWFTTFsO7TDq/&#10;Sz6/b4t53u9mpR4fptc1iIBT+DPDb32uDiV3OrozGS96BelLylsCC6s4Y8SWLIkYHPkUx8kzyLKQ&#10;/1eUPwAAAP//AwBQSwECLQAUAAYACAAAACEA5JnDwPsAAADhAQAAEwAAAAAAAAAAAAAAAAAAAAAA&#10;W0NvbnRlbnRfVHlwZXNdLnhtbFBLAQItABQABgAIAAAAIQAjsmrh1wAAAJQBAAALAAAAAAAAAAAA&#10;AAAAACwBAABfcmVscy8ucmVsc1BLAQItABQABgAIAAAAIQDdGv3vcAIAAD0FAAAOAAAAAAAAAAAA&#10;AAAAACwCAABkcnMvZTJvRG9jLnhtbFBLAQItABQABgAIAAAAIQDXZJ644AAAAA0BAAAPAAAAAAAA&#10;AAAAAAAAAMgEAABkcnMvZG93bnJldi54bWxQSwUGAAAAAAQABADzAAAA1QUAAAAA&#10;" adj="6300,24300" strokecolor="#47555a [3044]" strokeweight="1pt">
                <v:fill r:id="rId14" o:title="" rotate="t" type="frame"/>
                <v:shadow on="t" type="perspective" opacity="26214f" offset="0,0" matrix="66191f,,,66191f"/>
                <v:textbox>
                  <w:txbxContent>
                    <w:p w14:paraId="7B821D24" w14:textId="77777777" w:rsidR="00B50B4A" w:rsidRDefault="00B50B4A" w:rsidP="00B50B4A">
                      <w:pPr>
                        <w:jc w:val="center"/>
                      </w:pPr>
                    </w:p>
                  </w:txbxContent>
                </v:textbox>
                <w10:wrap type="through"/>
              </v:shape>
            </w:pict>
          </mc:Fallback>
        </mc:AlternateContent>
      </w:r>
      <w:r>
        <w:rPr>
          <w:noProof/>
        </w:rPr>
        <mc:AlternateContent>
          <mc:Choice Requires="wps">
            <w:drawing>
              <wp:anchor distT="0" distB="0" distL="114300" distR="114300" simplePos="0" relativeHeight="251721728" behindDoc="0" locked="0" layoutInCell="1" allowOverlap="1" wp14:anchorId="6D265F81" wp14:editId="742AD178">
                <wp:simplePos x="0" y="0"/>
                <wp:positionH relativeFrom="column">
                  <wp:posOffset>3048000</wp:posOffset>
                </wp:positionH>
                <wp:positionV relativeFrom="paragraph">
                  <wp:posOffset>7505700</wp:posOffset>
                </wp:positionV>
                <wp:extent cx="914400" cy="914400"/>
                <wp:effectExtent l="76200" t="76200" r="76200" b="127000"/>
                <wp:wrapThrough wrapText="bothSides">
                  <wp:wrapPolygon edited="0">
                    <wp:start x="12600" y="-1800"/>
                    <wp:lineTo x="-1200" y="-600"/>
                    <wp:lineTo x="-1800" y="16800"/>
                    <wp:lineTo x="3000" y="22800"/>
                    <wp:lineTo x="3600" y="24000"/>
                    <wp:lineTo x="6000" y="24000"/>
                    <wp:lineTo x="6600" y="22800"/>
                    <wp:lineTo x="16800" y="18600"/>
                    <wp:lineTo x="21600" y="9600"/>
                    <wp:lineTo x="22800" y="9000"/>
                    <wp:lineTo x="19200" y="2400"/>
                    <wp:lineTo x="16800" y="-1800"/>
                    <wp:lineTo x="12600" y="-1800"/>
                  </wp:wrapPolygon>
                </wp:wrapThrough>
                <wp:docPr id="156" name="Explosion 2 156"/>
                <wp:cNvGraphicFramePr/>
                <a:graphic xmlns:a="http://schemas.openxmlformats.org/drawingml/2006/main">
                  <a:graphicData uri="http://schemas.microsoft.com/office/word/2010/wordprocessingShape">
                    <wps:wsp>
                      <wps:cNvSpPr/>
                      <wps:spPr>
                        <a:xfrm>
                          <a:off x="0" y="0"/>
                          <a:ext cx="914400" cy="914400"/>
                        </a:xfrm>
                        <a:prstGeom prst="irregularSeal2">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Explosion 2 156" o:spid="_x0000_s1026" type="#_x0000_t72" style="position:absolute;margin-left:240pt;margin-top:591pt;width:1in;height:1in;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vTumMCAAAlBQAADgAAAGRycy9lMm9Eb2MueG1srFRNbxMxEL0j8R8s3+kmoS0QdVNFKUVIVVuR&#10;op4dr51Ysj1m7GQTfj1j72ZblQokxGV37Pl+88YXl3tn2U5hNOBrPj4Zcaa8hMb4dc2/P1y/+8hZ&#10;TMI3woJXNT+oyC9nb99ctGGqJrAB2yhkFMTHaRtqvkkpTKsqyo1yIp5AUJ6UGtCJREdcVw2KlqI7&#10;W01Go/OqBWwCglQx0u1Vp+SzEl9rJdOd1lElZmtOtaXyxfJd5W81uxDTNYqwMbIvQ/xDFU4YT0mH&#10;UFciCbZF81soZyRCBJ1OJLgKtDZSlR6om/HoRTfLjQiq9ELgxDDAFP9fWHm7u0dmGprd2TlnXjga&#10;0ud9sJAnyiYsXxNIbYhTsl2Ge+xPkcTc8V6jy3/qhe0LsIcBWLVPTNLlp/Hp6Yjgl6TqZYpSPTkH&#10;jOmLAseyUHODqNZbK3CphJ0UYMXuJqbO6WhMEXJZXSFFSgerci3Wf1OauqLU4+Jd+KQWFtlOEBOE&#10;lMqncW6MiijW2U0bawfH93937O2zqypcG5y7mv+YdfAomcGnwdkZD/hadjuUrDv7IwJd3xmCFTQH&#10;GihCx/QY5LUhSG9ETPcCido0BVrXdEcfbaGtOfQSZxvAn6/dZ3tiHGk5a2lVah5/bAUqzuxXT1ws&#10;E6XdKofTsw8TyoHPNavnGr91C6AZjOlhCLKI2T7Zo6gR3CNt9TxnJZXwknLXXCY8HhapW2F6F6Sa&#10;z4sZ7VMQ6cYvgzxOPRPlYf8oMPS8SkTIWziulZi+IFVnm+fhYb5NoE1h3BOuPd60i4U4/buRl/35&#10;uVg9vW6zXwAAAP//AwBQSwMEFAAGAAgAAAAhAC+Cx1ffAAAADQEAAA8AAABkcnMvZG93bnJldi54&#10;bWxMT8tugzAQvFfqP1hbqZeosUMRQhQTVX2deinNBxjYAApeU2wS6Nd3e2pvMzuj2Zl8v9hBnHHy&#10;vSMNu60CgVS7pqdWw+Hz9S4F4YOhxgyOUMOKHvbF9VVussZd6APPZWgFh5DPjIYuhDGT0tcdWuO3&#10;bkRi7egmawLTqZXNZC4cbgcZKZVIa3riD50Z8anD+lTOVsNXhWtcb74rvz6/z1i+qLeNPGh9e7M8&#10;PoAIuIQ/M/zW5+pQcKfKzdR4MWiIU8VbAgu7NGLEliSKGVR8uo8SBbLI5f8VxQ8AAAD//wMAUEsB&#10;Ai0AFAAGAAgAAAAhAOSZw8D7AAAA4QEAABMAAAAAAAAAAAAAAAAAAAAAAFtDb250ZW50X1R5cGVz&#10;XS54bWxQSwECLQAUAAYACAAAACEAI7Jq4dcAAACUAQAACwAAAAAAAAAAAAAAAAAsAQAAX3JlbHMv&#10;LnJlbHNQSwECLQAUAAYACAAAACEABzvTumMCAAAlBQAADgAAAAAAAAAAAAAAAAAsAgAAZHJzL2Uy&#10;b0RvYy54bWxQSwECLQAUAAYACAAAACEAL4LHV98AAAANAQAADwAAAAAAAAAAAAAAAAC7BAAAZHJz&#10;L2Rvd25yZXYueG1sUEsFBgAAAAAEAAQA8wAAAMcFAAAAAA==&#10;" strokecolor="#47555a [3044]" strokeweight="1pt">
                <v:fill r:id="rId15" o:title="" rotate="t" type="frame"/>
                <v:shadow on="t" type="perspective" opacity="26214f" offset="0,0" matrix="66191f,,,66191f"/>
                <w10:wrap type="through"/>
              </v:shape>
            </w:pict>
          </mc:Fallback>
        </mc:AlternateContent>
      </w:r>
      <w:r>
        <w:rPr>
          <w:noProof/>
        </w:rPr>
        <mc:AlternateContent>
          <mc:Choice Requires="wps">
            <w:drawing>
              <wp:anchor distT="0" distB="0" distL="114300" distR="114300" simplePos="0" relativeHeight="251717632" behindDoc="0" locked="0" layoutInCell="1" allowOverlap="1" wp14:anchorId="0107ED9D" wp14:editId="283363B2">
                <wp:simplePos x="0" y="0"/>
                <wp:positionH relativeFrom="column">
                  <wp:posOffset>4267200</wp:posOffset>
                </wp:positionH>
                <wp:positionV relativeFrom="paragraph">
                  <wp:posOffset>7010400</wp:posOffset>
                </wp:positionV>
                <wp:extent cx="914400" cy="612648"/>
                <wp:effectExtent l="101600" t="101600" r="127000" b="200660"/>
                <wp:wrapThrough wrapText="bothSides">
                  <wp:wrapPolygon edited="0">
                    <wp:start x="7800" y="-3585"/>
                    <wp:lineTo x="-2400" y="-1793"/>
                    <wp:lineTo x="-2400" y="12548"/>
                    <wp:lineTo x="4800" y="27784"/>
                    <wp:lineTo x="7800" y="27784"/>
                    <wp:lineTo x="8400" y="25992"/>
                    <wp:lineTo x="23400" y="13444"/>
                    <wp:lineTo x="24000" y="8066"/>
                    <wp:lineTo x="17400" y="-1793"/>
                    <wp:lineTo x="13800" y="-3585"/>
                    <wp:lineTo x="7800" y="-3585"/>
                  </wp:wrapPolygon>
                </wp:wrapThrough>
                <wp:docPr id="153" name="Oval Callout 153"/>
                <wp:cNvGraphicFramePr/>
                <a:graphic xmlns:a="http://schemas.openxmlformats.org/drawingml/2006/main">
                  <a:graphicData uri="http://schemas.microsoft.com/office/word/2010/wordprocessingShape">
                    <wps:wsp>
                      <wps:cNvSpPr/>
                      <wps:spPr>
                        <a:xfrm>
                          <a:off x="0" y="0"/>
                          <a:ext cx="914400" cy="612648"/>
                        </a:xfrm>
                        <a:prstGeom prst="wedgeEllipseCallout">
                          <a:avLst/>
                        </a:prstGeom>
                      </wps:spPr>
                      <wps:style>
                        <a:lnRef idx="1">
                          <a:schemeClr val="accent1"/>
                        </a:lnRef>
                        <a:fillRef idx="3">
                          <a:schemeClr val="accent1"/>
                        </a:fillRef>
                        <a:effectRef idx="2">
                          <a:schemeClr val="accent1"/>
                        </a:effectRef>
                        <a:fontRef idx="minor">
                          <a:schemeClr val="lt1"/>
                        </a:fontRef>
                      </wps:style>
                      <wps:txbx>
                        <w:txbxContent>
                          <w:p w14:paraId="6BDBB71E" w14:textId="77777777" w:rsidR="00B50B4A" w:rsidRDefault="00B50B4A" w:rsidP="00B50B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Oval Callout 153" o:spid="_x0000_s1039" type="#_x0000_t63" style="position:absolute;margin-left:336pt;margin-top:552pt;width:1in;height:48.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Pxz3ECAAA9BQAADgAAAGRycy9lMm9Eb2MueG1srFTbThsxEH2v1H+w/F42G8KlERsUhVJVQoCA&#10;imfHayeWbI9rO9lNv75j7wVEkZCqvuyOPXPmesYXl63RZC98UGArWh5NKBGWQ63spqI/n66/nFMS&#10;IrM102BFRQ8i0MvF508XjZuLKWxB18ITdGLDvHEV3cbo5kUR+FYYFo7ACYtKCd6wiEe/KWrPGvRu&#10;dDGdTE6LBnztPHARAt5edUq6yP6lFDzeSRlEJLqimFvMX5+/6/QtFhdsvvHMbRXv02D/kIVhymLQ&#10;0dUVi4zsvPrLlVHcQwAZjziYAqRUXOQasJpy8qaaxy1zIteCzQlubFP4f2757f7eE1Xj7E6OKbHM&#10;4JDu9kyTFdMadpGke+xS48IcjR/dve9PAcVUciu9SX8shrS5s4exs6KNhOPl13I2m2D/OapOy+np&#10;7Dz5LF7Azof4XYAhSahoI+qN+Ka1ckH0ieT2sv1NiB1yQKCblFuXTZbiQYuUkLYPQmJtGL/M6Mwq&#10;sdKeYIEVZZwLG8s+k2ydYFJpPQKPPwb29gkqMuNG8PRj8IjIkcHGEWyUBf+eAz2mLDv7oQNd3akF&#10;sV23eahnw+jWUB9w0B66DQiOXyvs9A0L8Z55pDwOB9c43uFHamgqCr1EyRb87/fukz0yEbWUNLhC&#10;FQ2/dswLSvQPixzNQ8edy4fZydkUY/jXmvVrjd2ZFeBUSnwwHM9iso96EKUH84zbvkxRUcUsx9gV&#10;5dEPh1XsVhvfCy6Wy2yGe+ZYvLGPjg88SNR5ap+Zdz3dIvL0FoZ1Y/M3NOts04QsLHcRpMocTJ3u&#10;+tpPAHc0k7p/T9Ij8PqcrV5evcUfAAAA//8DAFBLAwQUAAYACAAAACEA0ubi198AAAANAQAADwAA&#10;AGRycy9kb3ducmV2LnhtbExPTW+CQBC9N/E/bMakF1MXDKWGspimiRdPFZueV3YKRHYW2VWRX9/p&#10;qb29mffyPvLNaDtxxcG3jhTEywgEUuVMS7WCz8P2aQ3CB01Gd45QwR09bIrZQ64z4260x2sZasEm&#10;5DOtoAmhz6T0VYNW+6XrkZj7doPVgc+hlmbQNza3nVxFUSqtbokTGt3je4PVqbxYBYty3GL4kEnr&#10;d8nX+b6Ypv1uUupxPr69ggg4hj8x/Nbn6lBwp6O7kPGiU5C+rHhLYCKOEkYsWccpgyO/OPoZZJHL&#10;/yuKHwAAAP//AwBQSwECLQAUAAYACAAAACEA5JnDwPsAAADhAQAAEwAAAAAAAAAAAAAAAAAAAAAA&#10;W0NvbnRlbnRfVHlwZXNdLnhtbFBLAQItABQABgAIAAAAIQAjsmrh1wAAAJQBAAALAAAAAAAAAAAA&#10;AAAAACwBAABfcmVscy8ucmVsc1BLAQItABQABgAIAAAAIQAbE/HPcQIAAD0FAAAOAAAAAAAAAAAA&#10;AAAAACwCAABkcnMvZTJvRG9jLnhtbFBLAQItABQABgAIAAAAIQDS5uLX3wAAAA0BAAAPAAAAAAAA&#10;AAAAAAAAAMkEAABkcnMvZG93bnJldi54bWxQSwUGAAAAAAQABADzAAAA1QUAAAAA&#10;" adj="6300,24300" strokecolor="#47555a [3044]" strokeweight="1pt">
                <v:fill r:id="rId16" o:title="" rotate="t" type="frame"/>
                <v:shadow on="t" type="perspective" opacity="26214f" offset="0,0" matrix="66191f,,,66191f"/>
                <v:textbox>
                  <w:txbxContent>
                    <w:p w14:paraId="6BDBB71E" w14:textId="77777777" w:rsidR="00B50B4A" w:rsidRDefault="00B50B4A" w:rsidP="00B50B4A">
                      <w:pPr>
                        <w:jc w:val="center"/>
                      </w:pPr>
                    </w:p>
                  </w:txbxContent>
                </v:textbox>
                <w10:wrap type="through"/>
              </v:shape>
            </w:pict>
          </mc:Fallback>
        </mc:AlternateContent>
      </w:r>
      <w:r>
        <w:rPr>
          <w:noProof/>
        </w:rPr>
        <mc:AlternateContent>
          <mc:Choice Requires="wps">
            <w:drawing>
              <wp:anchor distT="0" distB="0" distL="114300" distR="114300" simplePos="0" relativeHeight="251718656" behindDoc="0" locked="0" layoutInCell="1" allowOverlap="1" wp14:anchorId="56847E54" wp14:editId="33EF399D">
                <wp:simplePos x="0" y="0"/>
                <wp:positionH relativeFrom="column">
                  <wp:posOffset>2895600</wp:posOffset>
                </wp:positionH>
                <wp:positionV relativeFrom="paragraph">
                  <wp:posOffset>7353300</wp:posOffset>
                </wp:positionV>
                <wp:extent cx="914400" cy="914400"/>
                <wp:effectExtent l="76200" t="76200" r="76200" b="127000"/>
                <wp:wrapThrough wrapText="bothSides">
                  <wp:wrapPolygon edited="0">
                    <wp:start x="12600" y="-1800"/>
                    <wp:lineTo x="-1200" y="-600"/>
                    <wp:lineTo x="-1800" y="16800"/>
                    <wp:lineTo x="3000" y="22800"/>
                    <wp:lineTo x="3600" y="24000"/>
                    <wp:lineTo x="6000" y="24000"/>
                    <wp:lineTo x="6600" y="22800"/>
                    <wp:lineTo x="16800" y="18600"/>
                    <wp:lineTo x="21600" y="9600"/>
                    <wp:lineTo x="22800" y="9000"/>
                    <wp:lineTo x="19200" y="2400"/>
                    <wp:lineTo x="16800" y="-1800"/>
                    <wp:lineTo x="12600" y="-1800"/>
                  </wp:wrapPolygon>
                </wp:wrapThrough>
                <wp:docPr id="154" name="Explosion 2 154"/>
                <wp:cNvGraphicFramePr/>
                <a:graphic xmlns:a="http://schemas.openxmlformats.org/drawingml/2006/main">
                  <a:graphicData uri="http://schemas.microsoft.com/office/word/2010/wordprocessingShape">
                    <wps:wsp>
                      <wps:cNvSpPr/>
                      <wps:spPr>
                        <a:xfrm>
                          <a:off x="0" y="0"/>
                          <a:ext cx="914400" cy="914400"/>
                        </a:xfrm>
                        <a:prstGeom prst="irregularSeal2">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Explosion 2 154" o:spid="_x0000_s1026" type="#_x0000_t72" style="position:absolute;margin-left:228pt;margin-top:579pt;width:1in;height:1in;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8qvSWMCAAAlBQAADgAAAGRycy9lMm9Eb2MueG1srFRNbxMxEL0j8R8s3+kmIYUSdVNFLUVIVRuR&#10;op5dr51Ysj1m7GQTfj1j72ZblQokxGV37Pl+88bnF3tn2U5hNOBrPj4Zcaa8hMb4dc2/31+/O+Ms&#10;JuEbYcGrmh9U5Bfzt2/O2zBTE9iAbRQyCuLjrA0136QUZlUV5UY5EU8gKE9KDehEoiOuqwZFS9Gd&#10;rSaj0YeqBWwCglQx0u1Vp+TzEl9rJdOd1lElZmtOtaXyxfJ9zN9qfi5maxRhY2RfhviHKpwwnpIO&#10;oa5EEmyL5rdQzkiECDqdSHAVaG2kKj1QN+PRi25WGxFU6YXAiWGAKf6/sPJ2t0RmGprd6ZQzLxwN&#10;6fM+WMgTZROWrwmkNsQZ2a7CEvtTJDF3vNfo8p96YfsC7GEAVu0Tk3T5aTydjgh+SapepijVk3PA&#10;mL4ocCwLNTeIar21AldK2EkBVuxuYuqcjsYUIZfVFVKkdLAq12L9N6WpK0o9Lt6FT+rSItsJYoKQ&#10;Uvk0zo1REcU6u2lj7eD4/u+OvX12VYVrg3NX8x+zDh4lM/g0ODvjAV/LboeSdWd/RKDrO0PwCM2B&#10;BorQMT0GeW0I0hsR01IgUZumQOua7uijLbQ1h17ibAP487X7bE+MIy1nLa1KzeOPrUDFmf3qiYtl&#10;orRb5TA9/TihHPhc8/hc47fuEmgGY3oYgixitk/2KGoE90BbvchZSSW8pNw1lwmPh8vUrTC9C1It&#10;FsWM9imIdONXQR6nnolyv38QGHpeJSLkLRzXSsxekKqzzfPwsNgm0KYw7gnXHm/axUKc/t3Iy/78&#10;XKyeXrf5LwAAAP//AwBQSwMEFAAGAAgAAAAhACdlJwbfAAAADQEAAA8AAABkcnMvZG93bnJldi54&#10;bWxMT8tOwzAQvCPxD9Yicamo3dJGVRqnQrxOXAj9ACfeJhHxOsROm/D1LCe4zeyMZmeyw+Q6ccYh&#10;tJ40rJYKBFLlbUu1huPHy90ORIiGrOk8oYYZAxzy66vMpNZf6B3PRawFh1BIjYYmxj6VMlQNOhOW&#10;vkdi7eQHZyLToZZ2MBcOd51cK5VIZ1riD43p8bHB6rMYnYavEudNtfguw/z0NmLxrF4X8qj17c30&#10;sAcRcYp/Zvitz9Uh506lH8kG0WnYbBPeEllYbXeM2JIoxaDk071aK5B5Jv+vyH8AAAD//wMAUEsB&#10;Ai0AFAAGAAgAAAAhAOSZw8D7AAAA4QEAABMAAAAAAAAAAAAAAAAAAAAAAFtDb250ZW50X1R5cGVz&#10;XS54bWxQSwECLQAUAAYACAAAACEAI7Jq4dcAAACUAQAACwAAAAAAAAAAAAAAAAAsAQAAX3JlbHMv&#10;LnJlbHNQSwECLQAUAAYACAAAACEAU8qvSWMCAAAlBQAADgAAAAAAAAAAAAAAAAAsAgAAZHJzL2Uy&#10;b0RvYy54bWxQSwECLQAUAAYACAAAACEAJ2UnBt8AAAANAQAADwAAAAAAAAAAAAAAAAC7BAAAZHJz&#10;L2Rvd25yZXYueG1sUEsFBgAAAAAEAAQA8wAAAMcFAAAAAA==&#10;" strokecolor="#47555a [3044]" strokeweight="1pt">
                <v:fill r:id="rId17" o:title="" rotate="t" type="frame"/>
                <v:shadow on="t" type="perspective" opacity="26214f" offset="0,0" matrix="66191f,,,66191f"/>
                <w10:wrap type="through"/>
              </v:shape>
            </w:pict>
          </mc:Fallback>
        </mc:AlternateContent>
      </w:r>
      <w:r>
        <w:rPr>
          <w:noProof/>
        </w:rPr>
        <mc:AlternateContent>
          <mc:Choice Requires="wps">
            <w:drawing>
              <wp:anchor distT="0" distB="0" distL="114300" distR="114300" simplePos="0" relativeHeight="251706368" behindDoc="0" locked="0" layoutInCell="1" allowOverlap="1" wp14:anchorId="19747A38" wp14:editId="3AD25521">
                <wp:simplePos x="0" y="0"/>
                <wp:positionH relativeFrom="column">
                  <wp:posOffset>2743200</wp:posOffset>
                </wp:positionH>
                <wp:positionV relativeFrom="paragraph">
                  <wp:posOffset>7200900</wp:posOffset>
                </wp:positionV>
                <wp:extent cx="914400" cy="914400"/>
                <wp:effectExtent l="76200" t="76200" r="76200" b="127000"/>
                <wp:wrapThrough wrapText="bothSides">
                  <wp:wrapPolygon edited="0">
                    <wp:start x="12600" y="-1800"/>
                    <wp:lineTo x="-1200" y="-600"/>
                    <wp:lineTo x="-1800" y="16800"/>
                    <wp:lineTo x="3000" y="22800"/>
                    <wp:lineTo x="3600" y="24000"/>
                    <wp:lineTo x="6000" y="24000"/>
                    <wp:lineTo x="6600" y="22800"/>
                    <wp:lineTo x="16800" y="18600"/>
                    <wp:lineTo x="21600" y="9600"/>
                    <wp:lineTo x="22800" y="9000"/>
                    <wp:lineTo x="19200" y="2400"/>
                    <wp:lineTo x="16800" y="-1800"/>
                    <wp:lineTo x="12600" y="-1800"/>
                  </wp:wrapPolygon>
                </wp:wrapThrough>
                <wp:docPr id="146" name="Explosion 2 146"/>
                <wp:cNvGraphicFramePr/>
                <a:graphic xmlns:a="http://schemas.openxmlformats.org/drawingml/2006/main">
                  <a:graphicData uri="http://schemas.microsoft.com/office/word/2010/wordprocessingShape">
                    <wps:wsp>
                      <wps:cNvSpPr/>
                      <wps:spPr>
                        <a:xfrm>
                          <a:off x="0" y="0"/>
                          <a:ext cx="914400" cy="914400"/>
                        </a:xfrm>
                        <a:prstGeom prst="irregularSeal2">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Explosion 2 146" o:spid="_x0000_s1026" type="#_x0000_t72" style="position:absolute;margin-left:3in;margin-top:567pt;width:1in;height:1in;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pjGMCAAAlBQAADgAAAGRycy9lMm9Eb2MueG1srFRNbxMxEL0j8R8s3+kmIZQSdVNFLUVIVRuR&#10;op5dr51Ysj1m7GQTfj1j72ZblQokxGV37Pl+88bnF3tn2U5hNOBrPj4Zcaa8hMb4dc2/31+/O+Ms&#10;JuEbYcGrmh9U5Bfzt2/O2zBTE9iAbRQyCuLjrA0136QUZlUV5UY5EU8gKE9KDehEoiOuqwZFS9Gd&#10;rSaj0WnVAjYBQaoY6faqU/J5ia+1kulO66gSszWn2lL5Yvk+5m81PxezNYqwMbIvQ/xDFU4YT0mH&#10;UFciCbZF81soZyRCBJ1OJLgKtDZSlR6om/HoRTerjQiq9ELgxDDAFP9fWHm7WyIzDc1uesqZF46G&#10;9HkfLOSJsgnL1wRSG+KMbFdhif0pkpg73mt0+U+9sH0B9jAAq/aJSbr8NJ5ORwS/JFUvU5TqyTlg&#10;TF8UOJaFmhtEtd5agSsl7KQAK3Y3MXVOR2OKkMvqCilSOliVa7H+m9LUFaUeF+/CJ3Vpke0EMUFI&#10;qXwa58aoiGKd3bSxdnB8/3fH3j67qsK1wbmr+Y9ZB4+SGXwanJ3xgK9lt0PJurM/ItD1nSF4hOZA&#10;A0XomB6DvDYE6Y2IaSmQqE1ToHVNd/TRFtqaQy9xtgH8+dp9tifGkZazllal5vHHVqDizH71xMUy&#10;Udqtcph++DihHPhc8/hc47fuEmgGY3oYgixitk/2KGoE90BbvchZSSW8pNw1lwmPh8vUrTC9C1It&#10;FsWM9imIdONXQR6nnolyv38QGHpeJSLkLRzXSsxekKqzzfPwsNgm0KYw7gnXHm/axUKc/t3Iy/78&#10;XKyeXrf5LwAAAP//AwBQSwMEFAAGAAgAAAAhAGwPVxTgAAAADQEAAA8AAABkcnMvZG93bnJldi54&#10;bWxMT8tOwzAQvCPxD9Yicamo0zS0VYhTIV4nLoR+gBMvSUS8DrHTJnx9tye4zeyMZmey/WQ7ccTB&#10;t44UrJYRCKTKmZZqBYfP17sdCB80Gd05QgUzetjn11eZTo070Qcei1ALDiGfagVNCH0qpa8atNov&#10;XY/E2pcbrA5Mh1qaQZ843HYyjqKNtLol/tDoHp8arL6L0Sr4KXFOqsVv6efn9xGLl+htIQ9K3d5M&#10;jw8gAk7hzwyX+lwdcu5UupGMF52CZB3zlsDCap0wYsv9dsOg5FO83UUg80z+X5GfAQAA//8DAFBL&#10;AQItABQABgAIAAAAIQDkmcPA+wAAAOEBAAATAAAAAAAAAAAAAAAAAAAAAABbQ29udGVudF9UeXBl&#10;c10ueG1sUEsBAi0AFAAGAAgAAAAhACOyauHXAAAAlAEAAAsAAAAAAAAAAAAAAAAALAEAAF9yZWxz&#10;Ly5yZWxzUEsBAi0AFAAGAAgAAAAhAInPqYxjAgAAJQUAAA4AAAAAAAAAAAAAAAAALAIAAGRycy9l&#10;Mm9Eb2MueG1sUEsBAi0AFAAGAAgAAAAhAGwPVxTgAAAADQEAAA8AAAAAAAAAAAAAAAAAuwQAAGRy&#10;cy9kb3ducmV2LnhtbFBLBQYAAAAABAAEAPMAAADIBQAAAAA=&#10;" strokecolor="#47555a [3044]" strokeweight="1pt">
                <v:fill r:id="rId18" o:title="" rotate="t" type="frame"/>
                <v:shadow on="t" type="perspective" opacity="26214f" offset="0,0" matrix="66191f,,,66191f"/>
                <w10:wrap type="through"/>
              </v:shape>
            </w:pict>
          </mc:Fallback>
        </mc:AlternateContent>
      </w:r>
      <w:r>
        <w:rPr>
          <w:noProof/>
        </w:rPr>
        <mc:AlternateContent>
          <mc:Choice Requires="wps">
            <w:drawing>
              <wp:anchor distT="0" distB="0" distL="114300" distR="114300" simplePos="0" relativeHeight="251697152" behindDoc="0" locked="0" layoutInCell="1" allowOverlap="1" wp14:anchorId="306B0103" wp14:editId="3750BBD6">
                <wp:simplePos x="0" y="0"/>
                <wp:positionH relativeFrom="column">
                  <wp:posOffset>41275</wp:posOffset>
                </wp:positionH>
                <wp:positionV relativeFrom="paragraph">
                  <wp:posOffset>155575</wp:posOffset>
                </wp:positionV>
                <wp:extent cx="1216025" cy="1216025"/>
                <wp:effectExtent l="101600" t="101600" r="53975" b="130175"/>
                <wp:wrapThrough wrapText="bothSides">
                  <wp:wrapPolygon edited="0">
                    <wp:start x="9475" y="-1805"/>
                    <wp:lineTo x="1805" y="-902"/>
                    <wp:lineTo x="1805" y="6316"/>
                    <wp:lineTo x="-1805" y="6316"/>
                    <wp:lineTo x="-1805" y="11279"/>
                    <wp:lineTo x="9023" y="23461"/>
                    <wp:lineTo x="12633" y="23461"/>
                    <wp:lineTo x="22108" y="13535"/>
                    <wp:lineTo x="20754" y="8121"/>
                    <wp:lineTo x="19401" y="6316"/>
                    <wp:lineTo x="12182" y="-1805"/>
                    <wp:lineTo x="9475" y="-1805"/>
                  </wp:wrapPolygon>
                </wp:wrapThrough>
                <wp:docPr id="137" name="Quad Arrow 137"/>
                <wp:cNvGraphicFramePr/>
                <a:graphic xmlns:a="http://schemas.openxmlformats.org/drawingml/2006/main">
                  <a:graphicData uri="http://schemas.microsoft.com/office/word/2010/wordprocessingShape">
                    <wps:wsp>
                      <wps:cNvSpPr/>
                      <wps:spPr>
                        <a:xfrm>
                          <a:off x="0" y="0"/>
                          <a:ext cx="1216025" cy="1216025"/>
                        </a:xfrm>
                        <a:prstGeom prst="quad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Quad Arrow 137" o:spid="_x0000_s1026" style="position:absolute;margin-left:3.25pt;margin-top:12.25pt;width:95.75pt;height:95.75pt;z-index:251697152;visibility:visible;mso-wrap-style:square;mso-wrap-distance-left:9pt;mso-wrap-distance-top:0;mso-wrap-distance-right:9pt;mso-wrap-distance-bottom:0;mso-position-horizontal:absolute;mso-position-horizontal-relative:text;mso-position-vertical:absolute;mso-position-vertical-relative:text;v-text-anchor:middle" coordsize="1216025,12160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1SJeV0CAAAhBQAADgAAAGRycy9lMm9Eb2MueG1srFRLaxsxEL4X+h+E7s16nVdrsg4mIaUQErdJ&#10;yVnRSvaCpFFHstfur+9I+3BIA4HSizSjec98o4vLnTVsqzA04CpeHk04U05C3bhVxX8+3nz6zFmI&#10;wtXCgFMV36vAL+cfP1y0fqamsAZTK2TkxIVZ6yu+jtHPiiLItbIiHIFXjoQa0IpILK6KGkVL3q0p&#10;ppPJWdEC1h5BqhDo9boT8nn2r7WS8V7roCIzFafcYj4xn8/pLOYXYrZC4deN7NMQ/5CFFY2joKOr&#10;axEF22DzlyvbSIQAOh5JsAVo3UiVa6Bqysmrah7WwqtcCzUn+LFN4f+5lXfbJbKmptkdn3PmhKUh&#10;fd+Imi0QoWXplXrU+jAj1Qe/xJ4LRKaCdxptuqkUtst93Y99VbvIJD2W0/JsMj3lTJJsYMhPcTD3&#10;GOJXBZYlouK/KIOcQG6q2N6G2OkPemSccuqyyFTcG5USMe6H0lRRiputM5bUlUG2FYQCIaVysUxV&#10;Ufysncx0Y8xoePy+Ya+fTFXG2Wg8fd94tMiRwcXR2DYO8C0HZkxZd/pDB7q6Uwueod7TMBE6lAcv&#10;bxrq5q0IcSmQYE0LQKsa7+nQBtqKQ09xtgb8/dZ70ie0kZSzltak4oFmg4oz880RDr+UJydprzJz&#10;cno+JQZfSp5fStzGXgHNoKRPwctMJv1oBlIj2Cfa6EWKSiLhJMWuuIw4MFexW1/6E6RaLLIa7ZIX&#10;8dY9eDlMPQHlcfck0PeQioTGOxhWSsxegarTTfNwsNhE0E1G3KGvfb9pDzNw+j8jLfpLPmsdfrb5&#10;HwAAAP//AwBQSwMEFAAGAAgAAAAhADSvJO7eAAAACAEAAA8AAABkcnMvZG93bnJldi54bWxMj0FP&#10;g0AQhe8m/ofNNPFi7C5VCVKWxpB48aAp7Q8YYARSdpey25b+e6cnPU1m3sub72Wb2QziTJPvndUQ&#10;LRUIsrVrettq2O8+nhIQPqBtcHCWNFzJwya/v8swbdzFbulchlZwiPUpauhCGFMpfd2RQb90I1nW&#10;ftxkMPA6tbKZ8MLhZpArpWJpsLf8ocORio7qQ3kyGtS1en6k42f09Z0cVEn74oi7QuuHxfy+BhFo&#10;Dn9muOEzOuTMVLmTbbwYNMSvbNSweuF5k98SrlbxIYoVyDyT/wvkvwAAAP//AwBQSwECLQAUAAYA&#10;CAAAACEA5JnDwPsAAADhAQAAEwAAAAAAAAAAAAAAAAAAAAAAW0NvbnRlbnRfVHlwZXNdLnhtbFBL&#10;AQItABQABgAIAAAAIQAjsmrh1wAAAJQBAAALAAAAAAAAAAAAAAAAACwBAABfcmVscy8ucmVsc1BL&#10;AQItABQABgAIAAAAIQBHVIl5XQIAACEFAAAOAAAAAAAAAAAAAAAAACwCAABkcnMvZTJvRG9jLnht&#10;bFBLAQItABQABgAIAAAAIQA0ryTu3gAAAAgBAAAPAAAAAAAAAAAAAAAAALUEAABkcnMvZG93bnJl&#10;di54bWxQSwUGAAAAAAQABADzAAAAwAUAAAAA&#10;" path="m0,608013l273606,334407,273606,471210,471210,471210,471210,273606,334407,273606,608013,,881618,273606,744815,273606,744815,471210,942419,471210,942419,334407,1216025,608013,942419,881618,942419,744815,744815,744815,744815,942419,881618,942419,608013,1216025,334407,942419,471210,942419,471210,744815,273606,744815,273606,881618,,608013xe" strokecolor="#47555a [3044]" strokeweight="1pt">
                <v:fill r:id="rId19" o:title="" rotate="t" type="frame"/>
                <v:shadow on="t" type="perspective" opacity="26214f" offset="0,0" matrix="66191f,,,66191f"/>
                <v:path arrowok="t" o:connecttype="custom" o:connectlocs="0,608013;273606,334407;273606,471210;471210,471210;471210,273606;334407,273606;608013,0;881618,273606;744815,273606;744815,471210;942419,471210;942419,334407;1216025,608013;942419,881618;942419,744815;744815,744815;744815,942419;881618,942419;608013,1216025;334407,942419;471210,942419;471210,744815;273606,744815;273606,881618;0,608013" o:connectangles="0,0,0,0,0,0,0,0,0,0,0,0,0,0,0,0,0,0,0,0,0,0,0,0,0"/>
                <w10:wrap type="through"/>
              </v:shape>
            </w:pict>
          </mc:Fallback>
        </mc:AlternateContent>
      </w:r>
      <w:r>
        <w:rPr>
          <w:noProof/>
        </w:rPr>
        <mc:AlternateContent>
          <mc:Choice Requires="wps">
            <w:drawing>
              <wp:anchor distT="0" distB="0" distL="114300" distR="114300" simplePos="0" relativeHeight="251701248" behindDoc="0" locked="0" layoutInCell="1" allowOverlap="1" wp14:anchorId="1631EB06" wp14:editId="22E4B3CC">
                <wp:simplePos x="0" y="0"/>
                <wp:positionH relativeFrom="column">
                  <wp:posOffset>4229100</wp:posOffset>
                </wp:positionH>
                <wp:positionV relativeFrom="paragraph">
                  <wp:posOffset>2971800</wp:posOffset>
                </wp:positionV>
                <wp:extent cx="914400" cy="914400"/>
                <wp:effectExtent l="101600" t="76200" r="101600" b="127000"/>
                <wp:wrapThrough wrapText="bothSides">
                  <wp:wrapPolygon edited="0">
                    <wp:start x="8400" y="-1800"/>
                    <wp:lineTo x="-1200" y="-600"/>
                    <wp:lineTo x="-2400" y="15000"/>
                    <wp:lineTo x="1200" y="18600"/>
                    <wp:lineTo x="1200" y="19200"/>
                    <wp:lineTo x="8400" y="22800"/>
                    <wp:lineTo x="9000" y="24000"/>
                    <wp:lineTo x="12000" y="24000"/>
                    <wp:lineTo x="12600" y="22800"/>
                    <wp:lineTo x="20400" y="18600"/>
                    <wp:lineTo x="22800" y="9600"/>
                    <wp:lineTo x="23400" y="6000"/>
                    <wp:lineTo x="16800" y="-600"/>
                    <wp:lineTo x="13200" y="-1800"/>
                    <wp:lineTo x="8400" y="-1800"/>
                  </wp:wrapPolygon>
                </wp:wrapThrough>
                <wp:docPr id="141" name="8-Point Star 141"/>
                <wp:cNvGraphicFramePr/>
                <a:graphic xmlns:a="http://schemas.openxmlformats.org/drawingml/2006/main">
                  <a:graphicData uri="http://schemas.microsoft.com/office/word/2010/wordprocessingShape">
                    <wps:wsp>
                      <wps:cNvSpPr/>
                      <wps:spPr>
                        <a:xfrm>
                          <a:off x="0" y="0"/>
                          <a:ext cx="914400" cy="914400"/>
                        </a:xfrm>
                        <a:prstGeom prst="star8">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8-Point Star 141" o:spid="_x0000_s1026" type="#_x0000_t58" style="position:absolute;margin-left:333pt;margin-top:234pt;width:1in;height:1in;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MR41oCAAAdBQAADgAAAGRycy9lMm9Eb2MueG1srFRNaxsxEL0X+h+E7snartu6JutgElIKITFx&#10;Ss6KVooFkkYdyV67v74j7XoT0kCg9KIdab7fvNmz872zbKcwGvA1H5+OOFNeQmP8U81/3l+dzDiL&#10;SfhGWPCq5gcV+fni44ezNszVBDZgG4WMgvg4b0PNNymFeVVFuVFOxFMIypNSAzqR6IpPVYOipejO&#10;VpPR6EvVAjYBQaoY6fWyU/JFia+1kulW66gSszWn2lI5sZyP+awWZ2L+hCJsjOzLEP9QhRPGU9Ih&#10;1KVIgm3R/BXKGYkQQadTCa4CrY1UpQfqZjx61c16I4IqvRA4MQwwxf8XVt7sVshMQ7ObjjnzwtGQ&#10;ZicrMD6xdRLI8juh1IY4J+N1WGF/iyTmlvcaXf5SM2xfkD0MyKp9YpIev42n0xHhL0nVyxSlenYO&#10;GNN3BY5loeZEGZwVQMXuOqbO9mhDjrmaLn+R0sGqXIL1d0pTN5RxXLwLj9SFRbYTxAAhpfKp9EO5&#10;i3V208bawfHT+469fXZVhWOD8+R958GjZAafBmdnPOBbAexQsu7sjwh0fWcIHqE50CAROobHIK8M&#10;IXktYloJJEoT+LSm6ZYObaGtOfQSZxvA32+9Z3tiGmk5a2lFaCy/tgIVZ/aHJw6WQdJOlcv089cJ&#10;5cCXmseXGr91F0AzIJZRdUXM9skeRY3gHmiblzkrqYSXlLvmMuHxcpG61aX/gVTLZTGjPQoiXft1&#10;kMepZ6Lc7x8Ehp5OiXh4A8d1EvNXpOps8zw8LLcJtCmMe8a1x5t2sJC2/1/kJX95L1bPf7XFHwAA&#10;AP//AwBQSwMEFAAGAAgAAAAhAO6NrDrdAAAACwEAAA8AAABkcnMvZG93bnJldi54bWxMj0FLxDAQ&#10;he+C/yGM4M1NukgotemyiKKCKFb3njazTbFJSpNu6793PLm3N7zHm++Vu9UN7IRT7INXkG0EMPRt&#10;ML3vFHx9Pt7kwGLS3ugheFTwgxF21eVFqQsTFv+Bpzp1jEp8LLQCm9JYcB5bi07HTRjRk3cMk9OJ&#10;zqnjZtILlbuBb4WQ3One0werR7y32H7Xs1Pw8lov7ws/NPvxgdu3weJTep6Vur5a93fAEq7pPwx/&#10;+IQOFTE1YfYmskGBlJK2JAW3MidBiTwTJBqysq0AXpX8fEP1CwAA//8DAFBLAQItABQABgAIAAAA&#10;IQDkmcPA+wAAAOEBAAATAAAAAAAAAAAAAAAAAAAAAABbQ29udGVudF9UeXBlc10ueG1sUEsBAi0A&#10;FAAGAAgAAAAhACOyauHXAAAAlAEAAAsAAAAAAAAAAAAAAAAALAEAAF9yZWxzLy5yZWxzUEsBAi0A&#10;FAAGAAgAAAAhAGjzEeNaAgAAHQUAAA4AAAAAAAAAAAAAAAAALAIAAGRycy9lMm9Eb2MueG1sUEsB&#10;Ai0AFAAGAAgAAAAhAO6NrDrdAAAACwEAAA8AAAAAAAAAAAAAAAAAsgQAAGRycy9kb3ducmV2Lnht&#10;bFBLBQYAAAAABAAEAPMAAAC8BQAAAAA=&#10;" adj="2700" strokecolor="#47555a [3044]" strokeweight="1pt">
                <v:fill r:id="rId20" o:title="" rotate="t" type="frame"/>
                <v:shadow on="t" type="perspective" opacity="26214f" offset="0,0" matrix="66191f,,,66191f"/>
                <w10:wrap type="through"/>
              </v:shape>
            </w:pict>
          </mc:Fallback>
        </mc:AlternateContent>
      </w:r>
      <w:r>
        <w:rPr>
          <w:noProof/>
        </w:rPr>
        <mc:AlternateContent>
          <mc:Choice Requires="wps">
            <w:drawing>
              <wp:anchor distT="0" distB="0" distL="114300" distR="114300" simplePos="0" relativeHeight="251705344" behindDoc="0" locked="0" layoutInCell="1" allowOverlap="1" wp14:anchorId="766E1BAC" wp14:editId="63DDC23E">
                <wp:simplePos x="0" y="0"/>
                <wp:positionH relativeFrom="column">
                  <wp:posOffset>4114800</wp:posOffset>
                </wp:positionH>
                <wp:positionV relativeFrom="paragraph">
                  <wp:posOffset>6858000</wp:posOffset>
                </wp:positionV>
                <wp:extent cx="914400" cy="612648"/>
                <wp:effectExtent l="101600" t="101600" r="127000" b="200660"/>
                <wp:wrapThrough wrapText="bothSides">
                  <wp:wrapPolygon edited="0">
                    <wp:start x="7800" y="-3585"/>
                    <wp:lineTo x="-2400" y="-1793"/>
                    <wp:lineTo x="-2400" y="12548"/>
                    <wp:lineTo x="4800" y="27784"/>
                    <wp:lineTo x="7800" y="27784"/>
                    <wp:lineTo x="8400" y="25992"/>
                    <wp:lineTo x="23400" y="13444"/>
                    <wp:lineTo x="24000" y="8066"/>
                    <wp:lineTo x="17400" y="-1793"/>
                    <wp:lineTo x="13800" y="-3585"/>
                    <wp:lineTo x="7800" y="-3585"/>
                  </wp:wrapPolygon>
                </wp:wrapThrough>
                <wp:docPr id="145" name="Oval Callout 145"/>
                <wp:cNvGraphicFramePr/>
                <a:graphic xmlns:a="http://schemas.openxmlformats.org/drawingml/2006/main">
                  <a:graphicData uri="http://schemas.microsoft.com/office/word/2010/wordprocessingShape">
                    <wps:wsp>
                      <wps:cNvSpPr/>
                      <wps:spPr>
                        <a:xfrm>
                          <a:off x="0" y="0"/>
                          <a:ext cx="914400" cy="612648"/>
                        </a:xfrm>
                        <a:prstGeom prst="wedgeEllipseCallout">
                          <a:avLst/>
                        </a:prstGeom>
                      </wps:spPr>
                      <wps:style>
                        <a:lnRef idx="1">
                          <a:schemeClr val="accent1"/>
                        </a:lnRef>
                        <a:fillRef idx="3">
                          <a:schemeClr val="accent1"/>
                        </a:fillRef>
                        <a:effectRef idx="2">
                          <a:schemeClr val="accent1"/>
                        </a:effectRef>
                        <a:fontRef idx="minor">
                          <a:schemeClr val="lt1"/>
                        </a:fontRef>
                      </wps:style>
                      <wps:txbx>
                        <w:txbxContent>
                          <w:p w14:paraId="3EECDF61" w14:textId="77777777" w:rsidR="00B50B4A" w:rsidRDefault="00B50B4A" w:rsidP="00B50B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Oval Callout 145" o:spid="_x0000_s1040" type="#_x0000_t63" style="position:absolute;margin-left:324pt;margin-top:540pt;width:1in;height:48.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uY03ECAAA9BQAADgAAAGRycy9lMm9Eb2MueG1srFTbahsxEH0v9B+E3pv1uo6bmqyDcZpSCElI&#10;UvIsayVbIGlUSfau+/UdaS8JaSBQ+rI70syZ6xmdX7RGk4PwQYGtaHkyoURYDrWy24r+fLz6dEZJ&#10;iMzWTIMVFT2KQC+WHz+cN24hprADXQtP0IkNi8ZVdBejWxRF4DthWDgBJywqJXjDIh79tqg9a9C7&#10;0cV0MpkXDfjaeeAiBLy97JR0mf1LKXi8lTKISHRFMbeYvz5/N+lbLM/ZYuuZ2ynep8H+IQvDlMWg&#10;o6tLFhnZe/WXK6O4hwAynnAwBUipuMg1YDXl5FU1DzvmRK4FmxPc2Kbw/9zym8OdJ6rG2c1OKbHM&#10;4JBuD0yTNdMa9pGke+xS48ICjR/cne9PAcVUciu9SX8shrS5s8exs6KNhOPl13I2m2D/Oarm5XQ+&#10;O0s+i2ew8yF+F2BIEiraiHorvmmtXBB9Irm97HAdYoccEOgm5dZlk6V41CIlpO29kFgbxi8zOrNK&#10;rLUnWGBFGefCxrLPJFsnmFRaj8DP7wN7+wQVmXEjePo+eETkyGDjCDbKgn/LgR5Tlp390IGu7tSC&#10;2G7aPNT5MLoN1EcctIduA4LjVwo7fc1CvGMeKY/DwTWOt/iRGpqKQi9RsgP/+637ZI9MRC0lDa5Q&#10;RcOvPfOCEv3DIkfz0HHn8mF2+mWKMfxLzealxu7NGnAqJT4Yjmcx2Uc9iNKDecJtX6WoqGKWY+yK&#10;8uiHwzp2q43vBRerVTbDPXMsXtsHxwceJOo8tk/Mu55uEXl6A8O6scUrmnW2aUIWVvsIUmUOpk53&#10;fe0ngDuaSd2/J+kReHnOVs+v3vIPAAAA//8DAFBLAwQUAAYACAAAACEA5pxWnuAAAAANAQAADwAA&#10;AGRycy9kb3ducmV2LnhtbExPQU7DMBC8I/EHa5G4VNRuFdI0xKkQUi890YA4u8k2iYjXIXbbNK9n&#10;OdHbzM5odibbjLYTZxx860jDYq5AIJWuaqnW8PmxfUpA+GCoMp0j1HBFD5v8/i4zaeUutMdzEWrB&#10;IeRTo6EJoU+l9GWD1vi565FYO7rBmsB0qGU1mAuH204ulYqlNS3xh8b0+NZg+V2crIZZMW4xvMuo&#10;9bvo6+c6m6b9btL68WF8fQERcAz/Zvirz9Uh504Hd6LKi05DHCW8JbCgEsWILav1ksGBT4tV/Awy&#10;z+TtivwXAAD//wMAUEsBAi0AFAAGAAgAAAAhAOSZw8D7AAAA4QEAABMAAAAAAAAAAAAAAAAAAAAA&#10;AFtDb250ZW50X1R5cGVzXS54bWxQSwECLQAUAAYACAAAACEAI7Jq4dcAAACUAQAACwAAAAAAAAAA&#10;AAAAAAAsAQAAX3JlbHMvLnJlbHNQSwECLQAUAAYACAAAACEAOOuY03ECAAA9BQAADgAAAAAAAAAA&#10;AAAAAAAsAgAAZHJzL2Uyb0RvYy54bWxQSwECLQAUAAYACAAAACEA5pxWnuAAAAANAQAADwAAAAAA&#10;AAAAAAAAAADJBAAAZHJzL2Rvd25yZXYueG1sUEsFBgAAAAAEAAQA8wAAANYFAAAAAA==&#10;" adj="6300,24300" strokecolor="#47555a [3044]" strokeweight="1pt">
                <v:fill r:id="rId21" o:title="" rotate="t" type="frame"/>
                <v:shadow on="t" type="perspective" opacity="26214f" offset="0,0" matrix="66191f,,,66191f"/>
                <v:textbox>
                  <w:txbxContent>
                    <w:p w14:paraId="3EECDF61" w14:textId="77777777" w:rsidR="00B50B4A" w:rsidRDefault="00B50B4A" w:rsidP="00B50B4A">
                      <w:pPr>
                        <w:jc w:val="center"/>
                      </w:pPr>
                    </w:p>
                  </w:txbxContent>
                </v:textbox>
                <w10:wrap type="through"/>
              </v:shape>
            </w:pict>
          </mc:Fallback>
        </mc:AlternateContent>
      </w:r>
      <w:r>
        <w:rPr>
          <w:noProof/>
        </w:rPr>
        <mc:AlternateContent>
          <mc:Choice Requires="wps">
            <w:drawing>
              <wp:anchor distT="0" distB="0" distL="114300" distR="114300" simplePos="0" relativeHeight="251704320" behindDoc="0" locked="0" layoutInCell="1" allowOverlap="1" wp14:anchorId="439231AB" wp14:editId="0A77C581">
                <wp:simplePos x="0" y="0"/>
                <wp:positionH relativeFrom="column">
                  <wp:posOffset>2971800</wp:posOffset>
                </wp:positionH>
                <wp:positionV relativeFrom="paragraph">
                  <wp:posOffset>3771900</wp:posOffset>
                </wp:positionV>
                <wp:extent cx="914400" cy="914400"/>
                <wp:effectExtent l="76200" t="76200" r="50800" b="127000"/>
                <wp:wrapThrough wrapText="bothSides">
                  <wp:wrapPolygon edited="0">
                    <wp:start x="9000" y="-1800"/>
                    <wp:lineTo x="600" y="-600"/>
                    <wp:lineTo x="600" y="9000"/>
                    <wp:lineTo x="-1800" y="9000"/>
                    <wp:lineTo x="-1800" y="15600"/>
                    <wp:lineTo x="1200" y="18600"/>
                    <wp:lineTo x="9000" y="22800"/>
                    <wp:lineTo x="9600" y="24000"/>
                    <wp:lineTo x="12000" y="24000"/>
                    <wp:lineTo x="12600" y="22800"/>
                    <wp:lineTo x="20400" y="18600"/>
                    <wp:lineTo x="21600" y="9600"/>
                    <wp:lineTo x="22200" y="5400"/>
                    <wp:lineTo x="16200" y="-600"/>
                    <wp:lineTo x="12600" y="-1800"/>
                    <wp:lineTo x="9000" y="-1800"/>
                  </wp:wrapPolygon>
                </wp:wrapThrough>
                <wp:docPr id="144" name="Sun 144"/>
                <wp:cNvGraphicFramePr/>
                <a:graphic xmlns:a="http://schemas.openxmlformats.org/drawingml/2006/main">
                  <a:graphicData uri="http://schemas.microsoft.com/office/word/2010/wordprocessingShape">
                    <wps:wsp>
                      <wps:cNvSpPr/>
                      <wps:spPr>
                        <a:xfrm>
                          <a:off x="0" y="0"/>
                          <a:ext cx="914400" cy="914400"/>
                        </a:xfrm>
                        <a:prstGeom prst="sun">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83" coordsize="21600,21600" o:spt="183" adj="5400" path="m21600,10800l@15@14@15@18xem18436,3163l@17@12@16@13xem10800,0l@14@10@18@10xem3163,3163l@12@13@13@12xem0,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Sun 144" o:spid="_x0000_s1026" type="#_x0000_t183" style="position:absolute;margin-left:234pt;margin-top:297pt;width:1in;height:1in;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o/fFMCAAASBQAADgAAAGRycy9lMm9Eb2MueG1srFTbahsxEH0v9B+E3pu13fS2eB1MQkohJCFO&#10;ybOslewFSaOOZK/dr+9Ie4lJA4HSF+3Mzk1z5ozmFwdr2F5haMBVfHo24Uw5CXXjNhX/+Xj94Stn&#10;IQpXCwNOVfyoAr9YvH83b32pZrAFUytklMSFsvUV38boy6IIcqusCGfglSOjBrQikoqbokbRUnZr&#10;itlk8rloAWuPIFUI9PeqM/JFzq+1kvFO66AiMxWnu8V8Yj7X6SwWc1FuUPhtI/triH+4hRWNo6Jj&#10;qisRBdth81cq20iEADqeSbAFaN1IlXugbqaTF92stsKr3AuBE/wIU/h/aeXt/h5ZU9Pszs85c8LS&#10;kFY7x5JK4LQ+lOSz8vfYa4HE1OlBo01f6oEdMqDHEVB1iEzSz2+UZUKwSzL1MmUpnoM9hvhdgWVJ&#10;qHjYdSiK/U2InefgQWHpLl31LMWjUekCxj0oTS1QvWmeQSaPujTI9oLGLqRULk5TN1Q5e6cw3Rgz&#10;Bn58O7D3T6EqE2sMnr0dPEbkyuDiGGwbB/haAjNeWXf+AwJd3wmCNdRHmh5CR+vg5XVDON6IEO8F&#10;Eo8JetrNeEeHNtBWHHqJsy3g79f+J3+iF1k5a2kvaCi/dgIVZ+aHI+LlMdIiZeX805cZ1cBTy/rU&#10;4nb2EmgGU3oFvMxi8o9mEDWCfaIVXqaqZBJOUu2Ky4iDchm7faVHQKrlMrvR8ngRb9zKy2HqiSiP&#10;hyeBvidTJBbewrBDonxBqs43zcPBchdBN5lxz7j2eNPiZeL0j0Ta7FM9ez0/ZYs/AAAA//8DAFBL&#10;AwQUAAYACAAAACEA1otkZuEAAAALAQAADwAAAGRycy9kb3ducmV2LnhtbEyPQU+DQBCF7yb+h82Y&#10;eLNLodCKDI0xQQ82Ma1evC3sCkR2lrDbFv+946ne3uS9vPlesZ3tIE5m8r0jhOUiAmGocbqnFuHj&#10;vbrbgPBBkVaDI4PwYzxsy+urQuXanWlvTofQCi4hnyuELoQxl9I3nbHKL9xoiL0vN1kV+JxaqSd1&#10;5nI7yDiKMmlVT/yhU6N56kzzfThahGpXv33S6/MuyZK9iquX1KXrEfH2Zn58ABHMHC5h+MNndCiZ&#10;qXZH0l4MCKtsw1sCQnq/YsGJbBmzqBHWCVuyLOT/DeUvAAAA//8DAFBLAQItABQABgAIAAAAIQDk&#10;mcPA+wAAAOEBAAATAAAAAAAAAAAAAAAAAAAAAABbQ29udGVudF9UeXBlc10ueG1sUEsBAi0AFAAG&#10;AAgAAAAhACOyauHXAAAAlAEAAAsAAAAAAAAAAAAAAAAALAEAAF9yZWxzLy5yZWxzUEsBAi0AFAAG&#10;AAgAAAAhAC56P3xTAgAAEgUAAA4AAAAAAAAAAAAAAAAALAIAAGRycy9lMm9Eb2MueG1sUEsBAi0A&#10;FAAGAAgAAAAhANaLZGbhAAAACwEAAA8AAAAAAAAAAAAAAAAAqwQAAGRycy9kb3ducmV2LnhtbFBL&#10;BQYAAAAABAAEAPMAAAC5BQAAAAA=&#10;" strokecolor="#47555a [3044]" strokeweight="1pt">
                <v:fill r:id="rId22" o:title="" rotate="t" type="frame"/>
                <v:shadow on="t" type="perspective" opacity="26214f" offset="0,0" matrix="66191f,,,66191f"/>
                <w10:wrap type="through"/>
              </v:shape>
            </w:pict>
          </mc:Fallback>
        </mc:AlternateContent>
      </w:r>
      <w:r>
        <w:rPr>
          <w:noProof/>
        </w:rPr>
        <mc:AlternateContent>
          <mc:Choice Requires="wps">
            <w:drawing>
              <wp:anchor distT="0" distB="0" distL="114300" distR="114300" simplePos="0" relativeHeight="251703296" behindDoc="0" locked="0" layoutInCell="1" allowOverlap="1" wp14:anchorId="3F10EF2E" wp14:editId="2E7901FC">
                <wp:simplePos x="0" y="0"/>
                <wp:positionH relativeFrom="column">
                  <wp:posOffset>3889375</wp:posOffset>
                </wp:positionH>
                <wp:positionV relativeFrom="paragraph">
                  <wp:posOffset>4457700</wp:posOffset>
                </wp:positionV>
                <wp:extent cx="914400" cy="914400"/>
                <wp:effectExtent l="50800" t="101600" r="76200" b="127000"/>
                <wp:wrapNone/>
                <wp:docPr id="143" name="Elbow Connector 143"/>
                <wp:cNvGraphicFramePr/>
                <a:graphic xmlns:a="http://schemas.openxmlformats.org/drawingml/2006/main">
                  <a:graphicData uri="http://schemas.microsoft.com/office/word/2010/wordprocessingShape">
                    <wps:wsp>
                      <wps:cNvCnPr/>
                      <wps:spPr>
                        <a:xfrm>
                          <a:off x="0" y="0"/>
                          <a:ext cx="914400" cy="914400"/>
                        </a:xfrm>
                        <a:prstGeom prst="bentConnector3">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143" o:spid="_x0000_s1026" type="#_x0000_t34" style="position:absolute;margin-left:306.25pt;margin-top:351pt;width:1in;height:1in;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s7M9cBAAARBAAADgAAAGRycy9lMm9Eb2MueG1srFNNj9sgEL1X6n9A3Bvb2ahqrTh7yG57qdqo&#10;Hz+AYIiRgEEDjeN/3wEn3qpdaaWqFwyeeW/mvYHt/cVZdlYYDfiON6uaM+Ul9MafOv7j+4c37ziL&#10;SfheWPCq45OK/H73+tV2DK1awwC2V8iIxMd2DB0fUgptVUU5KCfiCoLyFNSATiQ64qnqUYzE7my1&#10;ruu31QjYBwSpYqS/D3OQ7wq/1kqmL1pHlZjtOPWWyoplPea12m1Fe0IRBiOvbYh/6MIJ46noQvUg&#10;kmA/0fxF5YxEiKDTSoKrQGsjVdFAapr6DzXfBhFU0ULmxLDYFP8frfx8PiAzPc1uc8eZF46G9GiP&#10;MLI9eE/+AbIcIqPGEFvK3/sDXk8xHDCrvmh0+Ut62KWYOy3mqktikn6+bzabmkYgKXTdE0v1BA4Y&#10;00cFjuVNx4/Kp6WFu2KuOH+KaQbdknNV6/M6KNE/+p6lKZAEgQjjPN0kjH0mQJUzsMqqZh1llyar&#10;ZtKvSpMx1Pm6FC9XUu0tsrOgyySkpAabXKIwUXaGaWPtAqxfBl7zM1SV67qAm5fBC6JUBp8WsDMe&#10;8DmCdLm1rOf8mwOz7mzBEfqpTLhYQ/euKLy+kXyxfz8X+NNL3v0CAAD//wMAUEsDBBQABgAIAAAA&#10;IQBlDgeH4AAAAAsBAAAPAAAAZHJzL2Rvd25yZXYueG1sTI/BTsMwDIbvSLxDZCQuE0sWbd1U6k4w&#10;iQMSHLYhzlmTtRWNUzXZWt4ec4Kj7U+/v7/YTr4TVzfENhDCYq5AOKqCbalG+Di+PGxAxGTImi6Q&#10;Q/h2Ebbl7U1hchtG2rvrIdWCQyjmBqFJqc+ljFXjvInz0Dvi2zkM3iQeh1rawYwc7juplcqkNy3x&#10;h8b0bte46utw8Qg0vh/HHdm35as+P3+Gaqb3/Qzx/m56egSR3JT+YPjVZ3Uo2ekULmSj6BCyhV4x&#10;irBWmksxsV5lvDkhbJaZAlkW8n+H8gcAAP//AwBQSwECLQAUAAYACAAAACEA5JnDwPsAAADhAQAA&#10;EwAAAAAAAAAAAAAAAAAAAAAAW0NvbnRlbnRfVHlwZXNdLnhtbFBLAQItABQABgAIAAAAIQAjsmrh&#10;1wAAAJQBAAALAAAAAAAAAAAAAAAAACwBAABfcmVscy8ucmVsc1BLAQItABQABgAIAAAAIQDGuzsz&#10;1wEAABEEAAAOAAAAAAAAAAAAAAAAACwCAABkcnMvZTJvRG9jLnhtbFBLAQItABQABgAIAAAAIQBl&#10;DgeH4AAAAAsBAAAPAAAAAAAAAAAAAAAAAC8EAABkcnMvZG93bnJldi54bWxQSwUGAAAAAAQABADz&#10;AAAAPAUAAAAA&#10;" strokecolor="#435056 [2884]" strokeweight="2.5pt">
                <v:stroke startarrow="open" endarrow="open"/>
              </v:shape>
            </w:pict>
          </mc:Fallback>
        </mc:AlternateContent>
      </w:r>
      <w:r>
        <w:rPr>
          <w:noProof/>
        </w:rPr>
        <mc:AlternateContent>
          <mc:Choice Requires="wps">
            <w:drawing>
              <wp:anchor distT="0" distB="0" distL="114300" distR="114300" simplePos="0" relativeHeight="251744256" behindDoc="0" locked="0" layoutInCell="1" allowOverlap="1" wp14:anchorId="3D42CC62" wp14:editId="46A78F43">
                <wp:simplePos x="0" y="0"/>
                <wp:positionH relativeFrom="column">
                  <wp:posOffset>2552700</wp:posOffset>
                </wp:positionH>
                <wp:positionV relativeFrom="paragraph">
                  <wp:posOffset>5867400</wp:posOffset>
                </wp:positionV>
                <wp:extent cx="914400" cy="612648"/>
                <wp:effectExtent l="101600" t="101600" r="127000" b="124460"/>
                <wp:wrapThrough wrapText="bothSides">
                  <wp:wrapPolygon edited="0">
                    <wp:start x="6600" y="-3585"/>
                    <wp:lineTo x="-2400" y="-1793"/>
                    <wp:lineTo x="-2400" y="17925"/>
                    <wp:lineTo x="4200" y="25095"/>
                    <wp:lineTo x="17400" y="25095"/>
                    <wp:lineTo x="18000" y="23303"/>
                    <wp:lineTo x="24000" y="13444"/>
                    <wp:lineTo x="24000" y="6274"/>
                    <wp:lineTo x="19800" y="-1793"/>
                    <wp:lineTo x="15600" y="-3585"/>
                    <wp:lineTo x="6600" y="-3585"/>
                  </wp:wrapPolygon>
                </wp:wrapThrough>
                <wp:docPr id="168" name="Magnetic Disk 168"/>
                <wp:cNvGraphicFramePr/>
                <a:graphic xmlns:a="http://schemas.openxmlformats.org/drawingml/2006/main">
                  <a:graphicData uri="http://schemas.microsoft.com/office/word/2010/wordprocessingShape">
                    <wps:wsp>
                      <wps:cNvSpPr/>
                      <wps:spPr>
                        <a:xfrm>
                          <a:off x="0" y="0"/>
                          <a:ext cx="914400" cy="612648"/>
                        </a:xfrm>
                        <a:prstGeom prst="flowChartMagneticDisk">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0qx0,3391l0,18209qy10800,21600,21600,18209l21600,3391qy10800,0xem0,3391nfqy10800,6782,21600,3391e">
                <v:path o:extrusionok="f" gradientshapeok="t" o:connecttype="custom" o:connectlocs="10800,6782;10800,0;0,10800;10800,21600;21600,10800" o:connectangles="270,270,180,90,0" textboxrect="0,6782,21600,18209"/>
              </v:shapetype>
              <v:shape id="Magnetic Disk 168" o:spid="_x0000_s1026" type="#_x0000_t132" style="position:absolute;margin-left:201pt;margin-top:462pt;width:1in;height:48.2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5z2lGkCAAAuBQAADgAAAGRycy9lMm9Eb2MueG1srFTbbhMxEH1H4h8sv9PNhhAgyqaKUhUhlbai&#10;RX12vHbWwvYY28kmfD1j76VVqVQJ8eKd2bl45swZL8+PRpOD8EGBrWh5NqFEWA61sruK/ri/fPeJ&#10;khCZrZkGKyp6EoGer96+WbZuIabQgK6FJ5jEhkXrKtrE6BZFEXgjDAtn4IRFowRvWETV74rasxaz&#10;G11MJ5N50YKvnQcuQsC/F52RrnJ+KQWPN1IGEYmuKNYW8+nzuU1nsVqyxc4z1yjel8H+oQrDlMVL&#10;x1QXLDKy9+qvVEZxDwFkPONgCpBScZF7wG7KybNu7hrmRO4FwQluhCn8v7T8+nDriapxdnMclWUG&#10;h/SN7ayICMiFCj9JMiBMrQsL9L5zt77XAoqp56P0Jn2xG3LM0J5GaMUxEo4/P5ez2QQHwNE0L6fz&#10;Wc5ZPAY7H+IXAYYkoaJSQ7tpmI9DLamUjDA7XIWIFWDsEINKqq6rJ0vxpEUqSdvvQmJ7WEGZozOx&#10;xEZ7cmBICca5sLFM/WG+7J3CpNJ6DHz/emDvn0JFJt0YPH09eIzIN4ONY7BRFvxLCfRYsuz8BwS6&#10;vhMEW6hPOFkPHeWD45cKkb1iId4yjxzHYeDexhs8EtgVhV6ipAH/+6X/yR+ph1ZKWtyZioZfe+YF&#10;JfqrRVLmIeOSZWX24eMU7/BPLdunFrs3G8AZlPhCOJ7F5B/1IEoP5gHXe51uRROzHO+uKI9+UDax&#10;22V8ILhYr7MbLpZj8creOT5MPRHl/vjAvOvpFZGX1zDsF1s8I1Xnm+ZhYb2PIFVm3COuPd64lJk4&#10;/QOStv6pnr0en7nVHwAAAP//AwBQSwMEFAAGAAgAAAAhAAmHELzhAAAADAEAAA8AAABkcnMvZG93&#10;bnJldi54bWxMj8FOwzAQRO9I/IO1SFwQdWqSFkKcCiE4tIJDUySubrwkUeN1FLtt+HuWE9xmNaPZ&#10;N8Vqcr044Rg6TxrmswQEUu1tR42Gj93r7T2IEA1Z03tCDd8YYFVeXhQmt/5MWzxVsRFcQiE3GtoY&#10;h1zKULfoTJj5AYm9Lz86E/kcG2lHc+Zy10uVJAvpTEf8oTUDPrdYH6qj0xA26rB2n+tlNb+7eXnP&#10;avW2RaX19dX09Agi4hT/wvCLz+hQMtPeH8kG0WtIE8VbooYHlbLgRJYuWOw5ylYGsizk/xHlDwAA&#10;AP//AwBQSwECLQAUAAYACAAAACEA5JnDwPsAAADhAQAAEwAAAAAAAAAAAAAAAAAAAAAAW0NvbnRl&#10;bnRfVHlwZXNdLnhtbFBLAQItABQABgAIAAAAIQAjsmrh1wAAAJQBAAALAAAAAAAAAAAAAAAAACwB&#10;AABfcmVscy8ucmVsc1BLAQItABQABgAIAAAAIQAXnPaUaQIAAC4FAAAOAAAAAAAAAAAAAAAAACwC&#10;AABkcnMvZTJvRG9jLnhtbFBLAQItABQABgAIAAAAIQAJhxC84QAAAAwBAAAPAAAAAAAAAAAAAAAA&#10;AMEEAABkcnMvZG93bnJldi54bWxQSwUGAAAAAAQABADzAAAAzwUAAAAA&#10;" strokecolor="#47555a [3044]" strokeweight="1pt">
                <v:fill r:id="rId23" o:title="" rotate="t" type="frame"/>
                <v:shadow on="t" type="perspective" opacity="26214f" offset="0,0" matrix="66191f,,,66191f"/>
                <w10:wrap type="through"/>
              </v:shape>
            </w:pict>
          </mc:Fallback>
        </mc:AlternateContent>
      </w:r>
      <w:r>
        <w:rPr>
          <w:noProof/>
        </w:rPr>
        <mc:AlternateContent>
          <mc:Choice Requires="wps">
            <w:drawing>
              <wp:anchor distT="0" distB="0" distL="114300" distR="114300" simplePos="0" relativeHeight="251742208" behindDoc="0" locked="0" layoutInCell="1" allowOverlap="1" wp14:anchorId="117030A5" wp14:editId="1806F253">
                <wp:simplePos x="0" y="0"/>
                <wp:positionH relativeFrom="column">
                  <wp:posOffset>2400300</wp:posOffset>
                </wp:positionH>
                <wp:positionV relativeFrom="paragraph">
                  <wp:posOffset>5715000</wp:posOffset>
                </wp:positionV>
                <wp:extent cx="914400" cy="612648"/>
                <wp:effectExtent l="101600" t="101600" r="127000" b="124460"/>
                <wp:wrapThrough wrapText="bothSides">
                  <wp:wrapPolygon edited="0">
                    <wp:start x="6600" y="-3585"/>
                    <wp:lineTo x="-2400" y="-1793"/>
                    <wp:lineTo x="-2400" y="17925"/>
                    <wp:lineTo x="4200" y="25095"/>
                    <wp:lineTo x="17400" y="25095"/>
                    <wp:lineTo x="18000" y="23303"/>
                    <wp:lineTo x="24000" y="13444"/>
                    <wp:lineTo x="24000" y="6274"/>
                    <wp:lineTo x="19800" y="-1793"/>
                    <wp:lineTo x="15600" y="-3585"/>
                    <wp:lineTo x="6600" y="-3585"/>
                  </wp:wrapPolygon>
                </wp:wrapThrough>
                <wp:docPr id="167" name="Magnetic Disk 167"/>
                <wp:cNvGraphicFramePr/>
                <a:graphic xmlns:a="http://schemas.openxmlformats.org/drawingml/2006/main">
                  <a:graphicData uri="http://schemas.microsoft.com/office/word/2010/wordprocessingShape">
                    <wps:wsp>
                      <wps:cNvSpPr/>
                      <wps:spPr>
                        <a:xfrm>
                          <a:off x="0" y="0"/>
                          <a:ext cx="914400" cy="612648"/>
                        </a:xfrm>
                        <a:prstGeom prst="flowChartMagneticDisk">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agnetic Disk 167" o:spid="_x0000_s1026" type="#_x0000_t132" style="position:absolute;margin-left:189pt;margin-top:450pt;width:1in;height:48.2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3WZ2cCAAAuBQAADgAAAGRycy9lMm9Eb2MueG1srFTbThsxEH2v1H+w/F42m6aBRmxQFERViQIq&#10;VDwbr5216lvHTjbp13fsvQRRJKSqL157Z8545swZn1/sjSY7AUE5W9HyZEKJsNzVym4q+uPh6sMZ&#10;JSEyWzPtrKjoQQR6sXz/7rz1CzF1jdO1AIJBbFi0vqJNjH5RFIE3wrBw4rywaJQODIt4hE1RA2sx&#10;utHFdDKZF62D2oPjIgT8e9kZ6TLHl1LweCtlEJHoimJuMa+Q16e0FstzttgA843ifRrsH7IwTFm8&#10;dAx1ySIjW1B/hTKKgwtOxhPuTOGkVFzkGrCacvKimvuGeZFrQXKCH2kK/y8sv9ndAVE19m5+Soll&#10;Bpv0jW2siEjIpQo/STIgTa0PC/S+93fQnwJuU817CSZ9sRqyz9QeRmrFPhKOPz+Xs9kEG8DRNC+n&#10;89lZilkcwR5C/CKcIWlTUaldu24YxCGXlEpmmO2uQ+ywAwYDpey6fPIuHrRIKWn7XUgsDzMoMzoL&#10;S6w1kB1DSTDOhY1ln0v2TjCptB6BH98G9v4JKrLoRvD0bfCIyDc7G0ewUdbBawH0mLLs/AcGuroT&#10;BU+uPmBnwXWSD55fKWT2moV4xwA1js3AuY23uCSyK+r6HSWNg9+v/U/+KD20UtLizFQ0/NoyEJTo&#10;rxZFmZuMQ5YPs0+nU7wDnluenlvs1qwd9qDEF8LzvE3+UQ9bCc484niv0q1oYpbj3RXlEYbDOnaz&#10;jA8EF6tVdsPB8ixe23vPh64noTzsHxn4Xl4RdXnjhvliixei6nxTP6xbbaOTKivuyGvPNw5lFnH/&#10;gKSpf37OXsdnbvkHAAD//wMAUEsDBBQABgAIAAAAIQD9iW6U4gAAAAsBAAAPAAAAZHJzL2Rvd25y&#10;ZXYueG1sTI/NTsMwEITvSLyDtUhcELXrKv0JcSqE4FBUDg2VenWTJYkar6PYbcPbs5zgNrs7mv0m&#10;W4+uExccQuvJwHSiQCCVvmqpNrD/fHtcggjRUmU7T2jgGwOs89ubzKaVv9IOL0WsBYdQSK2BJsY+&#10;lTKUDTobJr5H4tuXH5yNPA61rAZ75XDXSa3UXDrbEn9obI8vDZan4uwMhHd92rjDZlFMZw+vH0mp&#10;tzvUxtzfjc9PICKO8c8Mv/iMDjkzHf2ZqiA6A7PFkrtEAyulWLAj0ZrFkTereQIyz+T/DvkPAAAA&#10;//8DAFBLAQItABQABgAIAAAAIQDkmcPA+wAAAOEBAAATAAAAAAAAAAAAAAAAAAAAAABbQ29udGVu&#10;dF9UeXBlc10ueG1sUEsBAi0AFAAGAAgAAAAhACOyauHXAAAAlAEAAAsAAAAAAAAAAAAAAAAALAEA&#10;AF9yZWxzLy5yZWxzUEsBAi0AFAAGAAgAAAAhAGRN1mdnAgAALgUAAA4AAAAAAAAAAAAAAAAALAIA&#10;AGRycy9lMm9Eb2MueG1sUEsBAi0AFAAGAAgAAAAhAP2JbpTiAAAACwEAAA8AAAAAAAAAAAAAAAAA&#10;vwQAAGRycy9kb3ducmV2LnhtbFBLBQYAAAAABAAEAPMAAADOBQAAAAA=&#10;" strokecolor="#47555a [3044]" strokeweight="1pt">
                <v:fill r:id="rId24" o:title="" rotate="t" type="frame"/>
                <v:shadow on="t" type="perspective" opacity="26214f" offset="0,0" matrix="66191f,,,66191f"/>
                <w10:wrap type="through"/>
              </v:shape>
            </w:pict>
          </mc:Fallback>
        </mc:AlternateContent>
      </w:r>
      <w:r>
        <w:rPr>
          <w:noProof/>
        </w:rPr>
        <mc:AlternateContent>
          <mc:Choice Requires="wps">
            <w:drawing>
              <wp:anchor distT="0" distB="0" distL="114300" distR="114300" simplePos="0" relativeHeight="251740160" behindDoc="0" locked="0" layoutInCell="1" allowOverlap="1" wp14:anchorId="01C73939" wp14:editId="52EAFB80">
                <wp:simplePos x="0" y="0"/>
                <wp:positionH relativeFrom="column">
                  <wp:posOffset>2247900</wp:posOffset>
                </wp:positionH>
                <wp:positionV relativeFrom="paragraph">
                  <wp:posOffset>5562600</wp:posOffset>
                </wp:positionV>
                <wp:extent cx="914400" cy="612648"/>
                <wp:effectExtent l="101600" t="101600" r="127000" b="124460"/>
                <wp:wrapThrough wrapText="bothSides">
                  <wp:wrapPolygon edited="0">
                    <wp:start x="6600" y="-3585"/>
                    <wp:lineTo x="-2400" y="-1793"/>
                    <wp:lineTo x="-2400" y="17925"/>
                    <wp:lineTo x="4200" y="25095"/>
                    <wp:lineTo x="17400" y="25095"/>
                    <wp:lineTo x="18000" y="23303"/>
                    <wp:lineTo x="24000" y="13444"/>
                    <wp:lineTo x="24000" y="6274"/>
                    <wp:lineTo x="19800" y="-1793"/>
                    <wp:lineTo x="15600" y="-3585"/>
                    <wp:lineTo x="6600" y="-3585"/>
                  </wp:wrapPolygon>
                </wp:wrapThrough>
                <wp:docPr id="166" name="Magnetic Disk 166"/>
                <wp:cNvGraphicFramePr/>
                <a:graphic xmlns:a="http://schemas.openxmlformats.org/drawingml/2006/main">
                  <a:graphicData uri="http://schemas.microsoft.com/office/word/2010/wordprocessingShape">
                    <wps:wsp>
                      <wps:cNvSpPr/>
                      <wps:spPr>
                        <a:xfrm>
                          <a:off x="0" y="0"/>
                          <a:ext cx="914400" cy="612648"/>
                        </a:xfrm>
                        <a:prstGeom prst="flowChartMagneticDisk">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agnetic Disk 166" o:spid="_x0000_s1026" type="#_x0000_t132" style="position:absolute;margin-left:177pt;margin-top:438pt;width:1in;height:48.2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w1GmcCAAAuBQAADgAAAGRycy9lMm9Eb2MueG1srFTbThsxEH2v1H+w/F42m6YpjdigKIiqEgVU&#10;qHg2Xjtr1beOnWzSr2fsvQRRJKSqL157Z8545swZn53vjSY7AUE5W9HyZEKJsNzVym4q+vP+8sMp&#10;JSEyWzPtrKjoQQR6vnz/7qz1CzF1jdO1AIJBbFi0vqJNjH5RFIE3wrBw4rywaJQODIt4hE1RA2sx&#10;utHFdDKZF62D2oPjIgT8e9EZ6TLHl1LweCNlEJHoimJuMa+Q18e0FsszttgA843ifRrsH7IwTFm8&#10;dAx1wSIjW1B/hTKKgwtOxhPuTOGkVFzkGrCacvKimruGeZFrQXKCH2kK/y8sv97dAlE19m4+p8Qy&#10;g036zjZWRCTkQoVfJBmQptaHBXrf+VvoTwG3qea9BJO+WA3ZZ2oPI7ViHwnHn1/K2WyCDeBompfT&#10;+ew0xSyOYA8hfhXOkLSpqNSuXTcM4pBLSiUzzHZXIXbYAYOBUnZdPnkXD1qklLT9ISSWhxmUGZ2F&#10;JdYayI6hJBjnwsayzyV7J5hUWo/Aj28De/8EFVl0I3j6NnhE5JudjSPYKOvgtQB6TFl2/gMDXd2J&#10;gkdXH7Cz4DrJB88vFTJ7xUK8ZYAax2bg3MYbXBLZFXX9jpLGwZ/X/id/lB5aKWlxZioafm8ZCEr0&#10;N4uizE3GIcuH2afPU7wDnlsen1vs1qwd9qDEF8LzvE3+UQ9bCc484Hiv0q1oYpbj3RXlEYbDOnaz&#10;jA8EF6tVdsPB8ixe2TvPh64nodzvHxj4Xl4RdXnthvliixei6nxTP6xbbaOTKivuyGvPNw5lFnH/&#10;gKSpf37OXsdnbvkEAAD//wMAUEsDBBQABgAIAAAAIQBmySnt4gAAAAsBAAAPAAAAZHJzL2Rvd25y&#10;ZXYueG1sTI/BTsMwEETvSPyDtUhcEHXqNk0a4lQIwaEVHBqQuLrJkkSN11HstuHvWU5wm9GOZt/k&#10;m8n24oyj7xxpmM8iEEiVqztqNHy8v9ynIHwwVJveEWr4Rg+b4voqN1ntLrTHcxkawSXkM6OhDWHI&#10;pPRVi9b4mRuQ+PblRmsC27GR9WguXG57qaJoJa3piD+0ZsCnFqtjebIa/E4dt/Zzm5Tzxd3zW1yp&#10;1z0qrW9vpscHEAGn8BeGX3xGh4KZDu5EtRe9hkW85C1BQ5qsWHBiuU5ZHDSsExWDLHL5f0PxAwAA&#10;//8DAFBLAQItABQABgAIAAAAIQDkmcPA+wAAAOEBAAATAAAAAAAAAAAAAAAAAAAAAABbQ29udGVu&#10;dF9UeXBlc10ueG1sUEsBAi0AFAAGAAgAAAAhACOyauHXAAAAlAEAAAsAAAAAAAAAAAAAAAAALAEA&#10;AF9yZWxzLy5yZWxzUEsBAi0AFAAGAAgAAAAhALQ8NRpnAgAALgUAAA4AAAAAAAAAAAAAAAAALAIA&#10;AGRycy9lMm9Eb2MueG1sUEsBAi0AFAAGAAgAAAAhAGbJKe3iAAAACwEAAA8AAAAAAAAAAAAAAAAA&#10;vwQAAGRycy9kb3ducmV2LnhtbFBLBQYAAAAABAAEAPMAAADOBQAAAAA=&#10;" strokecolor="#47555a [3044]" strokeweight="1pt">
                <v:fill r:id="rId25" o:title="" rotate="t" type="frame"/>
                <v:shadow on="t" type="perspective" opacity="26214f" offset="0,0" matrix="66191f,,,66191f"/>
                <w10:wrap type="through"/>
              </v:shape>
            </w:pict>
          </mc:Fallback>
        </mc:AlternateContent>
      </w:r>
      <w:r>
        <w:rPr>
          <w:noProof/>
        </w:rPr>
        <mc:AlternateContent>
          <mc:Choice Requires="wps">
            <w:drawing>
              <wp:anchor distT="0" distB="0" distL="114300" distR="114300" simplePos="0" relativeHeight="251738112" behindDoc="0" locked="0" layoutInCell="1" allowOverlap="1" wp14:anchorId="12BB77F4" wp14:editId="3CF59273">
                <wp:simplePos x="0" y="0"/>
                <wp:positionH relativeFrom="column">
                  <wp:posOffset>2095500</wp:posOffset>
                </wp:positionH>
                <wp:positionV relativeFrom="paragraph">
                  <wp:posOffset>5410200</wp:posOffset>
                </wp:positionV>
                <wp:extent cx="914400" cy="612648"/>
                <wp:effectExtent l="101600" t="101600" r="127000" b="124460"/>
                <wp:wrapThrough wrapText="bothSides">
                  <wp:wrapPolygon edited="0">
                    <wp:start x="6600" y="-3585"/>
                    <wp:lineTo x="-2400" y="-1793"/>
                    <wp:lineTo x="-2400" y="17925"/>
                    <wp:lineTo x="4200" y="25095"/>
                    <wp:lineTo x="17400" y="25095"/>
                    <wp:lineTo x="18000" y="23303"/>
                    <wp:lineTo x="24000" y="13444"/>
                    <wp:lineTo x="24000" y="6274"/>
                    <wp:lineTo x="19800" y="-1793"/>
                    <wp:lineTo x="15600" y="-3585"/>
                    <wp:lineTo x="6600" y="-3585"/>
                  </wp:wrapPolygon>
                </wp:wrapThrough>
                <wp:docPr id="165" name="Magnetic Disk 165"/>
                <wp:cNvGraphicFramePr/>
                <a:graphic xmlns:a="http://schemas.openxmlformats.org/drawingml/2006/main">
                  <a:graphicData uri="http://schemas.microsoft.com/office/word/2010/wordprocessingShape">
                    <wps:wsp>
                      <wps:cNvSpPr/>
                      <wps:spPr>
                        <a:xfrm>
                          <a:off x="0" y="0"/>
                          <a:ext cx="914400" cy="612648"/>
                        </a:xfrm>
                        <a:prstGeom prst="flowChartMagneticDisk">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agnetic Disk 165" o:spid="_x0000_s1026" type="#_x0000_t132" style="position:absolute;margin-left:165pt;margin-top:426pt;width:1in;height:48.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4QnGcCAAAuBQAADgAAAGRycy9lMm9Eb2MueG1srFTbThsxEH2v1H+w/F42m4aURmxQFERViQIq&#10;VDwbr5216lvHTjbp13fsvQRRJKSqL157Z8545swZn1/sjSY7AUE5W9HyZEKJsNzVym4q+uPh6sMZ&#10;JSEyWzPtrKjoQQR6sXz/7rz1CzF1jdO1AIJBbFi0vqJNjH5RFIE3wrBw4rywaJQODIt4hE1RA2sx&#10;utHFdDKZF62D2oPjIgT8e9kZ6TLHl1LweCtlEJHoimJuMa+Q16e0FstzttgA843ifRrsH7IwTFm8&#10;dAx1ySIjW1B/hTKKgwtOxhPuTOGkVFzkGrCacvKimvuGeZFrQXKCH2kK/y8sv9ndAVE19m5+Soll&#10;Bpv0jW2siEjIpQo/STIgTa0PC/S+93fQnwJuU817CSZ9sRqyz9QeRmrFPhKOPz+Xs9kEG8DRNC+n&#10;89lZilkcwR5C/CKcIWlTUaldu24YxCGXlEpmmO2uQ+ywAwYDpey6fPIuHrRIKWn7XUgsDzMoMzoL&#10;S6w1kB1DSTDOhY1ln0v2TjCptB6BH98G9v4JKrLoRvD0bfCIyDc7G0ewUdbBawH0mLLs/AcGuroT&#10;BU+uPmBnwXWSD55fKWT2moV4xwA1js3AuY23uCSyK+r6HSWNg9+v/U/+KD20UtLizFQ0/NoyEJTo&#10;rxZFmZuMQ5YPs9NPU7wDnluenlvs1qwd9qDEF8LzvE3+UQ9bCc484niv0q1oYpbj3RXlEYbDOnaz&#10;jA8EF6tVdsPB8ixe23vPh64noTzsHxn4Xl4RdXnjhvliixei6nxTP6xbbaOTKivuyGvPNw5lFnH/&#10;gKSpf37OXsdnbvkHAAD//wMAUEsDBBQABgAIAAAAIQD9sze84gAAAAsBAAAPAAAAZHJzL2Rvd25y&#10;ZXYueG1sTI/NTsMwEITvSLyDtUhcEHWaHxpCNhVCcGgFhwYkrm68JFFjO4rdNrw9ywluM9rR7Dfl&#10;ejaDONHke2cRlosIBNnG6d62CB/vL7c5CB+U1WpwlhC+ycO6urwoVaHd2e7oVIdWcIn1hULoQhgL&#10;KX3TkVF+4UayfPtyk1GB7dRKPakzl5tBxlF0J43qLX/o1EhPHTWH+mgQ/DY+bMznZlUvk5vnt6yJ&#10;X3cUI15fzY8PIALN4S8Mv/iMDhUz7d3Rai8GhCSJeEtAyLOYBSfSVcpij3Cf5hnIqpT/N1Q/AAAA&#10;//8DAFBLAQItABQABgAIAAAAIQDkmcPA+wAAAOEBAAATAAAAAAAAAAAAAAAAAAAAAABbQ29udGVu&#10;dF9UeXBlc10ueG1sUEsBAi0AFAAGAAgAAAAhACOyauHXAAAAlAEAAAsAAAAAAAAAAAAAAAAALAEA&#10;AF9yZWxzLy5yZWxzUEsBAi0AFAAGAAgAAAAhAMSuEJxnAgAALgUAAA4AAAAAAAAAAAAAAAAALAIA&#10;AGRycy9lMm9Eb2MueG1sUEsBAi0AFAAGAAgAAAAhAP2zN7ziAAAACwEAAA8AAAAAAAAAAAAAAAAA&#10;vwQAAGRycy9kb3ducmV2LnhtbFBLBQYAAAAABAAEAPMAAADOBQAAAAA=&#10;" strokecolor="#47555a [3044]" strokeweight="1pt">
                <v:fill r:id="rId26" o:title="" rotate="t" type="frame"/>
                <v:shadow on="t" type="perspective" opacity="26214f" offset="0,0" matrix="66191f,,,66191f"/>
                <w10:wrap type="through"/>
              </v:shape>
            </w:pict>
          </mc:Fallback>
        </mc:AlternateContent>
      </w:r>
      <w:r>
        <w:rPr>
          <w:noProof/>
        </w:rPr>
        <mc:AlternateContent>
          <mc:Choice Requires="wps">
            <w:drawing>
              <wp:anchor distT="0" distB="0" distL="114300" distR="114300" simplePos="0" relativeHeight="251702272" behindDoc="0" locked="0" layoutInCell="1" allowOverlap="1" wp14:anchorId="5135C4B4" wp14:editId="734DF224">
                <wp:simplePos x="0" y="0"/>
                <wp:positionH relativeFrom="column">
                  <wp:posOffset>1943100</wp:posOffset>
                </wp:positionH>
                <wp:positionV relativeFrom="paragraph">
                  <wp:posOffset>5257800</wp:posOffset>
                </wp:positionV>
                <wp:extent cx="914400" cy="612648"/>
                <wp:effectExtent l="101600" t="101600" r="127000" b="124460"/>
                <wp:wrapThrough wrapText="bothSides">
                  <wp:wrapPolygon edited="0">
                    <wp:start x="6600" y="-3585"/>
                    <wp:lineTo x="-2400" y="-1793"/>
                    <wp:lineTo x="-2400" y="17925"/>
                    <wp:lineTo x="4200" y="25095"/>
                    <wp:lineTo x="17400" y="25095"/>
                    <wp:lineTo x="18000" y="23303"/>
                    <wp:lineTo x="24000" y="13444"/>
                    <wp:lineTo x="24000" y="6274"/>
                    <wp:lineTo x="19800" y="-1793"/>
                    <wp:lineTo x="15600" y="-3585"/>
                    <wp:lineTo x="6600" y="-3585"/>
                  </wp:wrapPolygon>
                </wp:wrapThrough>
                <wp:docPr id="142" name="Magnetic Disk 142"/>
                <wp:cNvGraphicFramePr/>
                <a:graphic xmlns:a="http://schemas.openxmlformats.org/drawingml/2006/main">
                  <a:graphicData uri="http://schemas.microsoft.com/office/word/2010/wordprocessingShape">
                    <wps:wsp>
                      <wps:cNvSpPr/>
                      <wps:spPr>
                        <a:xfrm>
                          <a:off x="0" y="0"/>
                          <a:ext cx="914400" cy="612648"/>
                        </a:xfrm>
                        <a:prstGeom prst="flowChartMagneticDisk">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agnetic Disk 142" o:spid="_x0000_s1026" type="#_x0000_t132" style="position:absolute;margin-left:153pt;margin-top:414pt;width:1in;height:48.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jk4GcCAAAuBQAADgAAAGRycy9lMm9Eb2MueG1srFTbThsxEH2v1H+w/F42m6aURtmgKIiqEgVU&#10;qHh2vHbWqm8dO9mkX8/YewFRJKSqL157Z8545swZL84PRpO9gKCcrWh5MqFEWO5qZbcV/Xl/+eGM&#10;khCZrZl2VlT0KAI9X75/t2j9XExd43QtgGAQG+atr2gTo58XReCNMCycOC8sGqUDwyIeYVvUwFqM&#10;bnQxnUxOi9ZB7cFxEQL+veiMdJnjSyl4vJEyiEh0RTG3mFfI6yatxXLB5ltgvlG8T4P9QxaGKYuX&#10;jqEuWGRkB+qvUEZxcMHJeMKdKZyUiotcA1ZTTl5Uc9cwL3ItSE7wI03h/4Xl1/tbIKrG3s2mlFhm&#10;sEnf2daKiIRcqPCLJAPS1PowR+87fwv9KeA21XyQYNIXqyGHTO1xpFYcIuH480s5m02wARxNp+X0&#10;dHaWYhZPYA8hfhXOkLSpqNSuXTcM4pBLSiUzzPZXIXbYAYOBUnZdPnkXj1qklLT9ISSWhxmUGZ2F&#10;JdYayJ6hJBjnwsayzyV7J5hUWo/Aj28De/8EFVl0I3j6NnhE5JudjSPYKOvgtQB6TFl2/gMDXd2J&#10;go2rj9hZcJ3kg+eXCpm9YiHeMkCNYzNwbuMNLonsirp+R0nj4M9r/5M/Sg+tlLQ4MxUNv3cMBCX6&#10;m0VR5ibjkOXD7NPnKd4Bzy2b5xa7M2uHPSjxhfA8b5N/1MNWgjMPON6rdCuamOV4d0V5hOGwjt0s&#10;4wPBxWqV3XCwPItX9s7zoetJKPeHBwa+l1dEXV67Yb7Y/IWoOt/UD+tWu+ikyop74rXnG4cyi7h/&#10;QNLUPz9nr6dnbvkIAAD//wMAUEsDBBQABgAIAAAAIQBnFOkZ4gAAAAsBAAAPAAAAZHJzL2Rvd25y&#10;ZXYueG1sTI/BTsMwEETvSPyDtUhcELXrNiWEOBVCcGgFhwYkrm6yJFHjdRS7bfh7lhPcZrSj2Tf5&#10;enK9OOEYOk8G5jMFAqnydUeNgY/3l9sURIiWatt7QgPfGGBdXF7kNqv9mXZ4KmMjuIRCZg20MQ6Z&#10;lKFq0dkw8wMS37786GxkOzayHu2Zy10vtVIr6WxH/KG1Az61WB3KozMQtvqwcZ+bu3K+uHl+Syr9&#10;ukNtzPXV9PgAIuIU/8Lwi8/oUDDT3h+pDqI3sFAr3hINpDplwYlloljsDdzrZQKyyOX/DcUPAAAA&#10;//8DAFBLAQItABQABgAIAAAAIQDkmcPA+wAAAOEBAAATAAAAAAAAAAAAAAAAAAAAAABbQ29udGVu&#10;dF9UeXBlc10ueG1sUEsBAi0AFAAGAAgAAAAhACOyauHXAAAAlAEAAAsAAAAAAAAAAAAAAAAALAEA&#10;AF9yZWxzLy5yZWxzUEsBAi0AFAAGAAgAAAAhAL6Y5OBnAgAALgUAAA4AAAAAAAAAAAAAAAAALAIA&#10;AGRycy9lMm9Eb2MueG1sUEsBAi0AFAAGAAgAAAAhAGcU6RniAAAACwEAAA8AAAAAAAAAAAAAAAAA&#10;vwQAAGRycy9kb3ducmV2LnhtbFBLBQYAAAAABAAEAPMAAADOBQAAAAA=&#10;" strokecolor="#47555a [3044]" strokeweight="1pt">
                <v:fill r:id="rId27" o:title="" rotate="t" type="frame"/>
                <v:shadow on="t" type="perspective" opacity="26214f" offset="0,0" matrix="66191f,,,66191f"/>
                <w10:wrap type="through"/>
              </v:shape>
            </w:pict>
          </mc:Fallback>
        </mc:AlternateContent>
      </w:r>
      <w:r>
        <w:rPr>
          <w:noProof/>
        </w:rPr>
        <mc:AlternateContent>
          <mc:Choice Requires="wps">
            <w:drawing>
              <wp:anchor distT="0" distB="0" distL="114300" distR="114300" simplePos="0" relativeHeight="251736064" behindDoc="0" locked="0" layoutInCell="1" allowOverlap="1" wp14:anchorId="7A8677BC" wp14:editId="13AC6FE5">
                <wp:simplePos x="0" y="0"/>
                <wp:positionH relativeFrom="column">
                  <wp:posOffset>1524000</wp:posOffset>
                </wp:positionH>
                <wp:positionV relativeFrom="paragraph">
                  <wp:posOffset>3924300</wp:posOffset>
                </wp:positionV>
                <wp:extent cx="914400" cy="914400"/>
                <wp:effectExtent l="0" t="0" r="25400" b="25400"/>
                <wp:wrapThrough wrapText="bothSides">
                  <wp:wrapPolygon edited="0">
                    <wp:start x="6600" y="600"/>
                    <wp:lineTo x="600" y="9000"/>
                    <wp:lineTo x="600" y="13200"/>
                    <wp:lineTo x="7200" y="21600"/>
                    <wp:lineTo x="14400" y="21600"/>
                    <wp:lineTo x="15600" y="20400"/>
                    <wp:lineTo x="21000" y="12600"/>
                    <wp:lineTo x="21600" y="9600"/>
                    <wp:lineTo x="15000" y="600"/>
                    <wp:lineTo x="6600" y="600"/>
                  </wp:wrapPolygon>
                </wp:wrapThrough>
                <wp:docPr id="164" name="Plus 164"/>
                <wp:cNvGraphicFramePr/>
                <a:graphic xmlns:a="http://schemas.openxmlformats.org/drawingml/2006/main">
                  <a:graphicData uri="http://schemas.microsoft.com/office/word/2010/wordprocessingShape">
                    <wps:wsp>
                      <wps:cNvSpPr/>
                      <wps:spPr>
                        <a:xfrm>
                          <a:off x="0" y="0"/>
                          <a:ext cx="914400" cy="914400"/>
                        </a:xfrm>
                        <a:prstGeom prst="mathPlu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lus 164" o:spid="_x0000_s1026" style="position:absolute;margin-left:120pt;margin-top:309pt;width:1in;height:1in;z-index:251736064;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61fVcCAAAYBQAADgAAAGRycy9lMm9Eb2MueG1srFTfa9swEH4f7H8Qel+cZFm3hToltHQMQhuW&#10;jj6rslQbJJ12UuJkf/1OsuOErlAYe5FPvt/ffafLq701bKcwNOBKPhmNOVNOQtW455L/fLj98IWz&#10;EIWrhAGnSn5QgV8t3r+7bP1cTaEGUylkFMSFeetLXsfo50URZK2sCCPwypFSA1oR6YrPRYWipejW&#10;FNPx+KJoASuPIFUI9PemU/JFjq+1kvFe66AiMyWn2mI+MZ9P6SwWl2L+jMLXjezLEP9QhRWNo6RD&#10;qBsRBdti81co20iEADqOJNgCtG6kyj1QN5Pxi242tfAq90LgBD/AFP5fWHm3WyNrKprdxYwzJywN&#10;aW22gaU7odP6MCejjV9jfwskplb3Gm36UhNsnxE9DIiqfWSSfn6dzGZjwl2SqpcpSnFy9hjiNwWW&#10;JaHkNOU6Zc9Yit0qxM78aEa+qaCuhCzFg1GpCuN+KE2NUNJJ9s4UUtcG2U7Q8IWUysVJaonSZ+vk&#10;phtjBsePbzv29slVZXoNztO3nQePnBlcHJxt4wBfC2CGknVnf0Sg6ztB8ATVgWaI0JE7eHnbEJgr&#10;EeJaILGZ8KcNjfd0aANtyaGXOKsBf7/2P9kTyUjLWUvbUfLwaytQcWa+O6JfniWtU77MPn2eUg48&#10;1zyda9zWXgPNYEJvgZdZTPbRHEWNYB9pkZcpK6mEk5S75DLi8XIdu62lp0Cq5TKb0Qp5EVdu4+Vx&#10;6okoD/tHgb5nVCQq3sFxk8T8Bak62zQPB8ttBN1kxp1w7fGm9cvE6Z+KtN/n92x1etAWfwAAAP//&#10;AwBQSwMEFAAGAAgAAAAhAJJyU53hAAAACwEAAA8AAABkcnMvZG93bnJldi54bWxMj8FOwzAQRO9I&#10;/IO1SNyonbRKrRCnqpDgUCFBCxdubmziqPE6xG4a/p7lBLcZ7ejtTLWZfc8mO8YuoIJsIYBZbILp&#10;sFXw/vZ4J4HFpNHoPqBV8G0jbOrrq0qXJlxwb6dDahlBMJZagUtpKDmPjbNex0UYLNLtM4xeJ7Jj&#10;y82oLwT3Pc+FKLjXHdIHpwf74GxzOpy9gvzrY90unzL5Mm3z0/Nu514l7pW6vZm398CSndNfGH7r&#10;U3WoqdMxnNFE1hNjJWhLUlBkkgQllnJF4qhgXeQCeF3x/xvqHwAAAP//AwBQSwECLQAUAAYACAAA&#10;ACEA5JnDwPsAAADhAQAAEwAAAAAAAAAAAAAAAAAAAAAAW0NvbnRlbnRfVHlwZXNdLnhtbFBLAQIt&#10;ABQABgAIAAAAIQAjsmrh1wAAAJQBAAALAAAAAAAAAAAAAAAAACwBAABfcmVscy8ucmVsc1BLAQIt&#10;ABQABgAIAAAAIQDIzrV9VwIAABgFAAAOAAAAAAAAAAAAAAAAACwCAABkcnMvZTJvRG9jLnhtbFBL&#10;AQItABQABgAIAAAAIQCSclOd4QAAAAsBAAAPAAAAAAAAAAAAAAAAAK8EAABkcnMvZG93bnJldi54&#10;bWxQSwUGAAAAAAQABADzAAAAvQUAAAAA&#10;" path="m121204,349667l349667,349667,349667,121204,564733,121204,564733,349667,793196,349667,793196,564733,564733,564733,564733,793196,349667,793196,349667,564733,121204,564733,121204,349667xe" strokecolor="#47555a [3044]" strokeweight="1pt">
                <v:fill r:id="rId28" o:title="" rotate="t" type="frame"/>
                <v:shadow on="t" type="perspective" opacity="26214f" offset="0,0" matrix="66191f,,,66191f"/>
                <v:path arrowok="t" o:connecttype="custom" o:connectlocs="121204,349667;349667,349667;349667,121204;564733,121204;564733,349667;793196,349667;793196,564733;564733,564733;564733,793196;349667,793196;349667,564733;121204,564733;121204,349667" o:connectangles="0,0,0,0,0,0,0,0,0,0,0,0,0"/>
                <w10:wrap type="through"/>
              </v:shape>
            </w:pict>
          </mc:Fallback>
        </mc:AlternateContent>
      </w:r>
      <w:r>
        <w:rPr>
          <w:noProof/>
        </w:rPr>
        <mc:AlternateContent>
          <mc:Choice Requires="wps">
            <w:drawing>
              <wp:anchor distT="0" distB="0" distL="114300" distR="114300" simplePos="0" relativeHeight="251734016" behindDoc="0" locked="0" layoutInCell="1" allowOverlap="1" wp14:anchorId="5B835C74" wp14:editId="597EBB4F">
                <wp:simplePos x="0" y="0"/>
                <wp:positionH relativeFrom="column">
                  <wp:posOffset>1371600</wp:posOffset>
                </wp:positionH>
                <wp:positionV relativeFrom="paragraph">
                  <wp:posOffset>3771900</wp:posOffset>
                </wp:positionV>
                <wp:extent cx="914400" cy="914400"/>
                <wp:effectExtent l="0" t="0" r="25400" b="25400"/>
                <wp:wrapThrough wrapText="bothSides">
                  <wp:wrapPolygon edited="0">
                    <wp:start x="6600" y="600"/>
                    <wp:lineTo x="600" y="9000"/>
                    <wp:lineTo x="600" y="13200"/>
                    <wp:lineTo x="7200" y="21600"/>
                    <wp:lineTo x="14400" y="21600"/>
                    <wp:lineTo x="15600" y="20400"/>
                    <wp:lineTo x="21000" y="12600"/>
                    <wp:lineTo x="21600" y="9600"/>
                    <wp:lineTo x="15000" y="600"/>
                    <wp:lineTo x="6600" y="600"/>
                  </wp:wrapPolygon>
                </wp:wrapThrough>
                <wp:docPr id="163" name="Plus 163"/>
                <wp:cNvGraphicFramePr/>
                <a:graphic xmlns:a="http://schemas.openxmlformats.org/drawingml/2006/main">
                  <a:graphicData uri="http://schemas.microsoft.com/office/word/2010/wordprocessingShape">
                    <wps:wsp>
                      <wps:cNvSpPr/>
                      <wps:spPr>
                        <a:xfrm>
                          <a:off x="0" y="0"/>
                          <a:ext cx="914400" cy="914400"/>
                        </a:xfrm>
                        <a:prstGeom prst="mathPlu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lus 163" o:spid="_x0000_s1026" style="position:absolute;margin-left:108pt;margin-top:297pt;width:1in;height:1in;z-index:251734016;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SsA1cCAAAYBQAADgAAAGRycy9lMm9Eb2MueG1srFTfa9swEH4f7H8Qel+cpFm3hToltHQMShua&#10;jj6rslQbJJ12UuJkf/1OsuOErlAYe5FPvt/ffaeLy501bKswNOBKPhmNOVNOQtW4l5L/fLz59JWz&#10;EIWrhAGnSr5XgV8uPn64aP1cTaEGUylkFMSFeetLXsfo50URZK2sCCPwypFSA1oR6YovRYWipejW&#10;FNPx+LxoASuPIFUI9Pe6U/JFjq+1kvFe66AiMyWn2mI+MZ/P6SwWF2L+gsLXjezLEP9QhRWNo6RD&#10;qGsRBdtg81co20iEADqOJNgCtG6kyj1QN5Pxq27WtfAq90LgBD/AFP5fWHm3XSFrKprd+RlnTlga&#10;0spsAkt3Qqf1YU5Ga7/C/hZITK3uNNr0pSbYLiO6HxBVu8gk/fw2mc3GhLskVS9TlOLo7DHE7wos&#10;S0LJacp1yp6xFNvbEDvzgxn5poK6ErIU90alKox7UJoaoaST7J0ppK4Msq2g4QsplYuT1BKlz9bJ&#10;TTfGDI5n7zv29slVZXoNztP3nQePnBlcHJxt4wDfCmCGknVnf0Cg6ztB8AzVnmaI0JE7eHnTEJi3&#10;IsSVQGIz4U8bGu/p0AbakkMvcVYD/n7rf7InkpGWs5a2o+Th10ag4sz8cES/PEtap3yZff4ypRx4&#10;qnk+1biNvQKawYTeAi+zmOyjOYgawT7RIi9TVlIJJyl3yWXEw+UqdltLT4FUy2U2oxXyIt66tZeH&#10;qSeiPO6eBPqeUZGoeAeHTRLzV6TqbNM8HCw3EXSTGXfEtceb1i8Tp38q0n6f3rPV8UFb/AEAAP//&#10;AwBQSwMEFAAGAAgAAAAhAAThmBnhAAAACwEAAA8AAABkcnMvZG93bnJldi54bWxMj8FOwzAQRO9I&#10;/IO1SNyonQTSEOJUFRIcKqTSwoWbG5s4arwOsZuGv2c5wW1GO3o7U61m17PJjKHzKCFZCGAGG687&#10;bCW8vz3dFMBCVKhV79FI+DYBVvXlRaVK7c+4M9M+towgGEolwcY4lJyHxhqnwsIPBun26UenItmx&#10;5XpUZ4K7nqdC5NypDumDVYN5tKY57k9OQvr1sWyz56TYTuv0+LLZ2NcCd1JeX83rB2DRzPEvDL/1&#10;qTrU1OngT6gD64mR5LQlSri7vyVBiSwXJA4SllkhgNcV/7+h/gEAAP//AwBQSwECLQAUAAYACAAA&#10;ACEA5JnDwPsAAADhAQAAEwAAAAAAAAAAAAAAAAAAAAAAW0NvbnRlbnRfVHlwZXNdLnhtbFBLAQIt&#10;ABQABgAIAAAAIQAjsmrh1wAAAJQBAAALAAAAAAAAAAAAAAAAACwBAABfcmVscy8ucmVsc1BLAQIt&#10;ABQABgAIAAAAIQA+9KwDVwIAABgFAAAOAAAAAAAAAAAAAAAAACwCAABkcnMvZTJvRG9jLnhtbFBL&#10;AQItABQABgAIAAAAIQAE4ZgZ4QAAAAsBAAAPAAAAAAAAAAAAAAAAAK8EAABkcnMvZG93bnJldi54&#10;bWxQSwUGAAAAAAQABADzAAAAvQUAAAAA&#10;" path="m121204,349667l349667,349667,349667,121204,564733,121204,564733,349667,793196,349667,793196,564733,564733,564733,564733,793196,349667,793196,349667,564733,121204,564733,121204,349667xe" strokecolor="#47555a [3044]" strokeweight="1pt">
                <v:fill r:id="rId29" o:title="" rotate="t" type="frame"/>
                <v:shadow on="t" type="perspective" opacity="26214f" offset="0,0" matrix="66191f,,,66191f"/>
                <v:path arrowok="t" o:connecttype="custom" o:connectlocs="121204,349667;349667,349667;349667,121204;564733,121204;564733,349667;793196,349667;793196,564733;564733,564733;564733,793196;349667,793196;349667,564733;121204,564733;121204,349667" o:connectangles="0,0,0,0,0,0,0,0,0,0,0,0,0"/>
                <w10:wrap type="through"/>
              </v:shape>
            </w:pict>
          </mc:Fallback>
        </mc:AlternateContent>
      </w:r>
      <w:r>
        <w:rPr>
          <w:noProof/>
        </w:rPr>
        <mc:AlternateContent>
          <mc:Choice Requires="wps">
            <w:drawing>
              <wp:anchor distT="0" distB="0" distL="114300" distR="114300" simplePos="0" relativeHeight="251731968" behindDoc="0" locked="0" layoutInCell="1" allowOverlap="1" wp14:anchorId="4D68601E" wp14:editId="383C373D">
                <wp:simplePos x="0" y="0"/>
                <wp:positionH relativeFrom="column">
                  <wp:posOffset>1219200</wp:posOffset>
                </wp:positionH>
                <wp:positionV relativeFrom="paragraph">
                  <wp:posOffset>3619500</wp:posOffset>
                </wp:positionV>
                <wp:extent cx="914400" cy="914400"/>
                <wp:effectExtent l="0" t="0" r="25400" b="25400"/>
                <wp:wrapThrough wrapText="bothSides">
                  <wp:wrapPolygon edited="0">
                    <wp:start x="6600" y="600"/>
                    <wp:lineTo x="600" y="9000"/>
                    <wp:lineTo x="600" y="13200"/>
                    <wp:lineTo x="7200" y="21600"/>
                    <wp:lineTo x="14400" y="21600"/>
                    <wp:lineTo x="15600" y="20400"/>
                    <wp:lineTo x="21000" y="12600"/>
                    <wp:lineTo x="21600" y="9600"/>
                    <wp:lineTo x="15000" y="600"/>
                    <wp:lineTo x="6600" y="600"/>
                  </wp:wrapPolygon>
                </wp:wrapThrough>
                <wp:docPr id="162" name="Plus 162"/>
                <wp:cNvGraphicFramePr/>
                <a:graphic xmlns:a="http://schemas.openxmlformats.org/drawingml/2006/main">
                  <a:graphicData uri="http://schemas.microsoft.com/office/word/2010/wordprocessingShape">
                    <wps:wsp>
                      <wps:cNvSpPr/>
                      <wps:spPr>
                        <a:xfrm>
                          <a:off x="0" y="0"/>
                          <a:ext cx="914400" cy="914400"/>
                        </a:xfrm>
                        <a:prstGeom prst="mathPlu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lus 162" o:spid="_x0000_s1026" style="position:absolute;margin-left:96pt;margin-top:285pt;width:1in;height:1in;z-index:251731968;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u5VFcCAAAYBQAADgAAAGRycy9lMm9Eb2MueG1srFTfa9swEH4f7H8Qel+cZF23hTgltHQMQhuW&#10;jj6rslQbJJ12UuJkf/1OsuOErlAYe5FPvt/ffaf51d4atlMYGnAln4zGnCknoWrcc8l/Ptx++MJZ&#10;iMJVwoBTJT+owK8W79/NWz9TU6jBVAoZBXFh1vqS1zH6WVEEWSsrwgi8cqTUgFZEuuJzUaFoKbo1&#10;xXQ8vixawMojSBUC/b3plHyR42utZLzXOqjITMmptphPzOdTOovFXMyeUfi6kX0Z4h+qsKJxlHQI&#10;dSOiYFts/gplG4kQQMeRBFuA1o1UuQfqZjJ+0c2mFl7lXgic4AeYwv8LK+92a2RNRbO7nHLmhKUh&#10;rc02sHQndFofZmS08Wvsb4HE1Opeo01faoLtM6KHAVG1j0zSz6+Ti4sx4S5J1csUpTg5ewzxmwLL&#10;klBymnKdsmcsxW4VYmd+NCPfVFBXQpbiwahUhXE/lKZGKOkke2cKqWuDbCdo+EJK5eIktUTps3Vy&#10;040xg+PHtx17++SqMr0G5+nbzoNHzgwuDs62cYCvBTBDybqzPyLQ9Z0geILqQDNE6MgdvLxtCMyV&#10;CHEtkNhM+NOGxns6tIG25NBLnNWAv1/7n+yJZKTlrKXtKHn4tRWoODPfHdEvz5LWKV8uPn2eUg48&#10;1zyda9zWXgPNYEJvgZdZTPbRHEWNYB9pkZcpK6mEk5S75DLi8XIdu62lp0Cq5TKb0Qp5EVdu4+Vx&#10;6okoD/tHgb5nVCQq3sFxk8TsBak62zQPB8ttBN1kxp1w7fGm9cvE6Z+KtN/n92x1etAWfwAAAP//&#10;AwBQSwMEFAAGAAgAAAAhAFTLNk7hAAAACwEAAA8AAABkcnMvZG93bnJldi54bWxMj8FOwzAQRO9I&#10;/IO1SNyonQSaEOJUFRIcKqTSwoWbG5s4arwOsZuGv2c5wW1GO5p9U61m17PJjKHzKCFZCGAGG687&#10;bCW8vz3dFMBCVKhV79FI+DYBVvXlRaVK7c+4M9M+toxKMJRKgo1xKDkPjTVOhYUfDNLt049ORbJj&#10;y/WozlTuep4KseROdUgfrBrMozXNcX9yEtKvj7zNnpNiO63T48tmY18L3El5fTWvH4BFM8e/MPzi&#10;EzrUxHTwJ9SB9eTvU9oSJdzlggQlsmxJ4iAhT24F8Lri/zfUPwAAAP//AwBQSwECLQAUAAYACAAA&#10;ACEA5JnDwPsAAADhAQAAEwAAAAAAAAAAAAAAAAAAAAAAW0NvbnRlbnRfVHlwZXNdLnhtbFBLAQIt&#10;ABQABgAIAAAAIQAjsmrh1wAAAJQBAAALAAAAAAAAAAAAAAAAACwBAABfcmVscy8ucmVsc1BLAQIt&#10;ABQABgAIAAAAIQBvS7lUVwIAABgFAAAOAAAAAAAAAAAAAAAAACwCAABkcnMvZTJvRG9jLnhtbFBL&#10;AQItABQABgAIAAAAIQBUyzZO4QAAAAsBAAAPAAAAAAAAAAAAAAAAAK8EAABkcnMvZG93bnJldi54&#10;bWxQSwUGAAAAAAQABADzAAAAvQUAAAAA&#10;" path="m121204,349667l349667,349667,349667,121204,564733,121204,564733,349667,793196,349667,793196,564733,564733,564733,564733,793196,349667,793196,349667,564733,121204,564733,121204,349667xe" strokecolor="#47555a [3044]" strokeweight="1pt">
                <v:fill r:id="rId30" o:title="" rotate="t" type="frame"/>
                <v:shadow on="t" type="perspective" opacity="26214f" offset="0,0" matrix="66191f,,,66191f"/>
                <v:path arrowok="t" o:connecttype="custom" o:connectlocs="121204,349667;349667,349667;349667,121204;564733,121204;564733,349667;793196,349667;793196,564733;564733,564733;564733,793196;349667,793196;349667,564733;121204,564733;121204,349667" o:connectangles="0,0,0,0,0,0,0,0,0,0,0,0,0"/>
                <w10:wrap type="through"/>
              </v:shape>
            </w:pict>
          </mc:Fallback>
        </mc:AlternateContent>
      </w:r>
      <w:r>
        <w:rPr>
          <w:noProof/>
        </w:rPr>
        <mc:AlternateContent>
          <mc:Choice Requires="wps">
            <w:drawing>
              <wp:anchor distT="0" distB="0" distL="114300" distR="114300" simplePos="0" relativeHeight="251729920" behindDoc="0" locked="0" layoutInCell="1" allowOverlap="1" wp14:anchorId="1C1AE248" wp14:editId="4E6799A8">
                <wp:simplePos x="0" y="0"/>
                <wp:positionH relativeFrom="column">
                  <wp:posOffset>1066800</wp:posOffset>
                </wp:positionH>
                <wp:positionV relativeFrom="paragraph">
                  <wp:posOffset>3467100</wp:posOffset>
                </wp:positionV>
                <wp:extent cx="914400" cy="914400"/>
                <wp:effectExtent l="0" t="0" r="25400" b="25400"/>
                <wp:wrapThrough wrapText="bothSides">
                  <wp:wrapPolygon edited="0">
                    <wp:start x="6600" y="600"/>
                    <wp:lineTo x="600" y="9000"/>
                    <wp:lineTo x="600" y="13200"/>
                    <wp:lineTo x="7200" y="21600"/>
                    <wp:lineTo x="14400" y="21600"/>
                    <wp:lineTo x="15600" y="20400"/>
                    <wp:lineTo x="21000" y="12600"/>
                    <wp:lineTo x="21600" y="9600"/>
                    <wp:lineTo x="15000" y="600"/>
                    <wp:lineTo x="6600" y="600"/>
                  </wp:wrapPolygon>
                </wp:wrapThrough>
                <wp:docPr id="161" name="Plus 161"/>
                <wp:cNvGraphicFramePr/>
                <a:graphic xmlns:a="http://schemas.openxmlformats.org/drawingml/2006/main">
                  <a:graphicData uri="http://schemas.microsoft.com/office/word/2010/wordprocessingShape">
                    <wps:wsp>
                      <wps:cNvSpPr/>
                      <wps:spPr>
                        <a:xfrm>
                          <a:off x="0" y="0"/>
                          <a:ext cx="914400" cy="914400"/>
                        </a:xfrm>
                        <a:prstGeom prst="mathPlu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lus 161" o:spid="_x0000_s1026" style="position:absolute;margin-left:84pt;margin-top:273pt;width:1in;height:1in;z-index:251729920;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qHrVUCAAAYBQAADgAAAGRycy9lMm9Eb2MueG1srFTfa9swEH4f7H8Qel+cZF23hTgltHQMQhuW&#10;jj6rslQbJJ12UuJkf/1OsuOErlAYe5FPvt/ffaf51d4atlMYGnAln4zGnCknoWrcc8l/Ptx++MJZ&#10;iMJVwoBTJT+owK8W79/NWz9TU6jBVAoZBXFh1vqS1zH6WVEEWSsrwgi8cqTUgFZEuuJzUaFoKbo1&#10;xXQ8vixawMojSBUC/b3plHyR42utZLzXOqjITMmptphPzOdTOovFXMyeUfi6kX0Z4h+qsKJxlHQI&#10;dSOiYFts/gplG4kQQMeRBFuA1o1UuQfqZjJ+0c2mFl7lXgic4AeYwv8LK+92a2RNRbO7nHDmhKUh&#10;rc02sHQndFofZmS08Wvsb4HE1Opeo01faoLtM6KHAVG1j0zSz6+Ti4sx4S5J1csUpTg5ewzxmwLL&#10;klBymnKdsmcsxW4VYmd+NCPfVFBXQpbiwahUhXE/lKZGKOkke2cKqWuDbCdo+EJK5WJuidJn6+Sm&#10;G2MGx49vO/b2yVVleg3O07edB4+cGVwcnG3jAF8LYIaSdWd/RKDrO0HwBNWBZojQkTt4edsQmCsR&#10;4logsZnwpw2N93RoA23JoZc4qwF/v/Y/2RPJSMtZS9tR8vBrK1BxZr47ol+eJa1Tvlx8+jylHHiu&#10;eTrXuK29BpoBEYyqy2Kyj+YoagT7SIu8TFlJJZyk3CWXEY+X69htLT0FUi2X2YxWyIu4chsvj1NP&#10;RHnYPwr0PaMiUfEOjpskZi9I1dmmeThYbiPoJjPuhGuPN61f5m3/VKT9Pr9nq9ODtvgDAAD//wMA&#10;UEsDBBQABgAIAAAAIQCaUtb84AAAAAsBAAAPAAAAZHJzL2Rvd25yZXYueG1sTI/BTsMwEETvSPyD&#10;tUjcqJ0UQghxqgoJDhUStHDh5iZLHDVeh9hNw9+znOA2ox3NvilXs+vFhGPoPGlIFgoEUu2bjloN&#10;72+PVzmIEA01pveEGr4xwKo6PytN0fgTbXHaxVZwCYXCaLAxDoWUobboTFj4AYlvn350JrIdW9mM&#10;5sTlrpepUpl0piP+YM2ADxbrw+7oNKRfH7ft8inJX6Z1enjebOxrTlutLy/m9T2IiHP8C8MvPqND&#10;xUx7f6QmiJ59lvOWqOHmOmPBiWWSsthryO6UAlmV8v+G6gcAAP//AwBQSwECLQAUAAYACAAAACEA&#10;5JnDwPsAAADhAQAAEwAAAAAAAAAAAAAAAAAAAAAAW0NvbnRlbnRfVHlwZXNdLnhtbFBLAQItABQA&#10;BgAIAAAAIQAjsmrh1wAAAJQBAAALAAAAAAAAAAAAAAAAACwBAABfcmVscy8ucmVsc1BLAQItABQA&#10;BgAIAAAAIQCcioetVQIAABgFAAAOAAAAAAAAAAAAAAAAACwCAABkcnMvZTJvRG9jLnhtbFBLAQIt&#10;ABQABgAIAAAAIQCaUtb84AAAAAsBAAAPAAAAAAAAAAAAAAAAAK0EAABkcnMvZG93bnJldi54bWxQ&#10;SwUGAAAAAAQABADzAAAAugUAAAAA&#10;" path="m121204,349667l349667,349667,349667,121204,564733,121204,564733,349667,793196,349667,793196,564733,564733,564733,564733,793196,349667,793196,349667,564733,121204,564733,121204,349667xe" strokecolor="#47555a [3044]" strokeweight="1pt">
                <v:fill r:id="rId31" o:title="" rotate="t" type="frame"/>
                <v:shadow on="t" type="perspective" opacity="26214f" offset="0,0" matrix="66191f,,,66191f"/>
                <v:path arrowok="t" o:connecttype="custom" o:connectlocs="121204,349667;349667,349667;349667,121204;564733,121204;564733,349667;793196,349667;793196,564733;564733,564733;564733,793196;349667,793196;349667,564733;121204,564733;121204,349667" o:connectangles="0,0,0,0,0,0,0,0,0,0,0,0,0"/>
                <w10:wrap type="through"/>
              </v:shape>
            </w:pict>
          </mc:Fallback>
        </mc:AlternateContent>
      </w:r>
      <w:r>
        <w:rPr>
          <w:noProof/>
        </w:rPr>
        <mc:AlternateContent>
          <mc:Choice Requires="wps">
            <w:drawing>
              <wp:anchor distT="0" distB="0" distL="114300" distR="114300" simplePos="0" relativeHeight="251700224" behindDoc="0" locked="0" layoutInCell="1" allowOverlap="1" wp14:anchorId="7F7DB563" wp14:editId="104F47DE">
                <wp:simplePos x="0" y="0"/>
                <wp:positionH relativeFrom="column">
                  <wp:posOffset>914400</wp:posOffset>
                </wp:positionH>
                <wp:positionV relativeFrom="paragraph">
                  <wp:posOffset>3314700</wp:posOffset>
                </wp:positionV>
                <wp:extent cx="914400" cy="914400"/>
                <wp:effectExtent l="0" t="0" r="25400" b="25400"/>
                <wp:wrapThrough wrapText="bothSides">
                  <wp:wrapPolygon edited="0">
                    <wp:start x="6600" y="600"/>
                    <wp:lineTo x="600" y="9000"/>
                    <wp:lineTo x="600" y="13200"/>
                    <wp:lineTo x="7200" y="21600"/>
                    <wp:lineTo x="14400" y="21600"/>
                    <wp:lineTo x="15600" y="20400"/>
                    <wp:lineTo x="21000" y="12600"/>
                    <wp:lineTo x="21600" y="9600"/>
                    <wp:lineTo x="15000" y="600"/>
                    <wp:lineTo x="6600" y="600"/>
                  </wp:wrapPolygon>
                </wp:wrapThrough>
                <wp:docPr id="140" name="Plus 140"/>
                <wp:cNvGraphicFramePr/>
                <a:graphic xmlns:a="http://schemas.openxmlformats.org/drawingml/2006/main">
                  <a:graphicData uri="http://schemas.microsoft.com/office/word/2010/wordprocessingShape">
                    <wps:wsp>
                      <wps:cNvSpPr/>
                      <wps:spPr>
                        <a:xfrm>
                          <a:off x="0" y="0"/>
                          <a:ext cx="914400" cy="914400"/>
                        </a:xfrm>
                        <a:prstGeom prst="mathPlu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lus 140" o:spid="_x0000_s1026" style="position:absolute;margin-left:1in;margin-top:261pt;width:1in;height:1in;z-index:251700224;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zkwlYCAAAYBQAADgAAAGRycy9lMm9Eb2MueG1srFRta9swEP4+2H8Q+r44ybK3UKeElo5BaEPT&#10;0c+qLNUGSaedlDjZr99JdpzQFQpjX+ST7/2553RxubeG7RSGBlzJJ6MxZ8pJqBr3XPKfDzcfvnIW&#10;onCVMOBUyQ8q8MvF+3cXrZ+rKdRgKoWMgrgwb33J6xj9vCiCrJUVYQReOVJqQCsiXfG5qFC0FN2a&#10;Yjoefy5awMojSBUC/b3ulHyR42utZLzTOqjITMmptphPzOdTOovFhZg/o/B1I/syxD9UYUXjKOkQ&#10;6lpEwbbY/BXKNhIhgI4jCbYArRupcg/UzWT8optNLbzKvRA4wQ8whf8XVt7u1siaimY3I3ycsDSk&#10;tdkGlu6ETuvDnIw2fo39LZCYWt1rtOlLTbB9RvQwIKr2kUn6+W0ym40priRVL1OU4uTsMcTvCixL&#10;QslpynXKnrEUu1WInfnRjHxTQV0JWYoHo1IVxt0rTY1Q0kn2zhRSVwbZTtDwhZTKxUlqidJn6+Sm&#10;G2MGx49vO/b2yVVleg3O07edB4+cGVwcnG3jAF8LYIaSdWd/RKDrO0HwBNWBZojQkTt4edMQmCsR&#10;4logsZnwpw2Nd3RoA23JoZc4qwF/v/Y/2RPJSMtZS9tR8vBrK1BxZn44ol+eJa1Tvsw+fZlSDjzX&#10;PJ1r3NZeAc1gQm+Bl1lM9tEcRY1gH2mRlykrqYSTlLvkMuLxchW7raWnQKrlMpvRCnkRV27j5XHq&#10;iSgP+0eBvmdUJCrewnGTxPwFqTrbNA8Hy20E3WTGnXDt8ab1y8Tpn4q03+f3bHV60BZ/AAAA//8D&#10;AFBLAwQUAAYACAAAACEAaEXpieAAAAALAQAADwAAAGRycy9kb3ducmV2LnhtbEyPwU7DMBBE70j8&#10;g7VI3KhTU4KVxqkqJDhUSLSFS29ubOKo8TrEbhr+nuUEtxntaPZNuZp8x0Y7xDaggvksA2axDqbF&#10;RsHH+/OdBBaTRqO7gFbBt42wqq6vSl2YcMGdHfepYVSCsdAKXEp9wXmsnfU6zkJvkW6fYfA6kR0a&#10;bgZ9oXLfcZFlOfe6RfrgdG+fnK1P+7NXIL4Oj839y1y+jWtxet1s3FbiTqnbm2m9BJbslP7C8ItP&#10;6FAR0zGc0UTWkV8saEtS8CAECUoIKUkcFeR5ngGvSv5/Q/UDAAD//wMAUEsBAi0AFAAGAAgAAAAh&#10;AOSZw8D7AAAA4QEAABMAAAAAAAAAAAAAAAAAAAAAAFtDb250ZW50X1R5cGVzXS54bWxQSwECLQAU&#10;AAYACAAAACEAI7Jq4dcAAACUAQAACwAAAAAAAAAAAAAAAAAsAQAAX3JlbHMvLnJlbHNQSwECLQAU&#10;AAYACAAAACEAd9zkwlYCAAAYBQAADgAAAAAAAAAAAAAAAAAsAgAAZHJzL2Uyb0RvYy54bWxQSwEC&#10;LQAUAAYACAAAACEAaEXpieAAAAALAQAADwAAAAAAAAAAAAAAAACuBAAAZHJzL2Rvd25yZXYueG1s&#10;UEsFBgAAAAAEAAQA8wAAALsFAAAAAA==&#10;" path="m121204,349667l349667,349667,349667,121204,564733,121204,564733,349667,793196,349667,793196,564733,564733,564733,564733,793196,349667,793196,349667,564733,121204,564733,121204,349667xe" strokecolor="#47555a [3044]" strokeweight="1pt">
                <v:fill r:id="rId32" o:title="" rotate="t" type="frame"/>
                <v:shadow on="t" type="perspective" opacity="26214f" offset="0,0" matrix="66191f,,,66191f"/>
                <v:path arrowok="t" o:connecttype="custom" o:connectlocs="121204,349667;349667,349667;349667,121204;564733,121204;564733,349667;793196,349667;793196,564733;564733,564733;564733,793196;349667,793196;349667,564733;121204,564733;121204,349667" o:connectangles="0,0,0,0,0,0,0,0,0,0,0,0,0"/>
                <w10:wrap type="through"/>
              </v:shape>
            </w:pict>
          </mc:Fallback>
        </mc:AlternateContent>
      </w:r>
      <w:r>
        <w:rPr>
          <w:noProof/>
        </w:rPr>
        <mc:AlternateContent>
          <mc:Choice Requires="wps">
            <w:drawing>
              <wp:anchor distT="0" distB="0" distL="114300" distR="114300" simplePos="0" relativeHeight="251714560" behindDoc="0" locked="0" layoutInCell="1" allowOverlap="1" wp14:anchorId="35123CA0" wp14:editId="4C84BBA2">
                <wp:simplePos x="0" y="0"/>
                <wp:positionH relativeFrom="column">
                  <wp:posOffset>2286000</wp:posOffset>
                </wp:positionH>
                <wp:positionV relativeFrom="paragraph">
                  <wp:posOffset>1485900</wp:posOffset>
                </wp:positionV>
                <wp:extent cx="914400" cy="914400"/>
                <wp:effectExtent l="101600" t="101600" r="127000" b="127000"/>
                <wp:wrapThrough wrapText="bothSides">
                  <wp:wrapPolygon edited="0">
                    <wp:start x="-1200" y="-2400"/>
                    <wp:lineTo x="-2400" y="-1200"/>
                    <wp:lineTo x="-1800" y="24000"/>
                    <wp:lineTo x="22800" y="24000"/>
                    <wp:lineTo x="24000" y="18000"/>
                    <wp:lineTo x="24000" y="8400"/>
                    <wp:lineTo x="22800" y="-600"/>
                    <wp:lineTo x="22800" y="-2400"/>
                    <wp:lineTo x="-1200" y="-2400"/>
                  </wp:wrapPolygon>
                </wp:wrapThrough>
                <wp:docPr id="151" name="Rectangle 15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1" o:spid="_x0000_s1026" style="position:absolute;margin-left:180pt;margin-top:117pt;width:1in;height:1in;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sED1YCAAAZBQAADgAAAGRycy9lMm9Eb2MueG1srFTfa9swEH4f7H8Qel+cZOnWmTgltHQMShva&#10;jj6rspQYJJ12UuJkf/1OsuOUrlAYe5FPut/ffef5xd4atlMYGnAVn4zGnCknoW7cuuI/H68/nXMW&#10;onC1MOBUxQ8q8IvFxw/z1pdqChswtUJGQVwoW1/xTYy+LIogN8qKMAKvHCk1oBWRrrguahQtRbem&#10;mI7HX4oWsPYIUoVAr1edki9yfK2VjHdaBxWZqTjVFvOJ+XxOZ7GYi3KNwm8a2Zch/qEKKxpHSYdQ&#10;VyIKtsXmr1C2kQgBdBxJsAVo3UiVe6BuJuNX3TxshFe5FwIn+AGm8P/CytvdCllT0+zOJpw5YWlI&#10;9wSbcGujWHokiFofSrJ88Cvsb4HE1O9eo01f6oTtM6yHAVa1j0zS47fJbDYm8CWpepmiFCdnjyF+&#10;V2BZEiqOlD6DKXY3IXamRxPyS8V06bMUD0alCoy7V5o6oYST7J05pC4Nsp2g6QsplYu5HUqdrZOb&#10;bowZHD+/79jbJ1eV+TU4T993HjxyZnBxcLaNA3wrgBlK1p39EYGu7wTBM9QHGiJCx+7g5XVDQN6I&#10;EFcCic6EPa1ovKNDG2grDr3E2Qbw91vvyZ5YRlrOWlqPiodfW4GKM/PDEf/yHGmf8mV29nVKOfCl&#10;5vmlxm3tJdAMiGFUXRaTfTRHUSPYJ9rkZcpKKuEk5a64jHi8XMZubelfINVymc1oh7yIN+7By+PU&#10;E1Ee908Cfc+mSDS8heMqifIVqTrbNA8Hy20E3WTGnXDt8ab9y5zt/xVpwV/es9Xpj7b4AwAA//8D&#10;AFBLAwQUAAYACAAAACEAsovqv90AAAALAQAADwAAAGRycy9kb3ducmV2LnhtbEyPwU7DMBBE70j8&#10;g7VI3KhNCqUKcSpUqXBEKSA4bmKTRMTryHab8PdsT/Q2qxnNvik2sxvE0YbYe9Jwu1AgLDXe9NRq&#10;eH/b3axBxIRkcPBkNfzaCJvy8qLA3PiJKnvcp1ZwCcUcNXQpjbmUsemsw7jwoyX2vn1wmPgMrTQB&#10;Jy53g8yUWkmHPfGHDke77Wzzsz84DdXuc9xyiXLTc6hfslf8qj5Q6+ur+ekRRLJz+g/DCZ/RoWSm&#10;2h/IRDFoWK4Ub0kasuUdC07cq5Oo2XpYK5BlIc83lH8AAAD//wMAUEsBAi0AFAAGAAgAAAAhAOSZ&#10;w8D7AAAA4QEAABMAAAAAAAAAAAAAAAAAAAAAAFtDb250ZW50X1R5cGVzXS54bWxQSwECLQAUAAYA&#10;CAAAACEAI7Jq4dcAAACUAQAACwAAAAAAAAAAAAAAAAAsAQAAX3JlbHMvLnJlbHNQSwECLQAUAAYA&#10;CAAAACEAuVsED1YCAAAZBQAADgAAAAAAAAAAAAAAAAAsAgAAZHJzL2Uyb0RvYy54bWxQSwECLQAU&#10;AAYACAAAACEAsovqv90AAAALAQAADwAAAAAAAAAAAAAAAACuBAAAZHJzL2Rvd25yZXYueG1sUEsF&#10;BgAAAAAEAAQA8wAAALgFAAAAAA==&#10;" strokecolor="#47555a [3044]" strokeweight="1pt">
                <v:fill r:id="rId33" o:title="" rotate="t" type="frame"/>
                <v:shadow on="t" type="perspective" opacity="26214f" offset="0,0" matrix="66191f,,,66191f"/>
                <w10:wrap type="through"/>
              </v:rect>
            </w:pict>
          </mc:Fallback>
        </mc:AlternateContent>
      </w:r>
      <w:r>
        <w:rPr>
          <w:noProof/>
        </w:rPr>
        <mc:AlternateContent>
          <mc:Choice Requires="wps">
            <w:drawing>
              <wp:anchor distT="0" distB="0" distL="114300" distR="114300" simplePos="0" relativeHeight="251715584" behindDoc="0" locked="0" layoutInCell="1" allowOverlap="1" wp14:anchorId="51347E6C" wp14:editId="1B1F013B">
                <wp:simplePos x="0" y="0"/>
                <wp:positionH relativeFrom="column">
                  <wp:posOffset>4686300</wp:posOffset>
                </wp:positionH>
                <wp:positionV relativeFrom="paragraph">
                  <wp:posOffset>1028700</wp:posOffset>
                </wp:positionV>
                <wp:extent cx="914400" cy="914400"/>
                <wp:effectExtent l="101600" t="101600" r="101600" b="127000"/>
                <wp:wrapThrough wrapText="bothSides">
                  <wp:wrapPolygon edited="0">
                    <wp:start x="7800" y="-2400"/>
                    <wp:lineTo x="-2400" y="-1200"/>
                    <wp:lineTo x="-2400" y="15600"/>
                    <wp:lineTo x="0" y="18000"/>
                    <wp:lineTo x="0" y="18600"/>
                    <wp:lineTo x="6600" y="22800"/>
                    <wp:lineTo x="7200" y="24000"/>
                    <wp:lineTo x="14400" y="24000"/>
                    <wp:lineTo x="15000" y="22800"/>
                    <wp:lineTo x="21600" y="18600"/>
                    <wp:lineTo x="21600" y="18000"/>
                    <wp:lineTo x="23400" y="9000"/>
                    <wp:lineTo x="23400" y="6000"/>
                    <wp:lineTo x="16200" y="-1200"/>
                    <wp:lineTo x="13800" y="-2400"/>
                    <wp:lineTo x="7800" y="-2400"/>
                  </wp:wrapPolygon>
                </wp:wrapThrough>
                <wp:docPr id="152" name="Smiley Face 152"/>
                <wp:cNvGraphicFramePr/>
                <a:graphic xmlns:a="http://schemas.openxmlformats.org/drawingml/2006/main">
                  <a:graphicData uri="http://schemas.microsoft.com/office/word/2010/wordprocessingShape">
                    <wps:wsp>
                      <wps:cNvSpPr/>
                      <wps:spPr>
                        <a:xfrm>
                          <a:off x="0" y="0"/>
                          <a:ext cx="914400" cy="914400"/>
                        </a:xfrm>
                        <a:prstGeom prst="smileyFac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96" coordsize="21600,21600" o:spt="96" adj="17520" path="m10800,0qx0,10800,10800,21600,21600,10800,1080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52" o:spid="_x0000_s1026" type="#_x0000_t96" style="position:absolute;margin-left:369pt;margin-top:81pt;width:1in;height:1in;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4o2VwCAAAhBQAADgAAAGRycy9lMm9Eb2MueG1srFTbahsxEH0v9B+E3pu13aSXJetgElIKITF1&#10;Sp4VrRQLJI06kr12v74j7Xpj0kCg9GV3pLmfOaPzi52zbKswGvANn55MOFNeQmv8U8N/3l9/+MJZ&#10;TMK3woJXDd+ryC/m79+dd6FWM1iDbRUyCuJj3YWGr1MKdVVFuVZOxBMIypNSAzqR6IhPVYuio+jO&#10;VrPJ5FPVAbYBQaoY6faqV/J5ia+1kulO66gSsw2n2lL5Yvk+5m81Pxf1E4qwNnIoQ/xDFU4YT0nH&#10;UFciCbZB81coZyRCBJ1OJLgKtDZSlR6om+nkRTertQiq9ELgxDDCFP9fWHm7XSIzLc3ubMaZF46G&#10;tHLGqj27FlKxfE0gdSHWZLsKSxxOkcTc8U6jy3/qhe0KsPsRWLVLTNLl1+np6YTgl6QaZIpSPTsH&#10;jOmbAsey0PBYCsj5C6hiexNT73AwJO9cUl9EkdLeqlyH9T+Upo4o7bR4Fy6pS4tsK4gFQkrl0zQ3&#10;RQUU6+ymjbWj48e3HQf77KoKz0bn2dvOo0fJDD6Nzs54wNcC2LFk3dsfEOj7zhA8QrunYSL0LI9B&#10;XhuC80bEtBRItKYJ0KqmO/poC13DYZA4WwP+fu0+2xPbSMtZR2tCs/m1Eag4s9898bBMk/aqHE7P&#10;Ps8oBx5rHo81fuMugWYwpUchyCJm+2QPokZwD7TRi5yVVMJLyt1wmfBwuEz9+tKbINViUcxol4JI&#10;N34V5GHqmSj3uweBYeBUIjLewmGlRP2CVL1tnoeHxSaBNoVxz7gOeNMeFuIMb0Ze9ONzsXp+2eZ/&#10;AAAA//8DAFBLAwQUAAYACAAAACEAOrcZ6dwAAAALAQAADwAAAGRycy9kb3ducmV2LnhtbEyPzU7D&#10;MBCE70i8g7VI3KhNWqVRiFMhRB+AgCr1tomXJCL+IXbb8PZsT3Cb1Yxmv6l2i53EmeY4eqfhcaVA&#10;kOu8GV2v4eN9/1CAiAmdwck70vBDEXb17U2FpfEX90bnJvWCS1wsUcOQUiiljN1AFuPKB3LsffrZ&#10;YuJz7qWZ8cLldpKZUrm0ODr+MGCgl4G6r+ZkNVA4Nlv7iu0mO34f/GYfQpRB6/u75fkJRKIl/YXh&#10;is/oUDNT60/ORDFp2K4L3pLYyDMWnCiKq2g1rFWuQNaV/L+h/gUAAP//AwBQSwECLQAUAAYACAAA&#10;ACEA5JnDwPsAAADhAQAAEwAAAAAAAAAAAAAAAAAAAAAAW0NvbnRlbnRfVHlwZXNdLnhtbFBLAQIt&#10;ABQABgAIAAAAIQAjsmrh1wAAAJQBAAALAAAAAAAAAAAAAAAAACwBAABfcmVscy8ucmVsc1BLAQIt&#10;ABQABgAIAAAAIQAyLijZXAIAACEFAAAOAAAAAAAAAAAAAAAAACwCAABkcnMvZTJvRG9jLnhtbFBL&#10;AQItABQABgAIAAAAIQA6txnp3AAAAAsBAAAPAAAAAAAAAAAAAAAAALQEAABkcnMvZG93bnJldi54&#10;bWxQSwUGAAAAAAQABADzAAAAvQUAAAAA&#10;" strokecolor="#47555a [3044]" strokeweight="1pt">
                <v:fill r:id="rId34" o:title="" rotate="t" type="frame"/>
                <v:shadow on="t" type="perspective" opacity="26214f" offset="0,0" matrix="66191f,,,66191f"/>
                <w10:wrap type="through"/>
              </v:shape>
            </w:pict>
          </mc:Fallback>
        </mc:AlternateContent>
      </w:r>
      <w:r>
        <w:rPr>
          <w:noProof/>
        </w:rPr>
        <mc:AlternateContent>
          <mc:Choice Requires="wps">
            <w:drawing>
              <wp:anchor distT="0" distB="0" distL="114300" distR="114300" simplePos="0" relativeHeight="251711488" behindDoc="0" locked="0" layoutInCell="1" allowOverlap="1" wp14:anchorId="5FE67C0C" wp14:editId="0F7F03F0">
                <wp:simplePos x="0" y="0"/>
                <wp:positionH relativeFrom="column">
                  <wp:posOffset>2133600</wp:posOffset>
                </wp:positionH>
                <wp:positionV relativeFrom="paragraph">
                  <wp:posOffset>1333500</wp:posOffset>
                </wp:positionV>
                <wp:extent cx="914400" cy="914400"/>
                <wp:effectExtent l="101600" t="101600" r="127000" b="127000"/>
                <wp:wrapThrough wrapText="bothSides">
                  <wp:wrapPolygon edited="0">
                    <wp:start x="-1200" y="-2400"/>
                    <wp:lineTo x="-2400" y="-1200"/>
                    <wp:lineTo x="-1800" y="24000"/>
                    <wp:lineTo x="22800" y="24000"/>
                    <wp:lineTo x="24000" y="18000"/>
                    <wp:lineTo x="24000" y="8400"/>
                    <wp:lineTo x="22800" y="-600"/>
                    <wp:lineTo x="22800" y="-2400"/>
                    <wp:lineTo x="-1200" y="-2400"/>
                  </wp:wrapPolygon>
                </wp:wrapThrough>
                <wp:docPr id="149" name="Rectangle 149"/>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9" o:spid="_x0000_s1026" style="position:absolute;margin-left:168pt;margin-top:105pt;width:1in;height:1in;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4bZGVgCAAAZBQAADgAAAGRycy9lMm9Eb2MueG1srFTfa9swEH4f7H8Qel8dZ9nWhjgltHQMShua&#10;jj4rspQYJJ12UuJkf/1OsuOWrlAYe7FPut/ffafZ5cEatlcYGnAVL89GnCknoW7cpuI/H28+nXMW&#10;onC1MOBUxY8q8Mv5xw+z1k/VGLZgaoWMgrgwbX3FtzH6aVEEuVVWhDPwypFSA1oR6YibokbRUnRr&#10;ivFo9LVoAWuPIFUIdHvdKfk8x9dayXivdVCRmYpTbTF/MX/X6VvMZ2K6QeG3jezLEP9QhRWNo6RD&#10;qGsRBdth81co20iEADqeSbAFaN1IlXugbsrRq25WW+FV7oXACX6AKfy/sPJuv0TW1DS7yQVnTlga&#10;0gPBJtzGKJYuCaLWhylZrvwS+1MgMfV70GjTnzphhwzrcYBVHSKTdHlRTiYjAl+SqpcpSvHs7DHE&#10;7wosS0LFkdJnMMX+NsTO9GRCfqmYLn2W4tGoVIFxD0pTJ5SwzN6ZQ+rKINsLmr6QUrlYpnYodbZO&#10;broxZnD8/L5jb59cVebX4Dx+33nwyJnBxcHZNg7wrQBmKFl39icEur4TBGuojzREhI7dwcubhoC8&#10;FSEuBRKdCXta0XhPH22grTj0EmdbwN9v3Sd7YhlpOWtpPSoefu0EKs7MD0f8y3OkfcqHyZdvY8qB&#10;LzXrlxq3s1dAMyjpMfAyi8k+mpOoEewTbfIiZSWVcJJyV1xGPB2uYre29BZItVhkM9ohL+KtW3l5&#10;mnoiyuPhSaDv2RSJhndwWiUxfUWqzjbNw8FiF0E3mXHPuPZ40/5l4vRvRVrwl+ds9fyizf8AAAD/&#10;/wMAUEsDBBQABgAIAAAAIQCPq1RI3QAAAAsBAAAPAAAAZHJzL2Rvd25yZXYueG1sTI/BTsMwEETv&#10;SPyDtUjcqN20VFWIU6FKhSNKAcFxEy9JRGxHttuEv2d7gtusZjT7ptjNdhBnCrH3TsNyoUCQa7zp&#10;Xavh7fVwtwUREzqDg3ek4Yci7MrrqwJz4ydX0fmYWsElLuaooUtpzKWMTUcW48KP5Nj78sFi4jO0&#10;0gScuNwOMlNqIy32jj90ONK+o+b7eLIaqsPHuOcSZaenUD9nL/hZvaPWtzfz4wOIRHP6C8MFn9Gh&#10;ZKban5yJYtCwWm14S9KQLRULTqy3F1Gzdb9WIMtC/t9Q/gIAAP//AwBQSwECLQAUAAYACAAAACEA&#10;5JnDwPsAAADhAQAAEwAAAAAAAAAAAAAAAAAAAAAAW0NvbnRlbnRfVHlwZXNdLnhtbFBLAQItABQA&#10;BgAIAAAAIQAjsmrh1wAAAJQBAAALAAAAAAAAAAAAAAAAACwBAABfcmVscy8ucmVsc1BLAQItABQA&#10;BgAIAAAAIQDrhtkZWAIAABkFAAAOAAAAAAAAAAAAAAAAACwCAABkcnMvZTJvRG9jLnhtbFBLAQIt&#10;ABQABgAIAAAAIQCPq1RI3QAAAAsBAAAPAAAAAAAAAAAAAAAAALAEAABkcnMvZG93bnJldi54bWxQ&#10;SwUGAAAAAAQABADzAAAAugUAAAAA&#10;" strokecolor="#47555a [3044]" strokeweight="1pt">
                <v:fill r:id="rId35" o:title="" rotate="t" type="frame"/>
                <v:shadow on="t" type="perspective" opacity="26214f" offset="0,0" matrix="66191f,,,66191f"/>
                <w10:wrap type="through"/>
              </v:rect>
            </w:pict>
          </mc:Fallback>
        </mc:AlternateContent>
      </w:r>
      <w:r>
        <w:rPr>
          <w:noProof/>
        </w:rPr>
        <mc:AlternateContent>
          <mc:Choice Requires="wps">
            <w:drawing>
              <wp:anchor distT="0" distB="0" distL="114300" distR="114300" simplePos="0" relativeHeight="251712512" behindDoc="0" locked="0" layoutInCell="1" allowOverlap="1" wp14:anchorId="1A28AB2E" wp14:editId="16C6B6F4">
                <wp:simplePos x="0" y="0"/>
                <wp:positionH relativeFrom="column">
                  <wp:posOffset>4533900</wp:posOffset>
                </wp:positionH>
                <wp:positionV relativeFrom="paragraph">
                  <wp:posOffset>876300</wp:posOffset>
                </wp:positionV>
                <wp:extent cx="914400" cy="914400"/>
                <wp:effectExtent l="101600" t="101600" r="101600" b="127000"/>
                <wp:wrapThrough wrapText="bothSides">
                  <wp:wrapPolygon edited="0">
                    <wp:start x="7800" y="-2400"/>
                    <wp:lineTo x="-2400" y="-1200"/>
                    <wp:lineTo x="-2400" y="15600"/>
                    <wp:lineTo x="0" y="18000"/>
                    <wp:lineTo x="0" y="18600"/>
                    <wp:lineTo x="6600" y="22800"/>
                    <wp:lineTo x="7200" y="24000"/>
                    <wp:lineTo x="14400" y="24000"/>
                    <wp:lineTo x="15000" y="22800"/>
                    <wp:lineTo x="21600" y="18600"/>
                    <wp:lineTo x="21600" y="18000"/>
                    <wp:lineTo x="23400" y="9000"/>
                    <wp:lineTo x="23400" y="6000"/>
                    <wp:lineTo x="16200" y="-1200"/>
                    <wp:lineTo x="13800" y="-2400"/>
                    <wp:lineTo x="7800" y="-2400"/>
                  </wp:wrapPolygon>
                </wp:wrapThrough>
                <wp:docPr id="150" name="Smiley Face 150"/>
                <wp:cNvGraphicFramePr/>
                <a:graphic xmlns:a="http://schemas.openxmlformats.org/drawingml/2006/main">
                  <a:graphicData uri="http://schemas.microsoft.com/office/word/2010/wordprocessingShape">
                    <wps:wsp>
                      <wps:cNvSpPr/>
                      <wps:spPr>
                        <a:xfrm>
                          <a:off x="0" y="0"/>
                          <a:ext cx="914400" cy="914400"/>
                        </a:xfrm>
                        <a:prstGeom prst="smileyFac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Smiley Face 150" o:spid="_x0000_s1026" type="#_x0000_t96" style="position:absolute;margin-left:357pt;margin-top:69pt;width:1in;height:1in;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Q9lwCAAAhBQAADgAAAGRycy9lMm9Eb2MueG1srFTbahsxEH0v9B+E3pu13aSXJetgElIKITF1&#10;Sp4VrRQLJI06kr12v74j7Xpj0kCg9GV3pJkz1zM6v9g5y7YKowHf8OnJhDPlJbTGPzX85/31hy+c&#10;xSR8Kyx41fC9ivxi/v7deRdqNYM12FYhIyc+1l1o+DqlUFdVlGvlRDyBoDwpNaATiY74VLUoOvLu&#10;bDWbTD5VHWAbEKSKkW6veiWfF/9aK5nutI4qMdtwyi2VL5bvY/5W83NRP6EIayOHNMQ/ZOGE8RR0&#10;dHUlkmAbNH+5ckYiRNDpRIKrQGsjVamBqplOXlSzWougSi3UnBjGNsX/51bebpfITEuzO6P+eOFo&#10;SCtnrNqzayEVy9fUpC7EmmxXYYnDKZKYK95pdPlPtbBdaex+bKzaJSbp8uv09HRC7iWpBpm8VM/g&#10;gDF9U+BYFhoeSwI5fmmq2N7E1AMOhoTOKfVJFCntrcp5WP9DaaqIwk4LunBJXVpkW0EsEFIqn6a5&#10;KEqgWGeYNtaOwI9vAwf7DFWFZyN49jZ4RJTI4NMIdsYDvubAjinr3v7Qgb7u3IJHaPc0TISe5THI&#10;a0PtvBExLQUSrWkCtKrpjj7aQtdwGCTO1oC/X7vP9sQ20nLW0ZrQbH5tBCrO7HdPPCzTpL0qh9Oz&#10;zzOKgceax2ON37hLoBlM6VEIsojZPtmDqBHcA230IkcllfCSYjdcJjwcLlO/vvQmSLVYFDPapSDS&#10;jV8FeZh6Jsr97kFgGDiViIy3cFgpUb8gVW+b5+FhsUmgTWHcc1+HftMeFuIMb0Ze9ONzsXp+2eZ/&#10;AAAA//8DAFBLAwQUAAYACAAAACEAjrZpKNwAAAALAQAADwAAAGRycy9kb3ducmV2LnhtbEyPwU7D&#10;MBBE70j8g7VI3KjTEGgU4lQI0Q8gVEi9bZIliYjXJnbb8PdsT3Cb1Yxm35TbxU7qRHMYHRtYrxJQ&#10;xK3rRu4N7N93dzmoEJE7nByTgR8KsK2ur0osOnfmNzrVsVdSwqFAA0OMvtA6tANZDCvnicX7dLPF&#10;KOfc627Gs5TbSadJ8qgtjiwfBvT0MlD7VR+tAfKHemNfscnSw/eHy3beB+2Nub1Znp9ARVriXxgu&#10;+IIOlTA17shdUJOBzTqTLVGM+1yEJPKHi2gMpHmagK5K/X9D9QsAAP//AwBQSwECLQAUAAYACAAA&#10;ACEA5JnDwPsAAADhAQAAEwAAAAAAAAAAAAAAAAAAAAAAW0NvbnRlbnRfVHlwZXNdLnhtbFBLAQIt&#10;ABQABgAIAAAAIQAjsmrh1wAAAJQBAAALAAAAAAAAAAAAAAAAACwBAABfcmVscy8ucmVsc1BLAQIt&#10;ABQABgAIAAAAIQD+1ND2XAIAACEFAAAOAAAAAAAAAAAAAAAAACwCAABkcnMvZTJvRG9jLnhtbFBL&#10;AQItABQABgAIAAAAIQCOtmko3AAAAAsBAAAPAAAAAAAAAAAAAAAAALQEAABkcnMvZG93bnJldi54&#10;bWxQSwUGAAAAAAQABADzAAAAvQUAAAAA&#10;" strokecolor="#47555a [3044]" strokeweight="1pt">
                <v:fill r:id="rId36" o:title="" rotate="t" type="frame"/>
                <v:shadow on="t" type="perspective" opacity="26214f" offset="0,0" matrix="66191f,,,66191f"/>
                <w10:wrap type="through"/>
              </v:shape>
            </w:pict>
          </mc:Fallback>
        </mc:AlternateContent>
      </w:r>
      <w:r>
        <w:rPr>
          <w:noProof/>
        </w:rPr>
        <mc:AlternateContent>
          <mc:Choice Requires="wps">
            <w:drawing>
              <wp:anchor distT="0" distB="0" distL="114300" distR="114300" simplePos="0" relativeHeight="251708416" behindDoc="0" locked="0" layoutInCell="1" allowOverlap="1" wp14:anchorId="45302282" wp14:editId="60655AEC">
                <wp:simplePos x="0" y="0"/>
                <wp:positionH relativeFrom="column">
                  <wp:posOffset>1981200</wp:posOffset>
                </wp:positionH>
                <wp:positionV relativeFrom="paragraph">
                  <wp:posOffset>1181100</wp:posOffset>
                </wp:positionV>
                <wp:extent cx="914400" cy="914400"/>
                <wp:effectExtent l="101600" t="101600" r="127000" b="127000"/>
                <wp:wrapThrough wrapText="bothSides">
                  <wp:wrapPolygon edited="0">
                    <wp:start x="-1200" y="-2400"/>
                    <wp:lineTo x="-2400" y="-1200"/>
                    <wp:lineTo x="-1800" y="24000"/>
                    <wp:lineTo x="22800" y="24000"/>
                    <wp:lineTo x="24000" y="18000"/>
                    <wp:lineTo x="24000" y="8400"/>
                    <wp:lineTo x="22800" y="-600"/>
                    <wp:lineTo x="22800" y="-2400"/>
                    <wp:lineTo x="-1200" y="-2400"/>
                  </wp:wrapPolygon>
                </wp:wrapThrough>
                <wp:docPr id="147" name="Rectangle 147"/>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7" o:spid="_x0000_s1026" style="position:absolute;margin-left:156pt;margin-top:93pt;width:1in;height:1in;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RIBVgCAAAZBQAADgAAAGRycy9lMm9Eb2MueG1srFTfa9swEH4f7H8Qel+dZNnamTgltHQMShua&#10;jj4rspQYJJ12UuJkf/1OsuOWrlAYe7FPut/ffafZ5cEatlcYGnAVH5+NOFNOQt24TcV/Pt58uuAs&#10;ROFqYcCpih9V4Jfzjx9mrS/VBLZgaoWMgrhQtr7i2xh9WRRBbpUV4Qy8cqTUgFZEOuKmqFG0FN2a&#10;YjIafS1awNojSBUC3V53Sj7P8bVWMt5rHVRkpuJUW8xfzN91+hbzmSg3KPy2kX0Z4h+qsKJxlHQI&#10;dS2iYDts/gplG4kQQMczCbYArRupcg/UzXj0qpvVVniVeyFwgh9gCv8vrLzbL5E1Nc1ues6ZE5aG&#10;9ECwCbcxiqVLgqj1oSTLlV9ifwokpn4PGm36UyfskGE9DrCqQ2SSLr+Np9MRgS9J1csUpXh29hji&#10;dwWWJaHiSOkzmGJ/G2JnejIhv1RMlz5L8WhUqsC4B6WpE0o4zt6ZQ+rKINsLmr6QUrk4Tu1Q6myd&#10;3HRjzOD4+X3H3j65qsyvwXnyvvPgkTODi4OzbRzgWwHMULLu7E8IdH0nCNZQH2mICB27g5c3DQF5&#10;K0JcCiQ6E/a0ovGePtpAW3HoJc62gL/fuk/2xDLSctbSelQ8/NoJVJyZH474l+dI+5QP0y/nE8qB&#10;LzXrlxq3s1dAMxjTY+BlFpN9NCdRI9gn2uRFykoq4STlrriMeDpcxW5t6S2QarHIZrRDXsRbt/Ly&#10;NPVElMfDk0DfsykSDe/gtEqifEWqzjbNw8FiF0E3mXHPuPZ40/5l4vRvRVrwl+ds9fyizf8AAAD/&#10;/wMAUEsDBBQABgAIAAAAIQCp+rh33AAAAAsBAAAPAAAAZHJzL2Rvd25yZXYueG1sTI/BTsMwEETv&#10;SPyDtUjcqN0UqirEqVClwhGlBcFxE5skIl5HttuEv2d7gtusZjT7ptjObhBnG2LvScNyoUBYarzp&#10;qdXwdtzfbUDEhGRw8GQ1/NgI2/L6qsDc+Ikqez6kVnAJxRw1dCmNuZSx6azDuPCjJfa+fHCY+Ayt&#10;NAEnLneDzJRaS4c98YcOR7vrbPN9ODkN1f5j3HGJctNzqF+yV/ys3lHr25v56RFEsnP6C8MFn9Gh&#10;ZKban8hEMWhYLTPektjYrFlw4v7hImq2VkqBLAv5f0P5CwAA//8DAFBLAQItABQABgAIAAAAIQDk&#10;mcPA+wAAAOEBAAATAAAAAAAAAAAAAAAAAAAAAABbQ29udGVudF9UeXBlc10ueG1sUEsBAi0AFAAG&#10;AAgAAAAhACOyauHXAAAAlAEAAAsAAAAAAAAAAAAAAAAALAEAAF9yZWxzLy5yZWxzUEsBAi0AFAAG&#10;AAgAAAAhABjESAVYAgAAGQUAAA4AAAAAAAAAAAAAAAAALAIAAGRycy9lMm9Eb2MueG1sUEsBAi0A&#10;FAAGAAgAAAAhAKn6uHfcAAAACwEAAA8AAAAAAAAAAAAAAAAAsAQAAGRycy9kb3ducmV2LnhtbFBL&#10;BQYAAAAABAAEAPMAAAC5BQAAAAA=&#10;" strokecolor="#47555a [3044]" strokeweight="1pt">
                <v:fill r:id="rId37" o:title="" rotate="t" type="frame"/>
                <v:shadow on="t" type="perspective" opacity="26214f" offset="0,0" matrix="66191f,,,66191f"/>
                <w10:wrap type="through"/>
              </v:rect>
            </w:pict>
          </mc:Fallback>
        </mc:AlternateContent>
      </w:r>
      <w:r>
        <w:rPr>
          <w:noProof/>
        </w:rPr>
        <mc:AlternateContent>
          <mc:Choice Requires="wps">
            <w:drawing>
              <wp:anchor distT="0" distB="0" distL="114300" distR="114300" simplePos="0" relativeHeight="251709440" behindDoc="0" locked="0" layoutInCell="1" allowOverlap="1" wp14:anchorId="7AB8C335" wp14:editId="2B5DF6FD">
                <wp:simplePos x="0" y="0"/>
                <wp:positionH relativeFrom="column">
                  <wp:posOffset>4381500</wp:posOffset>
                </wp:positionH>
                <wp:positionV relativeFrom="paragraph">
                  <wp:posOffset>723900</wp:posOffset>
                </wp:positionV>
                <wp:extent cx="914400" cy="914400"/>
                <wp:effectExtent l="101600" t="101600" r="101600" b="127000"/>
                <wp:wrapThrough wrapText="bothSides">
                  <wp:wrapPolygon edited="0">
                    <wp:start x="7800" y="-2400"/>
                    <wp:lineTo x="-2400" y="-1200"/>
                    <wp:lineTo x="-2400" y="15600"/>
                    <wp:lineTo x="0" y="18000"/>
                    <wp:lineTo x="0" y="18600"/>
                    <wp:lineTo x="6600" y="22800"/>
                    <wp:lineTo x="7200" y="24000"/>
                    <wp:lineTo x="14400" y="24000"/>
                    <wp:lineTo x="15000" y="22800"/>
                    <wp:lineTo x="21600" y="18600"/>
                    <wp:lineTo x="21600" y="18000"/>
                    <wp:lineTo x="23400" y="9000"/>
                    <wp:lineTo x="23400" y="6000"/>
                    <wp:lineTo x="16200" y="-1200"/>
                    <wp:lineTo x="13800" y="-2400"/>
                    <wp:lineTo x="7800" y="-2400"/>
                  </wp:wrapPolygon>
                </wp:wrapThrough>
                <wp:docPr id="148" name="Smiley Face 148"/>
                <wp:cNvGraphicFramePr/>
                <a:graphic xmlns:a="http://schemas.openxmlformats.org/drawingml/2006/main">
                  <a:graphicData uri="http://schemas.microsoft.com/office/word/2010/wordprocessingShape">
                    <wps:wsp>
                      <wps:cNvSpPr/>
                      <wps:spPr>
                        <a:xfrm>
                          <a:off x="0" y="0"/>
                          <a:ext cx="914400" cy="914400"/>
                        </a:xfrm>
                        <a:prstGeom prst="smileyFac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Smiley Face 148" o:spid="_x0000_s1026" type="#_x0000_t96" style="position:absolute;margin-left:345pt;margin-top:57pt;width:1in;height:1in;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f17VsCAAAhBQAADgAAAGRycy9lMm9Eb2MueG1srFTbahsxEH0v9B+E3pu1Xfdmsg7GIaUQEhOn&#10;5FnRSrZA0qgj2Wv36zvSrjchDQRKX3ZHmvuZMzq/ODjL9gqjAV/z8dmIM+UlNMZvav7z/urDV85i&#10;Er4RFryq+VFFfjF//+68DTM1gS3YRiGjID7O2lDzbUphVlVRbpUT8QyC8qTUgE4kOuKmalC0FN3Z&#10;ajIafa5awCYgSBUj3V52Sj4v8bVWMt1qHVVituZUWypfLN/H/K3m52K2QRG2RvZliH+owgnjKekQ&#10;6lIkwXZo/grljESIoNOZBFeB1kaq0gN1Mx696Ga9FUGVXgicGAaY4v8LK2/2K2SmodlNaVReOBrS&#10;2hmrjuxKSMXyNYHUhjgj23VYYX+KJOaODxpd/lMv7FCAPQ7AqkNiki6/jafTEcEvSdXLFKV6cg4Y&#10;03cFjmWh5rEUkPMXUMX+OqbO4WRI3rmkrogipaNVuQ7r75SmjijtuHgXLqmlRbYXxAIhpfJpnJui&#10;Aop1dtPG2sHx49uOvX12VYVng/PkbefBo2QGnwZnZzzgawHsULLu7E8IdH1nCB6hOdIwETqWxyCv&#10;DMF5LWJaCSRa0wRoVdMtfbSFtubQS5xtAX+/dp/tiW2k5aylNaHZ/NoJVJzZH554WKZJe1UO009f&#10;JpQDn2sen2v8zi2BZjCmRyHIImb7ZE+iRnAPtNGLnJVUwkvKXXOZ8HRYpm596U2QarEoZrRLQaRr&#10;vw7yNPVMlPvDg8DQcyoRGW/gtFJi9oJUnW2eh4fFLoE2hXFPuPZ40x4W4vRvRl705+di9fSyzf8A&#10;AAD//wMAUEsDBBQABgAIAAAAIQBIAa0R3AAAAAsBAAAPAAAAZHJzL2Rvd25yZXYueG1sTI/BTsMw&#10;EETvSPyDtUjcqN0QSghxKoToBxAQUm9OvCQR8drEbhv+nu0JbrOa0eybaru4SRxxjqMnDeuVAoHU&#10;eTtSr+H9bXdTgIjJkDWTJ9TwgxG29eVFZUrrT/SKxyb1gksolkbDkFIopYzdgM7ElQ9I7H362ZnE&#10;59xLO5sTl7tJZkptpDMj8YfBBHwesPtqDk4Dhn1z715Mm2f77w+f70KIMmh9fbU8PYJIuKS/MJzx&#10;GR1qZmr9gWwUk4bNg+ItiY11zoITxe1ZtBqyu0KBrCv5f0P9CwAA//8DAFBLAQItABQABgAIAAAA&#10;IQDkmcPA+wAAAOEBAAATAAAAAAAAAAAAAAAAAAAAAABbQ29udGVudF9UeXBlc10ueG1sUEsBAi0A&#10;FAAGAAgAAAAhACOyauHXAAAAlAEAAAsAAAAAAAAAAAAAAAAALAEAAF9yZWxzLy5yZWxzUEsBAi0A&#10;FAAGAAgAAAAhAN4H9e1bAgAAIQUAAA4AAAAAAAAAAAAAAAAALAIAAGRycy9lMm9Eb2MueG1sUEsB&#10;Ai0AFAAGAAgAAAAhAEgBrRHcAAAACwEAAA8AAAAAAAAAAAAAAAAAswQAAGRycy9kb3ducmV2Lnht&#10;bFBLBQYAAAAABAAEAPMAAAC8BQAAAAA=&#10;" strokecolor="#47555a [3044]" strokeweight="1pt">
                <v:fill r:id="rId38" o:title="" rotate="t" type="frame"/>
                <v:shadow on="t" type="perspective" opacity="26214f" offset="0,0" matrix="66191f,,,66191f"/>
                <w10:wrap type="through"/>
              </v:shape>
            </w:pict>
          </mc:Fallback>
        </mc:AlternateContent>
      </w:r>
      <w:r>
        <w:rPr>
          <w:noProof/>
        </w:rPr>
        <mc:AlternateContent>
          <mc:Choice Requires="wps">
            <w:drawing>
              <wp:anchor distT="0" distB="0" distL="114300" distR="114300" simplePos="0" relativeHeight="251699200" behindDoc="0" locked="0" layoutInCell="1" allowOverlap="1" wp14:anchorId="0A6C83C9" wp14:editId="4ED906ED">
                <wp:simplePos x="0" y="0"/>
                <wp:positionH relativeFrom="column">
                  <wp:posOffset>4229100</wp:posOffset>
                </wp:positionH>
                <wp:positionV relativeFrom="paragraph">
                  <wp:posOffset>571500</wp:posOffset>
                </wp:positionV>
                <wp:extent cx="914400" cy="914400"/>
                <wp:effectExtent l="101600" t="101600" r="101600" b="127000"/>
                <wp:wrapThrough wrapText="bothSides">
                  <wp:wrapPolygon edited="0">
                    <wp:start x="7800" y="-2400"/>
                    <wp:lineTo x="-2400" y="-1200"/>
                    <wp:lineTo x="-2400" y="15600"/>
                    <wp:lineTo x="0" y="18000"/>
                    <wp:lineTo x="0" y="18600"/>
                    <wp:lineTo x="6600" y="22800"/>
                    <wp:lineTo x="7200" y="24000"/>
                    <wp:lineTo x="14400" y="24000"/>
                    <wp:lineTo x="15000" y="22800"/>
                    <wp:lineTo x="21600" y="18600"/>
                    <wp:lineTo x="21600" y="18000"/>
                    <wp:lineTo x="23400" y="9000"/>
                    <wp:lineTo x="23400" y="6000"/>
                    <wp:lineTo x="16200" y="-1200"/>
                    <wp:lineTo x="13800" y="-2400"/>
                    <wp:lineTo x="7800" y="-2400"/>
                  </wp:wrapPolygon>
                </wp:wrapThrough>
                <wp:docPr id="139" name="Smiley Face 139"/>
                <wp:cNvGraphicFramePr/>
                <a:graphic xmlns:a="http://schemas.openxmlformats.org/drawingml/2006/main">
                  <a:graphicData uri="http://schemas.microsoft.com/office/word/2010/wordprocessingShape">
                    <wps:wsp>
                      <wps:cNvSpPr/>
                      <wps:spPr>
                        <a:xfrm>
                          <a:off x="0" y="0"/>
                          <a:ext cx="914400" cy="914400"/>
                        </a:xfrm>
                        <a:prstGeom prst="smileyFac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Smiley Face 139" o:spid="_x0000_s1026" type="#_x0000_t96" style="position:absolute;margin-left:333pt;margin-top:45pt;width:1in;height:1in;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65MlwCAAAhBQAADgAAAGRycy9lMm9Eb2MueG1srFTbahsxEH0v9B+E3pu1nfQS43UwCSmFkJg4&#10;Jc+yVooFkkYdyV67X9+Rdr0JaSBQ+rI70tzPnNHsYu8s2ymMBnzNxycjzpSX0Bj/VPOfD9efvnEW&#10;k/CNsOBVzQ8q8ov5xw+zNkzVBDZgG4WMgvg4bUPNNymFaVVFuVFOxBMIypNSAzqR6IhPVYOipejO&#10;VpPR6EvVAjYBQaoY6faqU/J5ia+1kulO66gSszWn2lL5Yvmu87eaz8T0CUXYGNmXIf6hCieMp6RD&#10;qCuRBNui+SuUMxIhgk4nElwFWhupSg/UzXj0qpvVRgRVeiFwYhhgiv8vrLzdLZGZhmZ3es6ZF46G&#10;tHLGqgO7FlKxfE0gtSFOyXYVltifIom5471Gl//UC9sXYA8DsGqfmKTL8/HZ2Yjgl6TqZYpSPTsH&#10;jOm7AseyUPNYCsj5C6hidxNT53A0JO9cUldEkdLBqlyH9fdKU0eUdly8C5fUpUW2E8QCIaXyaZyb&#10;ogKKdXbTxtrB8fR9x94+u6rCs8F58r7z4FEyg0+DszMe8K0AdihZd/ZHBLq+MwRraA40TISO5THI&#10;a0Nw3oiYlgKJ1jQBWtV0Rx9toa059BJnG8Dfb91ne2IbaTlraU1oNr+2AhVn9ocnHpZp0l6Vw9nn&#10;rxPKgS8165cav3WXQDMY06MQZBGzfbJHUSO4R9roRc5KKuEl5a65THg8XKZufelNkGqxKGa0S0Gk&#10;G78K8jj1TJSH/aPA0HMqERlv4bhSYvqKVJ1tnoeHxTaBNoVxz7j2eNMeFuL0b0Ze9JfnYvX8ss3/&#10;AAAA//8DAFBLAwQUAAYACAAAACEASAyGgd0AAAAKAQAADwAAAGRycy9kb3ducmV2LnhtbEyPzU7D&#10;QAyE70i8w8pI3OhuQxRKiFMhRB+AUCH1tsmaJCL7Q3bbhrfHPcHJtmY0/qbaLnYSJ5rj6B3CeqVA&#10;kOu8GV2PsH/f3W1AxKSd0ZN3hPBDEbb19VWlS+PP7o1OTeoFh7hYaoQhpVBKGbuBrI4rH8ix9uln&#10;qxOfcy/NrM8cbieZKVVIq0fHHwYd6GWg7qs5WgQKh+bBvuo2zw7fHz7fhRBlQLy9WZ6fQCRa0p8Z&#10;LviMDjUztf7oTBQTQlEU3CUhPCqebNisL0uLkN3nCmRdyf8V6l8AAAD//wMAUEsBAi0AFAAGAAgA&#10;AAAhAOSZw8D7AAAA4QEAABMAAAAAAAAAAAAAAAAAAAAAAFtDb250ZW50X1R5cGVzXS54bWxQSwEC&#10;LQAUAAYACAAAACEAI7Jq4dcAAACUAQAACwAAAAAAAAAAAAAAAAAsAQAAX3JlbHMvLnJlbHNQSwEC&#10;LQAUAAYACAAAACEASt65MlwCAAAhBQAADgAAAAAAAAAAAAAAAAAsAgAAZHJzL2Uyb0RvYy54bWxQ&#10;SwECLQAUAAYACAAAACEASAyGgd0AAAAKAQAADwAAAAAAAAAAAAAAAAC0BAAAZHJzL2Rvd25yZXYu&#10;eG1sUEsFBgAAAAAEAAQA8wAAAL4FAAAAAA==&#10;" strokecolor="#47555a [3044]" strokeweight="1pt">
                <v:fill r:id="rId39" o:title="" rotate="t" type="frame"/>
                <v:shadow on="t" type="perspective" opacity="26214f" offset="0,0" matrix="66191f,,,66191f"/>
                <w10:wrap type="through"/>
              </v:shape>
            </w:pict>
          </mc:Fallback>
        </mc:AlternateContent>
      </w:r>
      <w:r>
        <w:rPr>
          <w:noProof/>
        </w:rPr>
        <mc:AlternateContent>
          <mc:Choice Requires="wps">
            <w:drawing>
              <wp:anchor distT="0" distB="0" distL="114300" distR="114300" simplePos="0" relativeHeight="251698176" behindDoc="0" locked="0" layoutInCell="1" allowOverlap="1" wp14:anchorId="1AB78E53" wp14:editId="76EB82B8">
                <wp:simplePos x="0" y="0"/>
                <wp:positionH relativeFrom="column">
                  <wp:posOffset>1828800</wp:posOffset>
                </wp:positionH>
                <wp:positionV relativeFrom="paragraph">
                  <wp:posOffset>1028700</wp:posOffset>
                </wp:positionV>
                <wp:extent cx="914400" cy="914400"/>
                <wp:effectExtent l="101600" t="101600" r="127000" b="127000"/>
                <wp:wrapThrough wrapText="bothSides">
                  <wp:wrapPolygon edited="0">
                    <wp:start x="-1200" y="-2400"/>
                    <wp:lineTo x="-2400" y="-1200"/>
                    <wp:lineTo x="-1800" y="24000"/>
                    <wp:lineTo x="22800" y="24000"/>
                    <wp:lineTo x="24000" y="18000"/>
                    <wp:lineTo x="24000" y="8400"/>
                    <wp:lineTo x="22800" y="-600"/>
                    <wp:lineTo x="22800" y="-2400"/>
                    <wp:lineTo x="-1200" y="-2400"/>
                  </wp:wrapPolygon>
                </wp:wrapThrough>
                <wp:docPr id="138" name="Rectangle 138"/>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8" o:spid="_x0000_s1026" style="position:absolute;margin-left:2in;margin-top:81pt;width:1in;height:1in;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IdK1gCAAAZBQAADgAAAGRycy9lMm9Eb2MueG1srFTfa9swEH4f7H8Qel8cp9nWhTgltHQMShva&#10;jj6rspQYJJ12UuJkf/1OsuOUrlAYe7FPut/ffaf5xd4atlMYGnAVL0djzpSTUDduXfGfj9efzjkL&#10;UbhaGHCq4gcV+MXi44d562dqAhswtUJGQVyYtb7imxj9rCiC3Cgrwgi8cqTUgFZEOuK6qFG0FN2a&#10;YjIefylawNojSBUC3V51Sr7I8bVWMt5pHVRkpuJUW8xfzN/n9C0WczFbo/CbRvZliH+oworGUdIh&#10;1JWIgm2x+SuUbSRCAB1HEmwBWjdS5R6om3L8qpuHjfAq90LgBD/AFP5fWHm7WyFraprdGY3KCUtD&#10;uifYhFsbxdIlQdT6MCPLB7/C/hRITP3uNdr0p07YPsN6GGBV+8gkXX4rp9MxgS9J1csUpTg5ewzx&#10;uwLLklBxpPQZTLG7CbEzPZqQXyqmS5+leDAqVWDcvdLUCSUss3fmkLo0yHaCpi+kVC6WqR1Kna2T&#10;m26MGRzP3nfs7ZOryvwanCfvOw8eOTO4ODjbxgG+FcAMJevO/ohA13eC4BnqAw0RoWN38PK6ISBv&#10;RIgrgURnwp5WNN7RRxtoKw69xNkG8Pdb98meWEZazlpaj4qHX1uBijPzwxH/8hxpn/Jh+vnrhHLg&#10;S83zS43b2kugGZT0GHiZxWQfzVHUCPaJNnmZspJKOEm5Ky4jHg+XsVtbegukWi6zGe2QF/HGPXh5&#10;nHoiyuP+SaDv2RSJhrdwXCUxe0WqzjbNw8FyG0E3mXEnXHu8af8ycfq3Ii34y3O2Or1oiz8AAAD/&#10;/wMAUEsDBBQABgAIAAAAIQAHukrD3QAAAAsBAAAPAAAAZHJzL2Rvd25yZXYueG1sTI/BTsMwEETv&#10;SPyDtUjcqE2KoijEqVClwhGlFMFxE2+TqLEdxW4T/p7tCW6zmtHsm2Kz2EFcaAq9dxoeVwoEucab&#10;3rUaDh+7hwxEiOgMDt6Rhh8KsClvbwrMjZ9dRZd9bAWXuJCjhi7GMZcyNB1ZDCs/kmPv6CeLkc+p&#10;lWbCmcvtIBOlUmmxd/yhw5G2HTWn/dlqqHZf45ZLlJ1fp/otecfv6hO1vr9bXp5BRFriXxiu+IwO&#10;JTPV/uxMEIOGJMt4S2QjTVhw4ml9FbWGtUoVyLKQ/zeUvwAAAP//AwBQSwECLQAUAAYACAAAACEA&#10;5JnDwPsAAADhAQAAEwAAAAAAAAAAAAAAAAAAAAAAW0NvbnRlbnRfVHlwZXNdLnhtbFBLAQItABQA&#10;BgAIAAAAIQAjsmrh1wAAAJQBAAALAAAAAAAAAAAAAAAAACwBAABfcmVscy8ucmVsc1BLAQItABQA&#10;BgAIAAAAIQDqkh0rWAIAABkFAAAOAAAAAAAAAAAAAAAAACwCAABkcnMvZTJvRG9jLnhtbFBLAQIt&#10;ABQABgAIAAAAIQAHukrD3QAAAAsBAAAPAAAAAAAAAAAAAAAAALAEAABkcnMvZG93bnJldi54bWxQ&#10;SwUGAAAAAAQABADzAAAAugUAAAAA&#10;" strokecolor="#47555a [3044]" strokeweight="1pt">
                <v:fill r:id="rId40" o:title="" rotate="t" type="frame"/>
                <v:shadow on="t" type="perspective" opacity="26214f" offset="0,0" matrix="66191f,,,66191f"/>
                <w10:wrap type="through"/>
              </v:rect>
            </w:pict>
          </mc:Fallback>
        </mc:AlternateContent>
      </w:r>
      <w:r>
        <w:br w:type="page"/>
      </w:r>
    </w:p>
    <w:tbl>
      <w:tblPr>
        <w:tblStyle w:val="ColorfulGrid-Accent2"/>
        <w:tblW w:w="0" w:type="auto"/>
        <w:tblLook w:val="04A0" w:firstRow="1" w:lastRow="0" w:firstColumn="1" w:lastColumn="0" w:noHBand="0" w:noVBand="1"/>
      </w:tblPr>
      <w:tblGrid>
        <w:gridCol w:w="1130"/>
        <w:gridCol w:w="1130"/>
        <w:gridCol w:w="1130"/>
        <w:gridCol w:w="1130"/>
        <w:gridCol w:w="1130"/>
        <w:gridCol w:w="1130"/>
        <w:gridCol w:w="1131"/>
        <w:gridCol w:w="1131"/>
        <w:gridCol w:w="1131"/>
        <w:gridCol w:w="1131"/>
      </w:tblGrid>
      <w:tr w:rsidR="001857D9" w14:paraId="750C77C5" w14:textId="77777777" w:rsidTr="00185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14:paraId="651E5DF7" w14:textId="7AC726CB" w:rsidR="00B50B4A" w:rsidRDefault="00B50B4A">
            <w:r>
              <w:t>1</w:t>
            </w:r>
          </w:p>
        </w:tc>
        <w:tc>
          <w:tcPr>
            <w:tcW w:w="1130" w:type="dxa"/>
          </w:tcPr>
          <w:p w14:paraId="5907B99A" w14:textId="45282E1C" w:rsidR="00B50B4A" w:rsidRDefault="00B50B4A">
            <w:pPr>
              <w:cnfStyle w:val="100000000000" w:firstRow="1" w:lastRow="0" w:firstColumn="0" w:lastColumn="0" w:oddVBand="0" w:evenVBand="0" w:oddHBand="0" w:evenHBand="0" w:firstRowFirstColumn="0" w:firstRowLastColumn="0" w:lastRowFirstColumn="0" w:lastRowLastColumn="0"/>
            </w:pPr>
            <w:r>
              <w:t>2</w:t>
            </w:r>
          </w:p>
        </w:tc>
        <w:tc>
          <w:tcPr>
            <w:tcW w:w="1130" w:type="dxa"/>
          </w:tcPr>
          <w:p w14:paraId="18681FDD" w14:textId="317DC575" w:rsidR="00B50B4A" w:rsidRDefault="00B50B4A">
            <w:pPr>
              <w:cnfStyle w:val="100000000000" w:firstRow="1" w:lastRow="0" w:firstColumn="0" w:lastColumn="0" w:oddVBand="0" w:evenVBand="0" w:oddHBand="0" w:evenHBand="0" w:firstRowFirstColumn="0" w:firstRowLastColumn="0" w:lastRowFirstColumn="0" w:lastRowLastColumn="0"/>
            </w:pPr>
            <w:r>
              <w:t>3</w:t>
            </w:r>
          </w:p>
        </w:tc>
        <w:tc>
          <w:tcPr>
            <w:tcW w:w="1130" w:type="dxa"/>
          </w:tcPr>
          <w:p w14:paraId="6D9B2FBC" w14:textId="410CF8D0" w:rsidR="00B50B4A" w:rsidRDefault="00B50B4A">
            <w:pPr>
              <w:cnfStyle w:val="100000000000" w:firstRow="1" w:lastRow="0" w:firstColumn="0" w:lastColumn="0" w:oddVBand="0" w:evenVBand="0" w:oddHBand="0" w:evenHBand="0" w:firstRowFirstColumn="0" w:firstRowLastColumn="0" w:lastRowFirstColumn="0" w:lastRowLastColumn="0"/>
            </w:pPr>
            <w:r>
              <w:t>4</w:t>
            </w:r>
          </w:p>
        </w:tc>
        <w:tc>
          <w:tcPr>
            <w:tcW w:w="1130" w:type="dxa"/>
          </w:tcPr>
          <w:p w14:paraId="75831FF4" w14:textId="29B21F34" w:rsidR="00B50B4A" w:rsidRDefault="00B50B4A">
            <w:pPr>
              <w:cnfStyle w:val="100000000000" w:firstRow="1" w:lastRow="0" w:firstColumn="0" w:lastColumn="0" w:oddVBand="0" w:evenVBand="0" w:oddHBand="0" w:evenHBand="0" w:firstRowFirstColumn="0" w:firstRowLastColumn="0" w:lastRowFirstColumn="0" w:lastRowLastColumn="0"/>
            </w:pPr>
            <w:r>
              <w:t>5</w:t>
            </w:r>
          </w:p>
        </w:tc>
        <w:tc>
          <w:tcPr>
            <w:tcW w:w="1130" w:type="dxa"/>
          </w:tcPr>
          <w:p w14:paraId="426DB9C5" w14:textId="3163C6FD" w:rsidR="00B50B4A" w:rsidRDefault="00B50B4A">
            <w:pPr>
              <w:cnfStyle w:val="100000000000" w:firstRow="1" w:lastRow="0" w:firstColumn="0" w:lastColumn="0" w:oddVBand="0" w:evenVBand="0" w:oddHBand="0" w:evenHBand="0" w:firstRowFirstColumn="0" w:firstRowLastColumn="0" w:lastRowFirstColumn="0" w:lastRowLastColumn="0"/>
            </w:pPr>
            <w:r>
              <w:t>6</w:t>
            </w:r>
          </w:p>
        </w:tc>
        <w:tc>
          <w:tcPr>
            <w:tcW w:w="1131" w:type="dxa"/>
          </w:tcPr>
          <w:p w14:paraId="067C843A" w14:textId="5BD59B1F" w:rsidR="00B50B4A" w:rsidRDefault="00B50B4A">
            <w:pPr>
              <w:cnfStyle w:val="100000000000" w:firstRow="1" w:lastRow="0" w:firstColumn="0" w:lastColumn="0" w:oddVBand="0" w:evenVBand="0" w:oddHBand="0" w:evenHBand="0" w:firstRowFirstColumn="0" w:firstRowLastColumn="0" w:lastRowFirstColumn="0" w:lastRowLastColumn="0"/>
            </w:pPr>
            <w:r>
              <w:t>7</w:t>
            </w:r>
          </w:p>
        </w:tc>
        <w:tc>
          <w:tcPr>
            <w:tcW w:w="1131" w:type="dxa"/>
          </w:tcPr>
          <w:p w14:paraId="71E94762" w14:textId="2CACCB7B" w:rsidR="00B50B4A" w:rsidRDefault="00B50B4A">
            <w:pPr>
              <w:cnfStyle w:val="100000000000" w:firstRow="1" w:lastRow="0" w:firstColumn="0" w:lastColumn="0" w:oddVBand="0" w:evenVBand="0" w:oddHBand="0" w:evenHBand="0" w:firstRowFirstColumn="0" w:firstRowLastColumn="0" w:lastRowFirstColumn="0" w:lastRowLastColumn="0"/>
            </w:pPr>
            <w:r>
              <w:t>8</w:t>
            </w:r>
          </w:p>
        </w:tc>
        <w:tc>
          <w:tcPr>
            <w:tcW w:w="1131" w:type="dxa"/>
          </w:tcPr>
          <w:p w14:paraId="1D648226" w14:textId="7C06F1A4" w:rsidR="00B50B4A" w:rsidRDefault="00B50B4A">
            <w:pPr>
              <w:cnfStyle w:val="100000000000" w:firstRow="1" w:lastRow="0" w:firstColumn="0" w:lastColumn="0" w:oddVBand="0" w:evenVBand="0" w:oddHBand="0" w:evenHBand="0" w:firstRowFirstColumn="0" w:firstRowLastColumn="0" w:lastRowFirstColumn="0" w:lastRowLastColumn="0"/>
            </w:pPr>
            <w:r>
              <w:t>9</w:t>
            </w:r>
          </w:p>
        </w:tc>
        <w:tc>
          <w:tcPr>
            <w:tcW w:w="1131" w:type="dxa"/>
          </w:tcPr>
          <w:p w14:paraId="33E1B5E9" w14:textId="3171171E" w:rsidR="00B50B4A" w:rsidRDefault="00B50B4A">
            <w:pPr>
              <w:cnfStyle w:val="100000000000" w:firstRow="1" w:lastRow="0" w:firstColumn="0" w:lastColumn="0" w:oddVBand="0" w:evenVBand="0" w:oddHBand="0" w:evenHBand="0" w:firstRowFirstColumn="0" w:firstRowLastColumn="0" w:lastRowFirstColumn="0" w:lastRowLastColumn="0"/>
            </w:pPr>
            <w:r>
              <w:t>10</w:t>
            </w:r>
          </w:p>
        </w:tc>
      </w:tr>
      <w:tr w:rsidR="001857D9" w14:paraId="6A4EA664" w14:textId="77777777" w:rsidTr="00185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14:paraId="7A5BAF62" w14:textId="5A909B29" w:rsidR="00B50B4A" w:rsidRDefault="00B50B4A">
            <w:r>
              <w:t>Blah</w:t>
            </w:r>
          </w:p>
        </w:tc>
        <w:tc>
          <w:tcPr>
            <w:tcW w:w="1130" w:type="dxa"/>
          </w:tcPr>
          <w:p w14:paraId="2A643552" w14:textId="707F6FFC" w:rsidR="00B50B4A" w:rsidRDefault="00B50B4A">
            <w:pPr>
              <w:cnfStyle w:val="000000100000" w:firstRow="0" w:lastRow="0" w:firstColumn="0" w:lastColumn="0" w:oddVBand="0" w:evenVBand="0" w:oddHBand="1" w:evenHBand="0" w:firstRowFirstColumn="0" w:firstRowLastColumn="0" w:lastRowFirstColumn="0" w:lastRowLastColumn="0"/>
            </w:pPr>
            <w:r w:rsidRPr="000763E4">
              <w:t>Blah</w:t>
            </w:r>
          </w:p>
        </w:tc>
        <w:tc>
          <w:tcPr>
            <w:tcW w:w="1130" w:type="dxa"/>
          </w:tcPr>
          <w:p w14:paraId="615E41DC" w14:textId="7E7A45FE" w:rsidR="00B50B4A" w:rsidRDefault="00B50B4A">
            <w:pPr>
              <w:cnfStyle w:val="000000100000" w:firstRow="0" w:lastRow="0" w:firstColumn="0" w:lastColumn="0" w:oddVBand="0" w:evenVBand="0" w:oddHBand="1" w:evenHBand="0" w:firstRowFirstColumn="0" w:firstRowLastColumn="0" w:lastRowFirstColumn="0" w:lastRowLastColumn="0"/>
            </w:pPr>
            <w:r w:rsidRPr="000763E4">
              <w:t>Blah</w:t>
            </w:r>
          </w:p>
        </w:tc>
        <w:tc>
          <w:tcPr>
            <w:tcW w:w="1130" w:type="dxa"/>
          </w:tcPr>
          <w:p w14:paraId="7811822A" w14:textId="64AA1900" w:rsidR="00B50B4A" w:rsidRDefault="00B50B4A">
            <w:pPr>
              <w:cnfStyle w:val="000000100000" w:firstRow="0" w:lastRow="0" w:firstColumn="0" w:lastColumn="0" w:oddVBand="0" w:evenVBand="0" w:oddHBand="1" w:evenHBand="0" w:firstRowFirstColumn="0" w:firstRowLastColumn="0" w:lastRowFirstColumn="0" w:lastRowLastColumn="0"/>
            </w:pPr>
            <w:r w:rsidRPr="000763E4">
              <w:t>Blah</w:t>
            </w:r>
          </w:p>
        </w:tc>
        <w:tc>
          <w:tcPr>
            <w:tcW w:w="1130" w:type="dxa"/>
          </w:tcPr>
          <w:p w14:paraId="52BB7F04" w14:textId="26505126" w:rsidR="00B50B4A" w:rsidRDefault="00B50B4A">
            <w:pPr>
              <w:cnfStyle w:val="000000100000" w:firstRow="0" w:lastRow="0" w:firstColumn="0" w:lastColumn="0" w:oddVBand="0" w:evenVBand="0" w:oddHBand="1" w:evenHBand="0" w:firstRowFirstColumn="0" w:firstRowLastColumn="0" w:lastRowFirstColumn="0" w:lastRowLastColumn="0"/>
            </w:pPr>
            <w:r w:rsidRPr="000763E4">
              <w:t>Blah</w:t>
            </w:r>
          </w:p>
        </w:tc>
        <w:tc>
          <w:tcPr>
            <w:tcW w:w="1130" w:type="dxa"/>
          </w:tcPr>
          <w:p w14:paraId="7E049CBC" w14:textId="40A82DAA" w:rsidR="00B50B4A" w:rsidRDefault="00B50B4A">
            <w:pPr>
              <w:cnfStyle w:val="000000100000" w:firstRow="0" w:lastRow="0" w:firstColumn="0" w:lastColumn="0" w:oddVBand="0" w:evenVBand="0" w:oddHBand="1" w:evenHBand="0" w:firstRowFirstColumn="0" w:firstRowLastColumn="0" w:lastRowFirstColumn="0" w:lastRowLastColumn="0"/>
            </w:pPr>
            <w:r w:rsidRPr="000763E4">
              <w:t>Blah</w:t>
            </w:r>
          </w:p>
        </w:tc>
        <w:tc>
          <w:tcPr>
            <w:tcW w:w="1131" w:type="dxa"/>
          </w:tcPr>
          <w:p w14:paraId="11FDC1CD" w14:textId="612D4987" w:rsidR="00B50B4A" w:rsidRDefault="00B50B4A">
            <w:pPr>
              <w:cnfStyle w:val="000000100000" w:firstRow="0" w:lastRow="0" w:firstColumn="0" w:lastColumn="0" w:oddVBand="0" w:evenVBand="0" w:oddHBand="1" w:evenHBand="0" w:firstRowFirstColumn="0" w:firstRowLastColumn="0" w:lastRowFirstColumn="0" w:lastRowLastColumn="0"/>
            </w:pPr>
            <w:r w:rsidRPr="000763E4">
              <w:t>Blah</w:t>
            </w:r>
          </w:p>
        </w:tc>
        <w:tc>
          <w:tcPr>
            <w:tcW w:w="1131" w:type="dxa"/>
          </w:tcPr>
          <w:p w14:paraId="4F007F5B" w14:textId="7D7CFDEE" w:rsidR="00B50B4A" w:rsidRDefault="00B50B4A">
            <w:pPr>
              <w:cnfStyle w:val="000000100000" w:firstRow="0" w:lastRow="0" w:firstColumn="0" w:lastColumn="0" w:oddVBand="0" w:evenVBand="0" w:oddHBand="1" w:evenHBand="0" w:firstRowFirstColumn="0" w:firstRowLastColumn="0" w:lastRowFirstColumn="0" w:lastRowLastColumn="0"/>
            </w:pPr>
            <w:r w:rsidRPr="000763E4">
              <w:t>Blah</w:t>
            </w:r>
          </w:p>
        </w:tc>
        <w:tc>
          <w:tcPr>
            <w:tcW w:w="1131" w:type="dxa"/>
          </w:tcPr>
          <w:p w14:paraId="6122B480" w14:textId="0730D13B" w:rsidR="00B50B4A" w:rsidRDefault="00B50B4A">
            <w:pPr>
              <w:cnfStyle w:val="000000100000" w:firstRow="0" w:lastRow="0" w:firstColumn="0" w:lastColumn="0" w:oddVBand="0" w:evenVBand="0" w:oddHBand="1" w:evenHBand="0" w:firstRowFirstColumn="0" w:firstRowLastColumn="0" w:lastRowFirstColumn="0" w:lastRowLastColumn="0"/>
            </w:pPr>
            <w:r w:rsidRPr="000763E4">
              <w:t>Blah</w:t>
            </w:r>
          </w:p>
        </w:tc>
        <w:tc>
          <w:tcPr>
            <w:tcW w:w="1131" w:type="dxa"/>
          </w:tcPr>
          <w:p w14:paraId="0B7388AA" w14:textId="69D1CCC7" w:rsidR="00B50B4A" w:rsidRDefault="00B50B4A">
            <w:pPr>
              <w:cnfStyle w:val="000000100000" w:firstRow="0" w:lastRow="0" w:firstColumn="0" w:lastColumn="0" w:oddVBand="0" w:evenVBand="0" w:oddHBand="1" w:evenHBand="0" w:firstRowFirstColumn="0" w:firstRowLastColumn="0" w:lastRowFirstColumn="0" w:lastRowLastColumn="0"/>
            </w:pPr>
            <w:r w:rsidRPr="000763E4">
              <w:t>Blah</w:t>
            </w:r>
          </w:p>
        </w:tc>
      </w:tr>
      <w:tr w:rsidR="001857D9" w14:paraId="58319AF8" w14:textId="77777777" w:rsidTr="001857D9">
        <w:tc>
          <w:tcPr>
            <w:cnfStyle w:val="001000000000" w:firstRow="0" w:lastRow="0" w:firstColumn="1" w:lastColumn="0" w:oddVBand="0" w:evenVBand="0" w:oddHBand="0" w:evenHBand="0" w:firstRowFirstColumn="0" w:firstRowLastColumn="0" w:lastRowFirstColumn="0" w:lastRowLastColumn="0"/>
            <w:tcW w:w="1130" w:type="dxa"/>
          </w:tcPr>
          <w:p w14:paraId="665232DA" w14:textId="52189253" w:rsidR="00B50B4A" w:rsidRDefault="00B50B4A">
            <w:r>
              <w:t>Blah</w:t>
            </w:r>
          </w:p>
        </w:tc>
        <w:tc>
          <w:tcPr>
            <w:tcW w:w="1130" w:type="dxa"/>
          </w:tcPr>
          <w:p w14:paraId="7A75BDF1" w14:textId="63F81925" w:rsidR="00B50B4A" w:rsidRDefault="00B50B4A">
            <w:pPr>
              <w:cnfStyle w:val="000000000000" w:firstRow="0" w:lastRow="0" w:firstColumn="0" w:lastColumn="0" w:oddVBand="0" w:evenVBand="0" w:oddHBand="0" w:evenHBand="0" w:firstRowFirstColumn="0" w:firstRowLastColumn="0" w:lastRowFirstColumn="0" w:lastRowLastColumn="0"/>
            </w:pPr>
            <w:r w:rsidRPr="000763E4">
              <w:t>Blah</w:t>
            </w:r>
          </w:p>
        </w:tc>
        <w:tc>
          <w:tcPr>
            <w:tcW w:w="1130" w:type="dxa"/>
          </w:tcPr>
          <w:p w14:paraId="1204C435" w14:textId="33DC1DBB" w:rsidR="00B50B4A" w:rsidRDefault="00B50B4A">
            <w:pPr>
              <w:cnfStyle w:val="000000000000" w:firstRow="0" w:lastRow="0" w:firstColumn="0" w:lastColumn="0" w:oddVBand="0" w:evenVBand="0" w:oddHBand="0" w:evenHBand="0" w:firstRowFirstColumn="0" w:firstRowLastColumn="0" w:lastRowFirstColumn="0" w:lastRowLastColumn="0"/>
            </w:pPr>
            <w:r w:rsidRPr="000763E4">
              <w:t>Blah</w:t>
            </w:r>
          </w:p>
        </w:tc>
        <w:tc>
          <w:tcPr>
            <w:tcW w:w="1130" w:type="dxa"/>
          </w:tcPr>
          <w:p w14:paraId="5BE7F041" w14:textId="6C8DF2BC" w:rsidR="00B50B4A" w:rsidRDefault="00B50B4A">
            <w:pPr>
              <w:cnfStyle w:val="000000000000" w:firstRow="0" w:lastRow="0" w:firstColumn="0" w:lastColumn="0" w:oddVBand="0" w:evenVBand="0" w:oddHBand="0" w:evenHBand="0" w:firstRowFirstColumn="0" w:firstRowLastColumn="0" w:lastRowFirstColumn="0" w:lastRowLastColumn="0"/>
            </w:pPr>
            <w:r w:rsidRPr="000763E4">
              <w:t>Blah</w:t>
            </w:r>
          </w:p>
        </w:tc>
        <w:tc>
          <w:tcPr>
            <w:tcW w:w="1130" w:type="dxa"/>
          </w:tcPr>
          <w:p w14:paraId="6BF8E6FF" w14:textId="7245E815" w:rsidR="00B50B4A" w:rsidRDefault="00B50B4A">
            <w:pPr>
              <w:cnfStyle w:val="000000000000" w:firstRow="0" w:lastRow="0" w:firstColumn="0" w:lastColumn="0" w:oddVBand="0" w:evenVBand="0" w:oddHBand="0" w:evenHBand="0" w:firstRowFirstColumn="0" w:firstRowLastColumn="0" w:lastRowFirstColumn="0" w:lastRowLastColumn="0"/>
            </w:pPr>
            <w:r w:rsidRPr="000763E4">
              <w:t>Blah</w:t>
            </w:r>
          </w:p>
        </w:tc>
        <w:tc>
          <w:tcPr>
            <w:tcW w:w="1130" w:type="dxa"/>
          </w:tcPr>
          <w:p w14:paraId="46C2A85E" w14:textId="0EECA1F6" w:rsidR="00B50B4A" w:rsidRDefault="00B50B4A">
            <w:pPr>
              <w:cnfStyle w:val="000000000000" w:firstRow="0" w:lastRow="0" w:firstColumn="0" w:lastColumn="0" w:oddVBand="0" w:evenVBand="0" w:oddHBand="0" w:evenHBand="0" w:firstRowFirstColumn="0" w:firstRowLastColumn="0" w:lastRowFirstColumn="0" w:lastRowLastColumn="0"/>
            </w:pPr>
            <w:r w:rsidRPr="000763E4">
              <w:t>Blah</w:t>
            </w:r>
          </w:p>
        </w:tc>
        <w:tc>
          <w:tcPr>
            <w:tcW w:w="1131" w:type="dxa"/>
          </w:tcPr>
          <w:p w14:paraId="34C1EEFF" w14:textId="216AA5CC" w:rsidR="00B50B4A" w:rsidRDefault="00B50B4A">
            <w:pPr>
              <w:cnfStyle w:val="000000000000" w:firstRow="0" w:lastRow="0" w:firstColumn="0" w:lastColumn="0" w:oddVBand="0" w:evenVBand="0" w:oddHBand="0" w:evenHBand="0" w:firstRowFirstColumn="0" w:firstRowLastColumn="0" w:lastRowFirstColumn="0" w:lastRowLastColumn="0"/>
            </w:pPr>
            <w:r w:rsidRPr="000763E4">
              <w:t>Blah</w:t>
            </w:r>
          </w:p>
        </w:tc>
        <w:tc>
          <w:tcPr>
            <w:tcW w:w="1131" w:type="dxa"/>
          </w:tcPr>
          <w:p w14:paraId="0EFA861B" w14:textId="3F269D41" w:rsidR="00B50B4A" w:rsidRDefault="00B50B4A">
            <w:pPr>
              <w:cnfStyle w:val="000000000000" w:firstRow="0" w:lastRow="0" w:firstColumn="0" w:lastColumn="0" w:oddVBand="0" w:evenVBand="0" w:oddHBand="0" w:evenHBand="0" w:firstRowFirstColumn="0" w:firstRowLastColumn="0" w:lastRowFirstColumn="0" w:lastRowLastColumn="0"/>
            </w:pPr>
            <w:r w:rsidRPr="000763E4">
              <w:t>Blah</w:t>
            </w:r>
          </w:p>
        </w:tc>
        <w:tc>
          <w:tcPr>
            <w:tcW w:w="1131" w:type="dxa"/>
          </w:tcPr>
          <w:p w14:paraId="3BF768A4" w14:textId="76D771C3" w:rsidR="00B50B4A" w:rsidRDefault="00B50B4A">
            <w:pPr>
              <w:cnfStyle w:val="000000000000" w:firstRow="0" w:lastRow="0" w:firstColumn="0" w:lastColumn="0" w:oddVBand="0" w:evenVBand="0" w:oddHBand="0" w:evenHBand="0" w:firstRowFirstColumn="0" w:firstRowLastColumn="0" w:lastRowFirstColumn="0" w:lastRowLastColumn="0"/>
            </w:pPr>
            <w:r w:rsidRPr="000763E4">
              <w:t>Blah</w:t>
            </w:r>
          </w:p>
        </w:tc>
        <w:tc>
          <w:tcPr>
            <w:tcW w:w="1131" w:type="dxa"/>
          </w:tcPr>
          <w:p w14:paraId="1D762336" w14:textId="30A9EA86" w:rsidR="00B50B4A" w:rsidRDefault="00B50B4A">
            <w:pPr>
              <w:cnfStyle w:val="000000000000" w:firstRow="0" w:lastRow="0" w:firstColumn="0" w:lastColumn="0" w:oddVBand="0" w:evenVBand="0" w:oddHBand="0" w:evenHBand="0" w:firstRowFirstColumn="0" w:firstRowLastColumn="0" w:lastRowFirstColumn="0" w:lastRowLastColumn="0"/>
            </w:pPr>
            <w:r w:rsidRPr="000763E4">
              <w:t>Blah</w:t>
            </w:r>
          </w:p>
        </w:tc>
      </w:tr>
      <w:tr w:rsidR="001857D9" w14:paraId="4AFDBD8B" w14:textId="77777777" w:rsidTr="00185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14:paraId="0212F975" w14:textId="13B266A7" w:rsidR="00B50B4A" w:rsidRDefault="00B50B4A">
            <w:r>
              <w:t>Blah</w:t>
            </w:r>
          </w:p>
        </w:tc>
        <w:tc>
          <w:tcPr>
            <w:tcW w:w="1130" w:type="dxa"/>
          </w:tcPr>
          <w:p w14:paraId="2CF8BD6B" w14:textId="3FE9915C" w:rsidR="00B50B4A" w:rsidRDefault="00B50B4A">
            <w:pPr>
              <w:cnfStyle w:val="000000100000" w:firstRow="0" w:lastRow="0" w:firstColumn="0" w:lastColumn="0" w:oddVBand="0" w:evenVBand="0" w:oddHBand="1" w:evenHBand="0" w:firstRowFirstColumn="0" w:firstRowLastColumn="0" w:lastRowFirstColumn="0" w:lastRowLastColumn="0"/>
            </w:pPr>
            <w:r w:rsidRPr="000763E4">
              <w:t>Blah</w:t>
            </w:r>
          </w:p>
        </w:tc>
        <w:tc>
          <w:tcPr>
            <w:tcW w:w="1130" w:type="dxa"/>
          </w:tcPr>
          <w:p w14:paraId="5D878963" w14:textId="1E6D5D89" w:rsidR="00B50B4A" w:rsidRDefault="00B50B4A">
            <w:pPr>
              <w:cnfStyle w:val="000000100000" w:firstRow="0" w:lastRow="0" w:firstColumn="0" w:lastColumn="0" w:oddVBand="0" w:evenVBand="0" w:oddHBand="1" w:evenHBand="0" w:firstRowFirstColumn="0" w:firstRowLastColumn="0" w:lastRowFirstColumn="0" w:lastRowLastColumn="0"/>
            </w:pPr>
            <w:r w:rsidRPr="000763E4">
              <w:t>Blah</w:t>
            </w:r>
          </w:p>
        </w:tc>
        <w:tc>
          <w:tcPr>
            <w:tcW w:w="1130" w:type="dxa"/>
          </w:tcPr>
          <w:p w14:paraId="33AE91CD" w14:textId="1CA5F90E" w:rsidR="00B50B4A" w:rsidRDefault="00B50B4A">
            <w:pPr>
              <w:cnfStyle w:val="000000100000" w:firstRow="0" w:lastRow="0" w:firstColumn="0" w:lastColumn="0" w:oddVBand="0" w:evenVBand="0" w:oddHBand="1" w:evenHBand="0" w:firstRowFirstColumn="0" w:firstRowLastColumn="0" w:lastRowFirstColumn="0" w:lastRowLastColumn="0"/>
            </w:pPr>
            <w:r w:rsidRPr="000763E4">
              <w:t>Blah</w:t>
            </w:r>
          </w:p>
        </w:tc>
        <w:tc>
          <w:tcPr>
            <w:tcW w:w="1130" w:type="dxa"/>
          </w:tcPr>
          <w:p w14:paraId="4B1C4275" w14:textId="7EE56031" w:rsidR="00B50B4A" w:rsidRDefault="00B50B4A">
            <w:pPr>
              <w:cnfStyle w:val="000000100000" w:firstRow="0" w:lastRow="0" w:firstColumn="0" w:lastColumn="0" w:oddVBand="0" w:evenVBand="0" w:oddHBand="1" w:evenHBand="0" w:firstRowFirstColumn="0" w:firstRowLastColumn="0" w:lastRowFirstColumn="0" w:lastRowLastColumn="0"/>
            </w:pPr>
            <w:r w:rsidRPr="000763E4">
              <w:t>Blah</w:t>
            </w:r>
          </w:p>
        </w:tc>
        <w:tc>
          <w:tcPr>
            <w:tcW w:w="1130" w:type="dxa"/>
          </w:tcPr>
          <w:p w14:paraId="162E6C4E" w14:textId="270E0D9F" w:rsidR="00B50B4A" w:rsidRDefault="00B50B4A">
            <w:pPr>
              <w:cnfStyle w:val="000000100000" w:firstRow="0" w:lastRow="0" w:firstColumn="0" w:lastColumn="0" w:oddVBand="0" w:evenVBand="0" w:oddHBand="1" w:evenHBand="0" w:firstRowFirstColumn="0" w:firstRowLastColumn="0" w:lastRowFirstColumn="0" w:lastRowLastColumn="0"/>
            </w:pPr>
            <w:r w:rsidRPr="000763E4">
              <w:t>Blah</w:t>
            </w:r>
          </w:p>
        </w:tc>
        <w:tc>
          <w:tcPr>
            <w:tcW w:w="1131" w:type="dxa"/>
          </w:tcPr>
          <w:p w14:paraId="0DFDB219" w14:textId="13675037" w:rsidR="00B50B4A" w:rsidRDefault="00B50B4A">
            <w:pPr>
              <w:cnfStyle w:val="000000100000" w:firstRow="0" w:lastRow="0" w:firstColumn="0" w:lastColumn="0" w:oddVBand="0" w:evenVBand="0" w:oddHBand="1" w:evenHBand="0" w:firstRowFirstColumn="0" w:firstRowLastColumn="0" w:lastRowFirstColumn="0" w:lastRowLastColumn="0"/>
            </w:pPr>
            <w:r w:rsidRPr="000763E4">
              <w:t>Blah</w:t>
            </w:r>
          </w:p>
        </w:tc>
        <w:tc>
          <w:tcPr>
            <w:tcW w:w="1131" w:type="dxa"/>
          </w:tcPr>
          <w:p w14:paraId="58A620AD" w14:textId="476BA1F3" w:rsidR="00B50B4A" w:rsidRDefault="00B50B4A">
            <w:pPr>
              <w:cnfStyle w:val="000000100000" w:firstRow="0" w:lastRow="0" w:firstColumn="0" w:lastColumn="0" w:oddVBand="0" w:evenVBand="0" w:oddHBand="1" w:evenHBand="0" w:firstRowFirstColumn="0" w:firstRowLastColumn="0" w:lastRowFirstColumn="0" w:lastRowLastColumn="0"/>
            </w:pPr>
            <w:r w:rsidRPr="000763E4">
              <w:t>Blah</w:t>
            </w:r>
          </w:p>
        </w:tc>
        <w:tc>
          <w:tcPr>
            <w:tcW w:w="1131" w:type="dxa"/>
          </w:tcPr>
          <w:p w14:paraId="78408481" w14:textId="423441EC" w:rsidR="00B50B4A" w:rsidRDefault="00B50B4A">
            <w:pPr>
              <w:cnfStyle w:val="000000100000" w:firstRow="0" w:lastRow="0" w:firstColumn="0" w:lastColumn="0" w:oddVBand="0" w:evenVBand="0" w:oddHBand="1" w:evenHBand="0" w:firstRowFirstColumn="0" w:firstRowLastColumn="0" w:lastRowFirstColumn="0" w:lastRowLastColumn="0"/>
            </w:pPr>
            <w:r w:rsidRPr="000763E4">
              <w:t>Blah</w:t>
            </w:r>
          </w:p>
        </w:tc>
        <w:tc>
          <w:tcPr>
            <w:tcW w:w="1131" w:type="dxa"/>
          </w:tcPr>
          <w:p w14:paraId="5E284C23" w14:textId="0196F6AB" w:rsidR="00B50B4A" w:rsidRDefault="00B50B4A">
            <w:pPr>
              <w:cnfStyle w:val="000000100000" w:firstRow="0" w:lastRow="0" w:firstColumn="0" w:lastColumn="0" w:oddVBand="0" w:evenVBand="0" w:oddHBand="1" w:evenHBand="0" w:firstRowFirstColumn="0" w:firstRowLastColumn="0" w:lastRowFirstColumn="0" w:lastRowLastColumn="0"/>
            </w:pPr>
            <w:r w:rsidRPr="000763E4">
              <w:t>Blah</w:t>
            </w:r>
          </w:p>
        </w:tc>
      </w:tr>
      <w:tr w:rsidR="001857D9" w14:paraId="64221DD6" w14:textId="77777777" w:rsidTr="001857D9">
        <w:tc>
          <w:tcPr>
            <w:cnfStyle w:val="001000000000" w:firstRow="0" w:lastRow="0" w:firstColumn="1" w:lastColumn="0" w:oddVBand="0" w:evenVBand="0" w:oddHBand="0" w:evenHBand="0" w:firstRowFirstColumn="0" w:firstRowLastColumn="0" w:lastRowFirstColumn="0" w:lastRowLastColumn="0"/>
            <w:tcW w:w="1130" w:type="dxa"/>
          </w:tcPr>
          <w:p w14:paraId="035D6DBE" w14:textId="5D90CA07" w:rsidR="001857D9" w:rsidRPr="001857D9" w:rsidRDefault="001857D9">
            <w:pPr>
              <w:rPr>
                <w:color w:val="0000FF"/>
              </w:rPr>
            </w:pPr>
            <w:r w:rsidRPr="003D3EA0">
              <w:t>Blah</w:t>
            </w:r>
          </w:p>
        </w:tc>
        <w:tc>
          <w:tcPr>
            <w:tcW w:w="1130" w:type="dxa"/>
          </w:tcPr>
          <w:p w14:paraId="3247C93F" w14:textId="3106D6C0" w:rsidR="001857D9" w:rsidRPr="001857D9" w:rsidRDefault="001857D9">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c>
          <w:tcPr>
            <w:tcW w:w="1130" w:type="dxa"/>
          </w:tcPr>
          <w:p w14:paraId="07004AB6" w14:textId="67E2A5C7" w:rsidR="001857D9" w:rsidRPr="001857D9" w:rsidRDefault="001857D9">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c>
          <w:tcPr>
            <w:tcW w:w="1130" w:type="dxa"/>
          </w:tcPr>
          <w:p w14:paraId="313ECCE9" w14:textId="2D08F264" w:rsidR="001857D9" w:rsidRPr="001857D9" w:rsidRDefault="001857D9">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c>
          <w:tcPr>
            <w:tcW w:w="1130" w:type="dxa"/>
          </w:tcPr>
          <w:p w14:paraId="5147C13D" w14:textId="025B890D" w:rsidR="001857D9" w:rsidRPr="001857D9" w:rsidRDefault="001857D9">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c>
          <w:tcPr>
            <w:tcW w:w="1130" w:type="dxa"/>
          </w:tcPr>
          <w:p w14:paraId="48CD1CA6" w14:textId="6E906514" w:rsidR="001857D9" w:rsidRPr="001857D9" w:rsidRDefault="001857D9">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c>
          <w:tcPr>
            <w:tcW w:w="1131" w:type="dxa"/>
          </w:tcPr>
          <w:p w14:paraId="7FD0DDD3" w14:textId="508DF173" w:rsidR="001857D9" w:rsidRPr="001857D9" w:rsidRDefault="001857D9">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c>
          <w:tcPr>
            <w:tcW w:w="1131" w:type="dxa"/>
          </w:tcPr>
          <w:p w14:paraId="0ADAD979" w14:textId="5CF35834" w:rsidR="001857D9" w:rsidRPr="001857D9" w:rsidRDefault="001857D9">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c>
          <w:tcPr>
            <w:tcW w:w="1131" w:type="dxa"/>
          </w:tcPr>
          <w:p w14:paraId="08D5A724" w14:textId="07EEB4EA" w:rsidR="001857D9" w:rsidRPr="001857D9" w:rsidRDefault="001857D9">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c>
          <w:tcPr>
            <w:tcW w:w="1131" w:type="dxa"/>
          </w:tcPr>
          <w:p w14:paraId="0779BBB1" w14:textId="26CB287F" w:rsidR="001857D9" w:rsidRPr="001857D9" w:rsidRDefault="001857D9">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r>
      <w:tr w:rsidR="001857D9" w14:paraId="0CE62CCB" w14:textId="77777777" w:rsidTr="00185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14:paraId="0BDF7EDA" w14:textId="16A34EC1" w:rsidR="001857D9" w:rsidRPr="001857D9" w:rsidRDefault="001857D9">
            <w:pPr>
              <w:rPr>
                <w:color w:val="0000FF"/>
              </w:rPr>
            </w:pPr>
            <w:r w:rsidRPr="003D3EA0">
              <w:t>Blah</w:t>
            </w:r>
          </w:p>
        </w:tc>
        <w:tc>
          <w:tcPr>
            <w:tcW w:w="1130" w:type="dxa"/>
          </w:tcPr>
          <w:p w14:paraId="18121816" w14:textId="6E695711" w:rsidR="001857D9" w:rsidRPr="001857D9" w:rsidRDefault="001857D9">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c>
          <w:tcPr>
            <w:tcW w:w="1130" w:type="dxa"/>
          </w:tcPr>
          <w:p w14:paraId="0932C1E3" w14:textId="7CFEB0C3" w:rsidR="001857D9" w:rsidRPr="001857D9" w:rsidRDefault="001857D9">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c>
          <w:tcPr>
            <w:tcW w:w="1130" w:type="dxa"/>
          </w:tcPr>
          <w:p w14:paraId="7B44D649" w14:textId="4B47B022" w:rsidR="001857D9" w:rsidRPr="001857D9" w:rsidRDefault="001857D9">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c>
          <w:tcPr>
            <w:tcW w:w="1130" w:type="dxa"/>
          </w:tcPr>
          <w:p w14:paraId="1ADDB0E6" w14:textId="0CA575FE" w:rsidR="001857D9" w:rsidRPr="001857D9" w:rsidRDefault="001857D9">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c>
          <w:tcPr>
            <w:tcW w:w="1130" w:type="dxa"/>
          </w:tcPr>
          <w:p w14:paraId="45D81D21" w14:textId="348298B7" w:rsidR="001857D9" w:rsidRPr="001857D9" w:rsidRDefault="001857D9">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c>
          <w:tcPr>
            <w:tcW w:w="1131" w:type="dxa"/>
          </w:tcPr>
          <w:p w14:paraId="0EE24FF6" w14:textId="70749919" w:rsidR="001857D9" w:rsidRPr="001857D9" w:rsidRDefault="001857D9">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c>
          <w:tcPr>
            <w:tcW w:w="1131" w:type="dxa"/>
          </w:tcPr>
          <w:p w14:paraId="1B224319" w14:textId="7E8BBAFF" w:rsidR="001857D9" w:rsidRPr="001857D9" w:rsidRDefault="001857D9">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c>
          <w:tcPr>
            <w:tcW w:w="1131" w:type="dxa"/>
          </w:tcPr>
          <w:p w14:paraId="0C74C870" w14:textId="6B9F3538" w:rsidR="001857D9" w:rsidRPr="001857D9" w:rsidRDefault="001857D9">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c>
          <w:tcPr>
            <w:tcW w:w="1131" w:type="dxa"/>
          </w:tcPr>
          <w:p w14:paraId="773A268F" w14:textId="5ADD44A9" w:rsidR="001857D9" w:rsidRPr="001857D9" w:rsidRDefault="001857D9">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r>
      <w:tr w:rsidR="001857D9" w14:paraId="0E47198F" w14:textId="77777777" w:rsidTr="001857D9">
        <w:tc>
          <w:tcPr>
            <w:cnfStyle w:val="001000000000" w:firstRow="0" w:lastRow="0" w:firstColumn="1" w:lastColumn="0" w:oddVBand="0" w:evenVBand="0" w:oddHBand="0" w:evenHBand="0" w:firstRowFirstColumn="0" w:firstRowLastColumn="0" w:lastRowFirstColumn="0" w:lastRowLastColumn="0"/>
            <w:tcW w:w="1130" w:type="dxa"/>
          </w:tcPr>
          <w:p w14:paraId="75513080" w14:textId="1210FE49" w:rsidR="001857D9" w:rsidRPr="001857D9" w:rsidRDefault="001857D9">
            <w:pPr>
              <w:rPr>
                <w:color w:val="0000FF"/>
              </w:rPr>
            </w:pPr>
            <w:r w:rsidRPr="003D3EA0">
              <w:t>Blah</w:t>
            </w:r>
          </w:p>
        </w:tc>
        <w:tc>
          <w:tcPr>
            <w:tcW w:w="1130" w:type="dxa"/>
          </w:tcPr>
          <w:p w14:paraId="46BE86A6" w14:textId="5A3E26C7" w:rsidR="001857D9" w:rsidRPr="001857D9" w:rsidRDefault="001857D9">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c>
          <w:tcPr>
            <w:tcW w:w="1130" w:type="dxa"/>
          </w:tcPr>
          <w:p w14:paraId="16407ABB" w14:textId="51D01124" w:rsidR="001857D9" w:rsidRPr="001857D9" w:rsidRDefault="001857D9">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c>
          <w:tcPr>
            <w:tcW w:w="1130" w:type="dxa"/>
          </w:tcPr>
          <w:p w14:paraId="42B1050A" w14:textId="183CDEF9" w:rsidR="001857D9" w:rsidRPr="001857D9" w:rsidRDefault="001857D9">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c>
          <w:tcPr>
            <w:tcW w:w="1130" w:type="dxa"/>
          </w:tcPr>
          <w:p w14:paraId="1C1B37D0" w14:textId="42AC4294" w:rsidR="001857D9" w:rsidRPr="001857D9" w:rsidRDefault="001857D9">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c>
          <w:tcPr>
            <w:tcW w:w="1130" w:type="dxa"/>
          </w:tcPr>
          <w:p w14:paraId="5B38DE9C" w14:textId="1129866A" w:rsidR="001857D9" w:rsidRPr="001857D9" w:rsidRDefault="001857D9">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c>
          <w:tcPr>
            <w:tcW w:w="1131" w:type="dxa"/>
          </w:tcPr>
          <w:p w14:paraId="2FC0DB6B" w14:textId="442254F5" w:rsidR="001857D9" w:rsidRPr="001857D9" w:rsidRDefault="001857D9">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c>
          <w:tcPr>
            <w:tcW w:w="1131" w:type="dxa"/>
          </w:tcPr>
          <w:p w14:paraId="14AE5C0F" w14:textId="5191CF5B" w:rsidR="001857D9" w:rsidRPr="001857D9" w:rsidRDefault="001857D9">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c>
          <w:tcPr>
            <w:tcW w:w="1131" w:type="dxa"/>
          </w:tcPr>
          <w:p w14:paraId="000E6A2B" w14:textId="55C998BB" w:rsidR="001857D9" w:rsidRPr="001857D9" w:rsidRDefault="001857D9">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c>
          <w:tcPr>
            <w:tcW w:w="1131" w:type="dxa"/>
          </w:tcPr>
          <w:p w14:paraId="440BA85F" w14:textId="759FEDE5" w:rsidR="001857D9" w:rsidRPr="001857D9" w:rsidRDefault="001857D9">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r>
      <w:tr w:rsidR="001857D9" w14:paraId="46493A3B" w14:textId="77777777" w:rsidTr="00185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14:paraId="58AC4A48" w14:textId="30F7E487" w:rsidR="001857D9" w:rsidRPr="001857D9" w:rsidRDefault="001857D9">
            <w:pPr>
              <w:rPr>
                <w:color w:val="0000FF"/>
              </w:rPr>
            </w:pPr>
            <w:r w:rsidRPr="003D3EA0">
              <w:t>Blah</w:t>
            </w:r>
          </w:p>
        </w:tc>
        <w:tc>
          <w:tcPr>
            <w:tcW w:w="1130" w:type="dxa"/>
          </w:tcPr>
          <w:p w14:paraId="64AA82FF" w14:textId="1D628706" w:rsidR="001857D9" w:rsidRPr="001857D9" w:rsidRDefault="001857D9">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c>
          <w:tcPr>
            <w:tcW w:w="1130" w:type="dxa"/>
          </w:tcPr>
          <w:p w14:paraId="7C705E7A" w14:textId="362E65EC" w:rsidR="001857D9" w:rsidRPr="001857D9" w:rsidRDefault="001857D9">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c>
          <w:tcPr>
            <w:tcW w:w="1130" w:type="dxa"/>
          </w:tcPr>
          <w:p w14:paraId="7DE57975" w14:textId="7242A908" w:rsidR="001857D9" w:rsidRPr="001857D9" w:rsidRDefault="001857D9">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c>
          <w:tcPr>
            <w:tcW w:w="1130" w:type="dxa"/>
          </w:tcPr>
          <w:p w14:paraId="6771898B" w14:textId="6583062A" w:rsidR="001857D9" w:rsidRPr="001857D9" w:rsidRDefault="001857D9">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c>
          <w:tcPr>
            <w:tcW w:w="1130" w:type="dxa"/>
          </w:tcPr>
          <w:p w14:paraId="09B68612" w14:textId="0116537F" w:rsidR="001857D9" w:rsidRPr="001857D9" w:rsidRDefault="001857D9">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c>
          <w:tcPr>
            <w:tcW w:w="1131" w:type="dxa"/>
          </w:tcPr>
          <w:p w14:paraId="3A421B95" w14:textId="74222506" w:rsidR="001857D9" w:rsidRPr="001857D9" w:rsidRDefault="001857D9">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c>
          <w:tcPr>
            <w:tcW w:w="1131" w:type="dxa"/>
          </w:tcPr>
          <w:p w14:paraId="15290211" w14:textId="61CCC6AD" w:rsidR="001857D9" w:rsidRPr="001857D9" w:rsidRDefault="001857D9">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c>
          <w:tcPr>
            <w:tcW w:w="1131" w:type="dxa"/>
          </w:tcPr>
          <w:p w14:paraId="6140FEF8" w14:textId="31F533A6" w:rsidR="001857D9" w:rsidRPr="001857D9" w:rsidRDefault="001857D9">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c>
          <w:tcPr>
            <w:tcW w:w="1131" w:type="dxa"/>
          </w:tcPr>
          <w:p w14:paraId="15826429" w14:textId="1376569E" w:rsidR="001857D9" w:rsidRPr="001857D9" w:rsidRDefault="001857D9">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r>
      <w:tr w:rsidR="001857D9" w14:paraId="578BBD2B" w14:textId="77777777" w:rsidTr="001857D9">
        <w:tc>
          <w:tcPr>
            <w:cnfStyle w:val="001000000000" w:firstRow="0" w:lastRow="0" w:firstColumn="1" w:lastColumn="0" w:oddVBand="0" w:evenVBand="0" w:oddHBand="0" w:evenHBand="0" w:firstRowFirstColumn="0" w:firstRowLastColumn="0" w:lastRowFirstColumn="0" w:lastRowLastColumn="0"/>
            <w:tcW w:w="1130" w:type="dxa"/>
          </w:tcPr>
          <w:p w14:paraId="024BD243" w14:textId="08D75209" w:rsidR="001857D9" w:rsidRDefault="001857D9">
            <w:r w:rsidRPr="006E4D5D">
              <w:t>Blah</w:t>
            </w:r>
          </w:p>
        </w:tc>
        <w:tc>
          <w:tcPr>
            <w:tcW w:w="1130" w:type="dxa"/>
          </w:tcPr>
          <w:p w14:paraId="31CE0C3D" w14:textId="3A01F030"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48B846F8" w14:textId="7E136456"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60877B86" w14:textId="676514AF"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489A9EF1" w14:textId="3F44C539"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6ED06687" w14:textId="07A8D226"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4BFA4739" w14:textId="2E159ADB"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5B8B2B0D" w14:textId="164F9B1E"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04FF674B" w14:textId="2ACF7B57"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552A6C5B" w14:textId="6D7BB2DC"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r>
      <w:tr w:rsidR="001857D9" w14:paraId="2E64E9E2" w14:textId="77777777" w:rsidTr="00185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14:paraId="26E4F9DB" w14:textId="4772E7D4" w:rsidR="001857D9" w:rsidRDefault="001857D9">
            <w:r w:rsidRPr="006E4D5D">
              <w:t>Blah</w:t>
            </w:r>
          </w:p>
        </w:tc>
        <w:tc>
          <w:tcPr>
            <w:tcW w:w="1130" w:type="dxa"/>
          </w:tcPr>
          <w:p w14:paraId="39521B3A" w14:textId="77682462"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1DEB63A7" w14:textId="48FD2E74"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6A5AC080" w14:textId="2BD75E29"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3697EF9A" w14:textId="4C4EF240"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7DCFBF82" w14:textId="7292AB02"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25F2D2E4" w14:textId="0DE27E61"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6F91479F" w14:textId="06FE7C35"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337593F3" w14:textId="74BB719F"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40B9AE6A" w14:textId="3D89A62C"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r>
      <w:tr w:rsidR="001857D9" w14:paraId="531E77D1" w14:textId="77777777" w:rsidTr="001857D9">
        <w:tc>
          <w:tcPr>
            <w:cnfStyle w:val="001000000000" w:firstRow="0" w:lastRow="0" w:firstColumn="1" w:lastColumn="0" w:oddVBand="0" w:evenVBand="0" w:oddHBand="0" w:evenHBand="0" w:firstRowFirstColumn="0" w:firstRowLastColumn="0" w:lastRowFirstColumn="0" w:lastRowLastColumn="0"/>
            <w:tcW w:w="1130" w:type="dxa"/>
          </w:tcPr>
          <w:p w14:paraId="706D409D" w14:textId="1E349193" w:rsidR="001857D9" w:rsidRDefault="001857D9">
            <w:r w:rsidRPr="006E4D5D">
              <w:t>Blah</w:t>
            </w:r>
          </w:p>
        </w:tc>
        <w:tc>
          <w:tcPr>
            <w:tcW w:w="1130" w:type="dxa"/>
          </w:tcPr>
          <w:p w14:paraId="2A54CC1C" w14:textId="7148BBEF"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1227186E" w14:textId="33EBF1AE"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00E0E7AA" w14:textId="0044038B"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4F2424F9" w14:textId="0BB0533A"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38AB317C" w14:textId="7FB75632"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1A963CDD" w14:textId="45171944"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10A9A375" w14:textId="6BEFBA78"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56F089AF" w14:textId="5602E9BB"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64DED1AB" w14:textId="64B8B063"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r>
      <w:tr w:rsidR="001857D9" w14:paraId="6DC7D1C9" w14:textId="77777777" w:rsidTr="00185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14:paraId="52E77FF1" w14:textId="61C17AE8" w:rsidR="001857D9" w:rsidRDefault="001857D9">
            <w:r w:rsidRPr="006E4D5D">
              <w:t>Blah</w:t>
            </w:r>
          </w:p>
        </w:tc>
        <w:tc>
          <w:tcPr>
            <w:tcW w:w="1130" w:type="dxa"/>
          </w:tcPr>
          <w:p w14:paraId="1624136D" w14:textId="0E5EB53D"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0109EC08" w14:textId="7DA37C5F"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74B0A18E" w14:textId="4C48AB42"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3732BCB3" w14:textId="0675809C"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307DE4A3" w14:textId="3772C0B7"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68B9113C" w14:textId="2231313A"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1ED72AB4" w14:textId="66D176CB"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3F8DF131" w14:textId="48CD8645"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436AA850" w14:textId="1C53ADF8"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r>
      <w:tr w:rsidR="001857D9" w14:paraId="5F15D5CA" w14:textId="77777777" w:rsidTr="001857D9">
        <w:tc>
          <w:tcPr>
            <w:cnfStyle w:val="001000000000" w:firstRow="0" w:lastRow="0" w:firstColumn="1" w:lastColumn="0" w:oddVBand="0" w:evenVBand="0" w:oddHBand="0" w:evenHBand="0" w:firstRowFirstColumn="0" w:firstRowLastColumn="0" w:lastRowFirstColumn="0" w:lastRowLastColumn="0"/>
            <w:tcW w:w="1130" w:type="dxa"/>
          </w:tcPr>
          <w:p w14:paraId="25C80C39" w14:textId="5695138F" w:rsidR="001857D9" w:rsidRDefault="001857D9">
            <w:r w:rsidRPr="006E4D5D">
              <w:t>Blah</w:t>
            </w:r>
          </w:p>
        </w:tc>
        <w:tc>
          <w:tcPr>
            <w:tcW w:w="1130" w:type="dxa"/>
          </w:tcPr>
          <w:p w14:paraId="0689B875" w14:textId="625BB0E9"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6C761A7F" w14:textId="03E73264"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09E36A9C" w14:textId="1ADEF2EC"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747D8882" w14:textId="64D39E69"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0EEAD904" w14:textId="4857EC65"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6294369B" w14:textId="543A4AA5"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6AFFD570" w14:textId="0CC7247D"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73AC1090" w14:textId="0FA4EF05"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2B044D4A" w14:textId="5145BB11"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r>
      <w:tr w:rsidR="001857D9" w14:paraId="39CBC7B2" w14:textId="77777777" w:rsidTr="00185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14:paraId="63B79247" w14:textId="301C49C4" w:rsidR="001857D9" w:rsidRDefault="001857D9">
            <w:r w:rsidRPr="006E4D5D">
              <w:t>Blah</w:t>
            </w:r>
          </w:p>
        </w:tc>
        <w:tc>
          <w:tcPr>
            <w:tcW w:w="1130" w:type="dxa"/>
          </w:tcPr>
          <w:p w14:paraId="14739D37" w14:textId="729ECCFB"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3262FE47" w14:textId="5784CCC4"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1AC1C595" w14:textId="761A17D4"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16C5AC2A" w14:textId="257115C3"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386A823A" w14:textId="7014B634"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6912C309" w14:textId="5B4E8E35"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0FD1138E" w14:textId="4ECF819D"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62E7D58C" w14:textId="45724026"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72F84714" w14:textId="7B2648F3"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r>
      <w:tr w:rsidR="001857D9" w14:paraId="3A6B802C" w14:textId="77777777" w:rsidTr="001857D9">
        <w:tc>
          <w:tcPr>
            <w:cnfStyle w:val="001000000000" w:firstRow="0" w:lastRow="0" w:firstColumn="1" w:lastColumn="0" w:oddVBand="0" w:evenVBand="0" w:oddHBand="0" w:evenHBand="0" w:firstRowFirstColumn="0" w:firstRowLastColumn="0" w:lastRowFirstColumn="0" w:lastRowLastColumn="0"/>
            <w:tcW w:w="1130" w:type="dxa"/>
          </w:tcPr>
          <w:p w14:paraId="59B8D433" w14:textId="48469E7F" w:rsidR="001857D9" w:rsidRDefault="001857D9">
            <w:r w:rsidRPr="006E4D5D">
              <w:t>Blah</w:t>
            </w:r>
          </w:p>
        </w:tc>
        <w:tc>
          <w:tcPr>
            <w:tcW w:w="1130" w:type="dxa"/>
          </w:tcPr>
          <w:p w14:paraId="22B18EE2" w14:textId="512AC06E"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10C32C3A" w14:textId="1CB05C03"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2A84626C" w14:textId="621126E3"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33C0894D" w14:textId="7E5C97BA"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7C600E0F" w14:textId="659EEF16"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0C085368" w14:textId="6FB2612A"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36747D4C" w14:textId="09AC3257"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2DF78F26" w14:textId="4B13C786"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0D3B63AC" w14:textId="06C980F3"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r>
      <w:tr w:rsidR="001857D9" w14:paraId="0D532C88" w14:textId="77777777" w:rsidTr="00185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14:paraId="4920E4C9" w14:textId="583B541D" w:rsidR="001857D9" w:rsidRDefault="001857D9">
            <w:r w:rsidRPr="006E4D5D">
              <w:t>Blah</w:t>
            </w:r>
          </w:p>
        </w:tc>
        <w:tc>
          <w:tcPr>
            <w:tcW w:w="1130" w:type="dxa"/>
          </w:tcPr>
          <w:p w14:paraId="0DF5D3D5" w14:textId="7025108D"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2ACC3991" w14:textId="34C6ACA4"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77C94970" w14:textId="470DAA81"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00133EC2" w14:textId="4135BC1F"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7D5B4FB2" w14:textId="1D47051F"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330D5AD9" w14:textId="29468743"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22630FC6" w14:textId="2E13DFF7"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4D60E9B5" w14:textId="50DA31BA"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19F2A93C" w14:textId="7B64A8B0"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r>
      <w:tr w:rsidR="001857D9" w14:paraId="037974B3" w14:textId="77777777" w:rsidTr="001857D9">
        <w:tc>
          <w:tcPr>
            <w:cnfStyle w:val="001000000000" w:firstRow="0" w:lastRow="0" w:firstColumn="1" w:lastColumn="0" w:oddVBand="0" w:evenVBand="0" w:oddHBand="0" w:evenHBand="0" w:firstRowFirstColumn="0" w:firstRowLastColumn="0" w:lastRowFirstColumn="0" w:lastRowLastColumn="0"/>
            <w:tcW w:w="1130" w:type="dxa"/>
          </w:tcPr>
          <w:p w14:paraId="4AE006B1" w14:textId="7716BE8A" w:rsidR="001857D9" w:rsidRDefault="001857D9">
            <w:r w:rsidRPr="006E4D5D">
              <w:t>Blah</w:t>
            </w:r>
          </w:p>
        </w:tc>
        <w:tc>
          <w:tcPr>
            <w:tcW w:w="1130" w:type="dxa"/>
          </w:tcPr>
          <w:p w14:paraId="0F6D915D" w14:textId="58F8F432"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796E6730" w14:textId="44D9E958"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1B798471" w14:textId="7253011C"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1FDA9B06" w14:textId="457ECD59"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207A02F5" w14:textId="489C3FD7"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03D03950" w14:textId="11BFEAB0"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66337067" w14:textId="4B83CE96"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5E6BFE0D" w14:textId="5DB28270"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6FFE225E" w14:textId="5FA873E7"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r>
      <w:tr w:rsidR="001857D9" w14:paraId="60B9A6AC" w14:textId="77777777" w:rsidTr="00185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14:paraId="657EB6F0" w14:textId="3E98A473" w:rsidR="001857D9" w:rsidRDefault="001857D9">
            <w:r w:rsidRPr="006E4D5D">
              <w:t>Blah</w:t>
            </w:r>
          </w:p>
        </w:tc>
        <w:tc>
          <w:tcPr>
            <w:tcW w:w="1130" w:type="dxa"/>
          </w:tcPr>
          <w:p w14:paraId="493D1311" w14:textId="61BD0F7C"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47115302" w14:textId="76D99FAB"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7EAA59C7" w14:textId="755E7EBD"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68431044" w14:textId="2C98B23D"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6FD3ECF9" w14:textId="2D4A032F"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3036F85B" w14:textId="0A9B1125"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47E2841D" w14:textId="1A9931C0"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57F32A32" w14:textId="2442E2AC"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26A69BF4" w14:textId="5C734A72"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r>
      <w:tr w:rsidR="001857D9" w14:paraId="13CA7871" w14:textId="77777777" w:rsidTr="001857D9">
        <w:tc>
          <w:tcPr>
            <w:cnfStyle w:val="001000000000" w:firstRow="0" w:lastRow="0" w:firstColumn="1" w:lastColumn="0" w:oddVBand="0" w:evenVBand="0" w:oddHBand="0" w:evenHBand="0" w:firstRowFirstColumn="0" w:firstRowLastColumn="0" w:lastRowFirstColumn="0" w:lastRowLastColumn="0"/>
            <w:tcW w:w="1130" w:type="dxa"/>
          </w:tcPr>
          <w:p w14:paraId="4D3BF5D1" w14:textId="00E9B469" w:rsidR="001857D9" w:rsidRDefault="001857D9">
            <w:r w:rsidRPr="006E4D5D">
              <w:t>Blah</w:t>
            </w:r>
          </w:p>
        </w:tc>
        <w:tc>
          <w:tcPr>
            <w:tcW w:w="1130" w:type="dxa"/>
          </w:tcPr>
          <w:p w14:paraId="10522AE5" w14:textId="2D07E269"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3B44501C" w14:textId="15CF66FF"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46C20F7F" w14:textId="45310455"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1DD9665D" w14:textId="78FA9F01"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3838AE7D" w14:textId="0B68E104"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718ACDCB" w14:textId="79ED7C8C"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7505E386" w14:textId="021663C0"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7DF67267" w14:textId="34FEAE1C"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728FDAD1" w14:textId="4DFBD5F9" w:rsidR="001857D9" w:rsidRDefault="001857D9">
            <w:pPr>
              <w:cnfStyle w:val="000000000000" w:firstRow="0" w:lastRow="0" w:firstColumn="0" w:lastColumn="0" w:oddVBand="0" w:evenVBand="0" w:oddHBand="0" w:evenHBand="0" w:firstRowFirstColumn="0" w:firstRowLastColumn="0" w:lastRowFirstColumn="0" w:lastRowLastColumn="0"/>
            </w:pPr>
            <w:r w:rsidRPr="006E4D5D">
              <w:t>Blah</w:t>
            </w:r>
          </w:p>
        </w:tc>
      </w:tr>
      <w:tr w:rsidR="001857D9" w14:paraId="490909BB" w14:textId="77777777" w:rsidTr="00185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14:paraId="597B4BE9" w14:textId="20BAD173" w:rsidR="001857D9" w:rsidRDefault="001857D9">
            <w:r w:rsidRPr="006E4D5D">
              <w:t>Blah</w:t>
            </w:r>
          </w:p>
        </w:tc>
        <w:tc>
          <w:tcPr>
            <w:tcW w:w="1130" w:type="dxa"/>
          </w:tcPr>
          <w:p w14:paraId="6A1C00B5" w14:textId="2285B23C"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4F542281" w14:textId="50AF127D"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69BC8747" w14:textId="04800B79"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009E9586" w14:textId="41B2E931"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5EDAEA47" w14:textId="518D201B"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0F5A9345" w14:textId="26D00B56"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20D0651B" w14:textId="2FFD7DCA"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75C388A2" w14:textId="296A48E8"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695DA829" w14:textId="514C9423" w:rsidR="001857D9" w:rsidRDefault="001857D9">
            <w:pPr>
              <w:cnfStyle w:val="000000100000" w:firstRow="0" w:lastRow="0" w:firstColumn="0" w:lastColumn="0" w:oddVBand="0" w:evenVBand="0" w:oddHBand="1" w:evenHBand="0" w:firstRowFirstColumn="0" w:firstRowLastColumn="0" w:lastRowFirstColumn="0" w:lastRowLastColumn="0"/>
            </w:pPr>
            <w:r w:rsidRPr="006E4D5D">
              <w:t>Blah</w:t>
            </w:r>
          </w:p>
        </w:tc>
      </w:tr>
    </w:tbl>
    <w:p w14:paraId="3033033A" w14:textId="5B7CE199" w:rsidR="001857D9" w:rsidRDefault="001857D9">
      <w:proofErr w:type="spellStart"/>
      <w:proofErr w:type="gramStart"/>
      <w:r>
        <w:t>afafafa</w:t>
      </w:r>
      <w:proofErr w:type="spellEnd"/>
      <w:proofErr w:type="gramEnd"/>
    </w:p>
    <w:tbl>
      <w:tblPr>
        <w:tblStyle w:val="ColorfulGrid-Accent2"/>
        <w:tblW w:w="0" w:type="auto"/>
        <w:tblLook w:val="04A0" w:firstRow="1" w:lastRow="0" w:firstColumn="1" w:lastColumn="0" w:noHBand="0" w:noVBand="1"/>
      </w:tblPr>
      <w:tblGrid>
        <w:gridCol w:w="1130"/>
        <w:gridCol w:w="1130"/>
        <w:gridCol w:w="1130"/>
        <w:gridCol w:w="1130"/>
        <w:gridCol w:w="1130"/>
        <w:gridCol w:w="1130"/>
        <w:gridCol w:w="1131"/>
        <w:gridCol w:w="1131"/>
        <w:gridCol w:w="1131"/>
        <w:gridCol w:w="1131"/>
      </w:tblGrid>
      <w:tr w:rsidR="001857D9" w14:paraId="0C9FEA01" w14:textId="77777777" w:rsidTr="00B55D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14:paraId="25BFF3C7" w14:textId="77777777" w:rsidR="001857D9" w:rsidRDefault="001857D9" w:rsidP="00B55D38">
            <w:r>
              <w:t>1</w:t>
            </w:r>
          </w:p>
        </w:tc>
        <w:tc>
          <w:tcPr>
            <w:tcW w:w="1130" w:type="dxa"/>
          </w:tcPr>
          <w:p w14:paraId="4FF7D4A3" w14:textId="77777777" w:rsidR="001857D9" w:rsidRDefault="001857D9" w:rsidP="00B55D38">
            <w:pPr>
              <w:cnfStyle w:val="100000000000" w:firstRow="1" w:lastRow="0" w:firstColumn="0" w:lastColumn="0" w:oddVBand="0" w:evenVBand="0" w:oddHBand="0" w:evenHBand="0" w:firstRowFirstColumn="0" w:firstRowLastColumn="0" w:lastRowFirstColumn="0" w:lastRowLastColumn="0"/>
            </w:pPr>
            <w:r>
              <w:t>2</w:t>
            </w:r>
          </w:p>
        </w:tc>
        <w:tc>
          <w:tcPr>
            <w:tcW w:w="1130" w:type="dxa"/>
          </w:tcPr>
          <w:p w14:paraId="71A545A8" w14:textId="77777777" w:rsidR="001857D9" w:rsidRDefault="001857D9" w:rsidP="00B55D38">
            <w:pPr>
              <w:cnfStyle w:val="100000000000" w:firstRow="1" w:lastRow="0" w:firstColumn="0" w:lastColumn="0" w:oddVBand="0" w:evenVBand="0" w:oddHBand="0" w:evenHBand="0" w:firstRowFirstColumn="0" w:firstRowLastColumn="0" w:lastRowFirstColumn="0" w:lastRowLastColumn="0"/>
            </w:pPr>
            <w:r>
              <w:t>3</w:t>
            </w:r>
          </w:p>
        </w:tc>
        <w:tc>
          <w:tcPr>
            <w:tcW w:w="1130" w:type="dxa"/>
          </w:tcPr>
          <w:p w14:paraId="6C6E3311" w14:textId="77777777" w:rsidR="001857D9" w:rsidRDefault="001857D9" w:rsidP="00B55D38">
            <w:pPr>
              <w:cnfStyle w:val="100000000000" w:firstRow="1" w:lastRow="0" w:firstColumn="0" w:lastColumn="0" w:oddVBand="0" w:evenVBand="0" w:oddHBand="0" w:evenHBand="0" w:firstRowFirstColumn="0" w:firstRowLastColumn="0" w:lastRowFirstColumn="0" w:lastRowLastColumn="0"/>
            </w:pPr>
            <w:r>
              <w:t>4</w:t>
            </w:r>
          </w:p>
        </w:tc>
        <w:tc>
          <w:tcPr>
            <w:tcW w:w="1130" w:type="dxa"/>
          </w:tcPr>
          <w:p w14:paraId="5AAA08E3" w14:textId="77777777" w:rsidR="001857D9" w:rsidRDefault="001857D9" w:rsidP="00B55D38">
            <w:pPr>
              <w:cnfStyle w:val="100000000000" w:firstRow="1" w:lastRow="0" w:firstColumn="0" w:lastColumn="0" w:oddVBand="0" w:evenVBand="0" w:oddHBand="0" w:evenHBand="0" w:firstRowFirstColumn="0" w:firstRowLastColumn="0" w:lastRowFirstColumn="0" w:lastRowLastColumn="0"/>
            </w:pPr>
            <w:r>
              <w:t>5</w:t>
            </w:r>
          </w:p>
        </w:tc>
        <w:tc>
          <w:tcPr>
            <w:tcW w:w="1130" w:type="dxa"/>
          </w:tcPr>
          <w:p w14:paraId="4823D417" w14:textId="77777777" w:rsidR="001857D9" w:rsidRDefault="001857D9" w:rsidP="00B55D38">
            <w:pPr>
              <w:cnfStyle w:val="100000000000" w:firstRow="1" w:lastRow="0" w:firstColumn="0" w:lastColumn="0" w:oddVBand="0" w:evenVBand="0" w:oddHBand="0" w:evenHBand="0" w:firstRowFirstColumn="0" w:firstRowLastColumn="0" w:lastRowFirstColumn="0" w:lastRowLastColumn="0"/>
            </w:pPr>
            <w:r>
              <w:t>6</w:t>
            </w:r>
          </w:p>
        </w:tc>
        <w:tc>
          <w:tcPr>
            <w:tcW w:w="1131" w:type="dxa"/>
          </w:tcPr>
          <w:p w14:paraId="218C5837" w14:textId="77777777" w:rsidR="001857D9" w:rsidRDefault="001857D9" w:rsidP="00B55D38">
            <w:pPr>
              <w:cnfStyle w:val="100000000000" w:firstRow="1" w:lastRow="0" w:firstColumn="0" w:lastColumn="0" w:oddVBand="0" w:evenVBand="0" w:oddHBand="0" w:evenHBand="0" w:firstRowFirstColumn="0" w:firstRowLastColumn="0" w:lastRowFirstColumn="0" w:lastRowLastColumn="0"/>
            </w:pPr>
            <w:r>
              <w:t>7</w:t>
            </w:r>
          </w:p>
        </w:tc>
        <w:tc>
          <w:tcPr>
            <w:tcW w:w="1131" w:type="dxa"/>
          </w:tcPr>
          <w:p w14:paraId="2020F200" w14:textId="77777777" w:rsidR="001857D9" w:rsidRDefault="001857D9" w:rsidP="00B55D38">
            <w:pPr>
              <w:cnfStyle w:val="100000000000" w:firstRow="1" w:lastRow="0" w:firstColumn="0" w:lastColumn="0" w:oddVBand="0" w:evenVBand="0" w:oddHBand="0" w:evenHBand="0" w:firstRowFirstColumn="0" w:firstRowLastColumn="0" w:lastRowFirstColumn="0" w:lastRowLastColumn="0"/>
            </w:pPr>
            <w:r>
              <w:t>8</w:t>
            </w:r>
          </w:p>
        </w:tc>
        <w:tc>
          <w:tcPr>
            <w:tcW w:w="1131" w:type="dxa"/>
          </w:tcPr>
          <w:p w14:paraId="2AF0B06F" w14:textId="77777777" w:rsidR="001857D9" w:rsidRDefault="001857D9" w:rsidP="00B55D38">
            <w:pPr>
              <w:cnfStyle w:val="100000000000" w:firstRow="1" w:lastRow="0" w:firstColumn="0" w:lastColumn="0" w:oddVBand="0" w:evenVBand="0" w:oddHBand="0" w:evenHBand="0" w:firstRowFirstColumn="0" w:firstRowLastColumn="0" w:lastRowFirstColumn="0" w:lastRowLastColumn="0"/>
            </w:pPr>
            <w:r>
              <w:t>9</w:t>
            </w:r>
          </w:p>
        </w:tc>
        <w:tc>
          <w:tcPr>
            <w:tcW w:w="1131" w:type="dxa"/>
          </w:tcPr>
          <w:p w14:paraId="6EAD6245" w14:textId="77777777" w:rsidR="001857D9" w:rsidRDefault="001857D9" w:rsidP="00B55D38">
            <w:pPr>
              <w:cnfStyle w:val="100000000000" w:firstRow="1" w:lastRow="0" w:firstColumn="0" w:lastColumn="0" w:oddVBand="0" w:evenVBand="0" w:oddHBand="0" w:evenHBand="0" w:firstRowFirstColumn="0" w:firstRowLastColumn="0" w:lastRowFirstColumn="0" w:lastRowLastColumn="0"/>
            </w:pPr>
            <w:r>
              <w:t>10</w:t>
            </w:r>
          </w:p>
        </w:tc>
      </w:tr>
      <w:tr w:rsidR="001857D9" w14:paraId="43507B1C" w14:textId="77777777" w:rsidTr="00B55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14:paraId="6DE0E26E" w14:textId="77777777" w:rsidR="001857D9" w:rsidRDefault="001857D9" w:rsidP="00B55D38">
            <w:r>
              <w:t>Blah</w:t>
            </w:r>
          </w:p>
        </w:tc>
        <w:tc>
          <w:tcPr>
            <w:tcW w:w="1130" w:type="dxa"/>
          </w:tcPr>
          <w:p w14:paraId="675B8D65"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0763E4">
              <w:t>Blah</w:t>
            </w:r>
          </w:p>
        </w:tc>
        <w:tc>
          <w:tcPr>
            <w:tcW w:w="1130" w:type="dxa"/>
          </w:tcPr>
          <w:p w14:paraId="3E4C4A36"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0763E4">
              <w:t>Blah</w:t>
            </w:r>
          </w:p>
        </w:tc>
        <w:tc>
          <w:tcPr>
            <w:tcW w:w="1130" w:type="dxa"/>
          </w:tcPr>
          <w:p w14:paraId="0FC7D063"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0763E4">
              <w:t>Blah</w:t>
            </w:r>
          </w:p>
        </w:tc>
        <w:tc>
          <w:tcPr>
            <w:tcW w:w="1130" w:type="dxa"/>
          </w:tcPr>
          <w:p w14:paraId="7F922679"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0763E4">
              <w:t>Blah</w:t>
            </w:r>
          </w:p>
        </w:tc>
        <w:tc>
          <w:tcPr>
            <w:tcW w:w="1130" w:type="dxa"/>
          </w:tcPr>
          <w:p w14:paraId="24DAFF39"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0763E4">
              <w:t>Blah</w:t>
            </w:r>
          </w:p>
        </w:tc>
        <w:tc>
          <w:tcPr>
            <w:tcW w:w="1131" w:type="dxa"/>
          </w:tcPr>
          <w:p w14:paraId="007DEC93"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0763E4">
              <w:t>Blah</w:t>
            </w:r>
          </w:p>
        </w:tc>
        <w:tc>
          <w:tcPr>
            <w:tcW w:w="1131" w:type="dxa"/>
          </w:tcPr>
          <w:p w14:paraId="79E98616"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0763E4">
              <w:t>Blah</w:t>
            </w:r>
          </w:p>
        </w:tc>
        <w:tc>
          <w:tcPr>
            <w:tcW w:w="1131" w:type="dxa"/>
          </w:tcPr>
          <w:p w14:paraId="0EC9ED29"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0763E4">
              <w:t>Blah</w:t>
            </w:r>
          </w:p>
        </w:tc>
        <w:tc>
          <w:tcPr>
            <w:tcW w:w="1131" w:type="dxa"/>
          </w:tcPr>
          <w:p w14:paraId="739C03F3"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0763E4">
              <w:t>Blah</w:t>
            </w:r>
          </w:p>
        </w:tc>
      </w:tr>
      <w:tr w:rsidR="001857D9" w14:paraId="79ABFDFA" w14:textId="77777777" w:rsidTr="00B55D38">
        <w:tc>
          <w:tcPr>
            <w:cnfStyle w:val="001000000000" w:firstRow="0" w:lastRow="0" w:firstColumn="1" w:lastColumn="0" w:oddVBand="0" w:evenVBand="0" w:oddHBand="0" w:evenHBand="0" w:firstRowFirstColumn="0" w:firstRowLastColumn="0" w:lastRowFirstColumn="0" w:lastRowLastColumn="0"/>
            <w:tcW w:w="1130" w:type="dxa"/>
          </w:tcPr>
          <w:p w14:paraId="018FC881" w14:textId="77777777" w:rsidR="001857D9" w:rsidRDefault="001857D9" w:rsidP="00B55D38">
            <w:r>
              <w:t>Blah</w:t>
            </w:r>
          </w:p>
        </w:tc>
        <w:tc>
          <w:tcPr>
            <w:tcW w:w="1130" w:type="dxa"/>
          </w:tcPr>
          <w:p w14:paraId="040B9C7D"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0763E4">
              <w:t>Blah</w:t>
            </w:r>
          </w:p>
        </w:tc>
        <w:tc>
          <w:tcPr>
            <w:tcW w:w="1130" w:type="dxa"/>
          </w:tcPr>
          <w:p w14:paraId="4C7F0D8D"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0763E4">
              <w:t>Blah</w:t>
            </w:r>
          </w:p>
        </w:tc>
        <w:tc>
          <w:tcPr>
            <w:tcW w:w="1130" w:type="dxa"/>
          </w:tcPr>
          <w:p w14:paraId="4137AAA7"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0763E4">
              <w:t>Blah</w:t>
            </w:r>
          </w:p>
        </w:tc>
        <w:tc>
          <w:tcPr>
            <w:tcW w:w="1130" w:type="dxa"/>
          </w:tcPr>
          <w:p w14:paraId="0F9AADC0"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0763E4">
              <w:t>Blah</w:t>
            </w:r>
          </w:p>
        </w:tc>
        <w:tc>
          <w:tcPr>
            <w:tcW w:w="1130" w:type="dxa"/>
          </w:tcPr>
          <w:p w14:paraId="3C085380"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0763E4">
              <w:t>Blah</w:t>
            </w:r>
          </w:p>
        </w:tc>
        <w:tc>
          <w:tcPr>
            <w:tcW w:w="1131" w:type="dxa"/>
          </w:tcPr>
          <w:p w14:paraId="26782A8C"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0763E4">
              <w:t>Blah</w:t>
            </w:r>
          </w:p>
        </w:tc>
        <w:tc>
          <w:tcPr>
            <w:tcW w:w="1131" w:type="dxa"/>
          </w:tcPr>
          <w:p w14:paraId="6B04F68D"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0763E4">
              <w:t>Blah</w:t>
            </w:r>
          </w:p>
        </w:tc>
        <w:tc>
          <w:tcPr>
            <w:tcW w:w="1131" w:type="dxa"/>
          </w:tcPr>
          <w:p w14:paraId="38737A2E"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0763E4">
              <w:t>Blah</w:t>
            </w:r>
          </w:p>
        </w:tc>
        <w:tc>
          <w:tcPr>
            <w:tcW w:w="1131" w:type="dxa"/>
          </w:tcPr>
          <w:p w14:paraId="41231366"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0763E4">
              <w:t>Blah</w:t>
            </w:r>
          </w:p>
        </w:tc>
      </w:tr>
      <w:tr w:rsidR="001857D9" w14:paraId="2A033BA2" w14:textId="77777777" w:rsidTr="00B55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14:paraId="563B5C6D" w14:textId="77777777" w:rsidR="001857D9" w:rsidRDefault="001857D9" w:rsidP="00B55D38">
            <w:r>
              <w:t>Blah</w:t>
            </w:r>
          </w:p>
        </w:tc>
        <w:tc>
          <w:tcPr>
            <w:tcW w:w="1130" w:type="dxa"/>
          </w:tcPr>
          <w:p w14:paraId="3E559E22"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0763E4">
              <w:t>Blah</w:t>
            </w:r>
          </w:p>
        </w:tc>
        <w:tc>
          <w:tcPr>
            <w:tcW w:w="1130" w:type="dxa"/>
          </w:tcPr>
          <w:p w14:paraId="75A064B3"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0763E4">
              <w:t>Blah</w:t>
            </w:r>
          </w:p>
        </w:tc>
        <w:tc>
          <w:tcPr>
            <w:tcW w:w="1130" w:type="dxa"/>
          </w:tcPr>
          <w:p w14:paraId="25442BE1"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0763E4">
              <w:t>Blah</w:t>
            </w:r>
          </w:p>
        </w:tc>
        <w:tc>
          <w:tcPr>
            <w:tcW w:w="1130" w:type="dxa"/>
          </w:tcPr>
          <w:p w14:paraId="43540C2A"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0763E4">
              <w:t>Blah</w:t>
            </w:r>
          </w:p>
        </w:tc>
        <w:tc>
          <w:tcPr>
            <w:tcW w:w="1130" w:type="dxa"/>
          </w:tcPr>
          <w:p w14:paraId="0A636E4B"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0763E4">
              <w:t>Blah</w:t>
            </w:r>
          </w:p>
        </w:tc>
        <w:tc>
          <w:tcPr>
            <w:tcW w:w="1131" w:type="dxa"/>
          </w:tcPr>
          <w:p w14:paraId="238AEE37"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0763E4">
              <w:t>Blah</w:t>
            </w:r>
          </w:p>
        </w:tc>
        <w:tc>
          <w:tcPr>
            <w:tcW w:w="1131" w:type="dxa"/>
          </w:tcPr>
          <w:p w14:paraId="23E18BF3"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0763E4">
              <w:t>Blah</w:t>
            </w:r>
          </w:p>
        </w:tc>
        <w:tc>
          <w:tcPr>
            <w:tcW w:w="1131" w:type="dxa"/>
          </w:tcPr>
          <w:p w14:paraId="1EC2A632"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0763E4">
              <w:t>Blah</w:t>
            </w:r>
          </w:p>
        </w:tc>
        <w:tc>
          <w:tcPr>
            <w:tcW w:w="1131" w:type="dxa"/>
          </w:tcPr>
          <w:p w14:paraId="2C6E997E"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0763E4">
              <w:t>Blah</w:t>
            </w:r>
          </w:p>
        </w:tc>
      </w:tr>
      <w:tr w:rsidR="001857D9" w14:paraId="1FCF205D" w14:textId="77777777" w:rsidTr="00B55D38">
        <w:tc>
          <w:tcPr>
            <w:cnfStyle w:val="001000000000" w:firstRow="0" w:lastRow="0" w:firstColumn="1" w:lastColumn="0" w:oddVBand="0" w:evenVBand="0" w:oddHBand="0" w:evenHBand="0" w:firstRowFirstColumn="0" w:firstRowLastColumn="0" w:lastRowFirstColumn="0" w:lastRowLastColumn="0"/>
            <w:tcW w:w="1130" w:type="dxa"/>
          </w:tcPr>
          <w:p w14:paraId="59138CEB" w14:textId="77777777" w:rsidR="001857D9" w:rsidRPr="001857D9" w:rsidRDefault="001857D9" w:rsidP="00B55D38">
            <w:pPr>
              <w:rPr>
                <w:color w:val="0000FF"/>
              </w:rPr>
            </w:pPr>
            <w:r w:rsidRPr="003D3EA0">
              <w:t>Blah</w:t>
            </w:r>
          </w:p>
        </w:tc>
        <w:tc>
          <w:tcPr>
            <w:tcW w:w="1130" w:type="dxa"/>
          </w:tcPr>
          <w:p w14:paraId="5E11EFC2" w14:textId="77777777" w:rsidR="001857D9" w:rsidRPr="001857D9" w:rsidRDefault="001857D9" w:rsidP="00B55D38">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c>
          <w:tcPr>
            <w:tcW w:w="1130" w:type="dxa"/>
          </w:tcPr>
          <w:p w14:paraId="7127BDE4" w14:textId="77777777" w:rsidR="001857D9" w:rsidRPr="001857D9" w:rsidRDefault="001857D9" w:rsidP="00B55D38">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c>
          <w:tcPr>
            <w:tcW w:w="1130" w:type="dxa"/>
          </w:tcPr>
          <w:p w14:paraId="1CACBA8F" w14:textId="77777777" w:rsidR="001857D9" w:rsidRPr="001857D9" w:rsidRDefault="001857D9" w:rsidP="00B55D38">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c>
          <w:tcPr>
            <w:tcW w:w="1130" w:type="dxa"/>
          </w:tcPr>
          <w:p w14:paraId="297DB4A0" w14:textId="77777777" w:rsidR="001857D9" w:rsidRPr="001857D9" w:rsidRDefault="001857D9" w:rsidP="00B55D38">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c>
          <w:tcPr>
            <w:tcW w:w="1130" w:type="dxa"/>
          </w:tcPr>
          <w:p w14:paraId="56872C33" w14:textId="77777777" w:rsidR="001857D9" w:rsidRPr="001857D9" w:rsidRDefault="001857D9" w:rsidP="00B55D38">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c>
          <w:tcPr>
            <w:tcW w:w="1131" w:type="dxa"/>
          </w:tcPr>
          <w:p w14:paraId="1AB784B6" w14:textId="77777777" w:rsidR="001857D9" w:rsidRPr="001857D9" w:rsidRDefault="001857D9" w:rsidP="00B55D38">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c>
          <w:tcPr>
            <w:tcW w:w="1131" w:type="dxa"/>
          </w:tcPr>
          <w:p w14:paraId="0D6AE7FA" w14:textId="77777777" w:rsidR="001857D9" w:rsidRPr="001857D9" w:rsidRDefault="001857D9" w:rsidP="00B55D38">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c>
          <w:tcPr>
            <w:tcW w:w="1131" w:type="dxa"/>
          </w:tcPr>
          <w:p w14:paraId="59521B97" w14:textId="77777777" w:rsidR="001857D9" w:rsidRPr="001857D9" w:rsidRDefault="001857D9" w:rsidP="00B55D38">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c>
          <w:tcPr>
            <w:tcW w:w="1131" w:type="dxa"/>
          </w:tcPr>
          <w:p w14:paraId="3DF94B6B" w14:textId="77777777" w:rsidR="001857D9" w:rsidRPr="001857D9" w:rsidRDefault="001857D9" w:rsidP="00B55D38">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r>
      <w:tr w:rsidR="001857D9" w14:paraId="7CB4C483" w14:textId="77777777" w:rsidTr="00B55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14:paraId="6819571D" w14:textId="77777777" w:rsidR="001857D9" w:rsidRPr="001857D9" w:rsidRDefault="001857D9" w:rsidP="00B55D38">
            <w:pPr>
              <w:rPr>
                <w:color w:val="0000FF"/>
              </w:rPr>
            </w:pPr>
            <w:r w:rsidRPr="003D3EA0">
              <w:t>Blah</w:t>
            </w:r>
          </w:p>
        </w:tc>
        <w:tc>
          <w:tcPr>
            <w:tcW w:w="1130" w:type="dxa"/>
          </w:tcPr>
          <w:p w14:paraId="2F2FF0BE" w14:textId="77777777" w:rsidR="001857D9" w:rsidRPr="001857D9" w:rsidRDefault="001857D9" w:rsidP="00B55D38">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c>
          <w:tcPr>
            <w:tcW w:w="1130" w:type="dxa"/>
          </w:tcPr>
          <w:p w14:paraId="5D337081" w14:textId="77777777" w:rsidR="001857D9" w:rsidRPr="001857D9" w:rsidRDefault="001857D9" w:rsidP="00B55D38">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c>
          <w:tcPr>
            <w:tcW w:w="1130" w:type="dxa"/>
          </w:tcPr>
          <w:p w14:paraId="196FE9A5" w14:textId="77777777" w:rsidR="001857D9" w:rsidRPr="001857D9" w:rsidRDefault="001857D9" w:rsidP="00B55D38">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c>
          <w:tcPr>
            <w:tcW w:w="1130" w:type="dxa"/>
          </w:tcPr>
          <w:p w14:paraId="75631E2E" w14:textId="77777777" w:rsidR="001857D9" w:rsidRPr="001857D9" w:rsidRDefault="001857D9" w:rsidP="00B55D38">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c>
          <w:tcPr>
            <w:tcW w:w="1130" w:type="dxa"/>
          </w:tcPr>
          <w:p w14:paraId="7689B03C" w14:textId="77777777" w:rsidR="001857D9" w:rsidRPr="001857D9" w:rsidRDefault="001857D9" w:rsidP="00B55D38">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c>
          <w:tcPr>
            <w:tcW w:w="1131" w:type="dxa"/>
          </w:tcPr>
          <w:p w14:paraId="1B3AF2CC" w14:textId="77777777" w:rsidR="001857D9" w:rsidRPr="001857D9" w:rsidRDefault="001857D9" w:rsidP="00B55D38">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c>
          <w:tcPr>
            <w:tcW w:w="1131" w:type="dxa"/>
          </w:tcPr>
          <w:p w14:paraId="3F813F78" w14:textId="77777777" w:rsidR="001857D9" w:rsidRPr="001857D9" w:rsidRDefault="001857D9" w:rsidP="00B55D38">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c>
          <w:tcPr>
            <w:tcW w:w="1131" w:type="dxa"/>
          </w:tcPr>
          <w:p w14:paraId="5C6CC3BF" w14:textId="77777777" w:rsidR="001857D9" w:rsidRPr="001857D9" w:rsidRDefault="001857D9" w:rsidP="00B55D38">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c>
          <w:tcPr>
            <w:tcW w:w="1131" w:type="dxa"/>
          </w:tcPr>
          <w:p w14:paraId="539E5878" w14:textId="77777777" w:rsidR="001857D9" w:rsidRPr="001857D9" w:rsidRDefault="001857D9" w:rsidP="00B55D38">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r>
      <w:tr w:rsidR="001857D9" w14:paraId="2E10111E" w14:textId="77777777" w:rsidTr="00B55D38">
        <w:tc>
          <w:tcPr>
            <w:cnfStyle w:val="001000000000" w:firstRow="0" w:lastRow="0" w:firstColumn="1" w:lastColumn="0" w:oddVBand="0" w:evenVBand="0" w:oddHBand="0" w:evenHBand="0" w:firstRowFirstColumn="0" w:firstRowLastColumn="0" w:lastRowFirstColumn="0" w:lastRowLastColumn="0"/>
            <w:tcW w:w="1130" w:type="dxa"/>
          </w:tcPr>
          <w:p w14:paraId="3DE3DC63" w14:textId="77777777" w:rsidR="001857D9" w:rsidRPr="001857D9" w:rsidRDefault="001857D9" w:rsidP="00B55D38">
            <w:pPr>
              <w:rPr>
                <w:color w:val="0000FF"/>
              </w:rPr>
            </w:pPr>
            <w:r w:rsidRPr="003D3EA0">
              <w:t>Blah</w:t>
            </w:r>
          </w:p>
        </w:tc>
        <w:tc>
          <w:tcPr>
            <w:tcW w:w="1130" w:type="dxa"/>
          </w:tcPr>
          <w:p w14:paraId="698A931C" w14:textId="77777777" w:rsidR="001857D9" w:rsidRPr="001857D9" w:rsidRDefault="001857D9" w:rsidP="00B55D38">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c>
          <w:tcPr>
            <w:tcW w:w="1130" w:type="dxa"/>
          </w:tcPr>
          <w:p w14:paraId="043A8E83" w14:textId="77777777" w:rsidR="001857D9" w:rsidRPr="001857D9" w:rsidRDefault="001857D9" w:rsidP="00B55D38">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c>
          <w:tcPr>
            <w:tcW w:w="1130" w:type="dxa"/>
          </w:tcPr>
          <w:p w14:paraId="5579FC4C" w14:textId="77777777" w:rsidR="001857D9" w:rsidRPr="001857D9" w:rsidRDefault="001857D9" w:rsidP="00B55D38">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c>
          <w:tcPr>
            <w:tcW w:w="1130" w:type="dxa"/>
          </w:tcPr>
          <w:p w14:paraId="43D0DF1A" w14:textId="77777777" w:rsidR="001857D9" w:rsidRPr="001857D9" w:rsidRDefault="001857D9" w:rsidP="00B55D38">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c>
          <w:tcPr>
            <w:tcW w:w="1130" w:type="dxa"/>
          </w:tcPr>
          <w:p w14:paraId="3F0BCD13" w14:textId="77777777" w:rsidR="001857D9" w:rsidRPr="001857D9" w:rsidRDefault="001857D9" w:rsidP="00B55D38">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c>
          <w:tcPr>
            <w:tcW w:w="1131" w:type="dxa"/>
          </w:tcPr>
          <w:p w14:paraId="42C72992" w14:textId="77777777" w:rsidR="001857D9" w:rsidRPr="001857D9" w:rsidRDefault="001857D9" w:rsidP="00B55D38">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c>
          <w:tcPr>
            <w:tcW w:w="1131" w:type="dxa"/>
          </w:tcPr>
          <w:p w14:paraId="6D928D71" w14:textId="77777777" w:rsidR="001857D9" w:rsidRPr="001857D9" w:rsidRDefault="001857D9" w:rsidP="00B55D38">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c>
          <w:tcPr>
            <w:tcW w:w="1131" w:type="dxa"/>
          </w:tcPr>
          <w:p w14:paraId="2A492C3A" w14:textId="77777777" w:rsidR="001857D9" w:rsidRPr="001857D9" w:rsidRDefault="001857D9" w:rsidP="00B55D38">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c>
          <w:tcPr>
            <w:tcW w:w="1131" w:type="dxa"/>
          </w:tcPr>
          <w:p w14:paraId="5432706E" w14:textId="77777777" w:rsidR="001857D9" w:rsidRPr="001857D9" w:rsidRDefault="001857D9" w:rsidP="00B55D38">
            <w:pPr>
              <w:cnfStyle w:val="000000000000" w:firstRow="0" w:lastRow="0" w:firstColumn="0" w:lastColumn="0" w:oddVBand="0" w:evenVBand="0" w:oddHBand="0" w:evenHBand="0" w:firstRowFirstColumn="0" w:firstRowLastColumn="0" w:lastRowFirstColumn="0" w:lastRowLastColumn="0"/>
              <w:rPr>
                <w:color w:val="0000FF"/>
              </w:rPr>
            </w:pPr>
            <w:r w:rsidRPr="003D3EA0">
              <w:t>Blah</w:t>
            </w:r>
          </w:p>
        </w:tc>
      </w:tr>
      <w:tr w:rsidR="001857D9" w14:paraId="241EE22A" w14:textId="77777777" w:rsidTr="00B55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14:paraId="396D679E" w14:textId="77777777" w:rsidR="001857D9" w:rsidRPr="001857D9" w:rsidRDefault="001857D9" w:rsidP="00B55D38">
            <w:pPr>
              <w:rPr>
                <w:color w:val="0000FF"/>
              </w:rPr>
            </w:pPr>
            <w:r w:rsidRPr="003D3EA0">
              <w:t>Blah</w:t>
            </w:r>
          </w:p>
        </w:tc>
        <w:tc>
          <w:tcPr>
            <w:tcW w:w="1130" w:type="dxa"/>
          </w:tcPr>
          <w:p w14:paraId="352CE952" w14:textId="77777777" w:rsidR="001857D9" w:rsidRPr="001857D9" w:rsidRDefault="001857D9" w:rsidP="00B55D38">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c>
          <w:tcPr>
            <w:tcW w:w="1130" w:type="dxa"/>
          </w:tcPr>
          <w:p w14:paraId="16FFCF39" w14:textId="77777777" w:rsidR="001857D9" w:rsidRPr="001857D9" w:rsidRDefault="001857D9" w:rsidP="00B55D38">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c>
          <w:tcPr>
            <w:tcW w:w="1130" w:type="dxa"/>
          </w:tcPr>
          <w:p w14:paraId="6EBD8EC7" w14:textId="77777777" w:rsidR="001857D9" w:rsidRPr="001857D9" w:rsidRDefault="001857D9" w:rsidP="00B55D38">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c>
          <w:tcPr>
            <w:tcW w:w="1130" w:type="dxa"/>
          </w:tcPr>
          <w:p w14:paraId="791B56A9" w14:textId="77777777" w:rsidR="001857D9" w:rsidRPr="001857D9" w:rsidRDefault="001857D9" w:rsidP="00B55D38">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c>
          <w:tcPr>
            <w:tcW w:w="1130" w:type="dxa"/>
          </w:tcPr>
          <w:p w14:paraId="28D880AA" w14:textId="77777777" w:rsidR="001857D9" w:rsidRPr="001857D9" w:rsidRDefault="001857D9" w:rsidP="00B55D38">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c>
          <w:tcPr>
            <w:tcW w:w="1131" w:type="dxa"/>
          </w:tcPr>
          <w:p w14:paraId="14CCC98F" w14:textId="77777777" w:rsidR="001857D9" w:rsidRPr="001857D9" w:rsidRDefault="001857D9" w:rsidP="00B55D38">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c>
          <w:tcPr>
            <w:tcW w:w="1131" w:type="dxa"/>
          </w:tcPr>
          <w:p w14:paraId="0F5D3796" w14:textId="77777777" w:rsidR="001857D9" w:rsidRPr="001857D9" w:rsidRDefault="001857D9" w:rsidP="00B55D38">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c>
          <w:tcPr>
            <w:tcW w:w="1131" w:type="dxa"/>
          </w:tcPr>
          <w:p w14:paraId="062A37A8" w14:textId="77777777" w:rsidR="001857D9" w:rsidRPr="001857D9" w:rsidRDefault="001857D9" w:rsidP="00B55D38">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c>
          <w:tcPr>
            <w:tcW w:w="1131" w:type="dxa"/>
          </w:tcPr>
          <w:p w14:paraId="1CA5EA6C" w14:textId="77777777" w:rsidR="001857D9" w:rsidRPr="001857D9" w:rsidRDefault="001857D9" w:rsidP="00B55D38">
            <w:pPr>
              <w:cnfStyle w:val="000000100000" w:firstRow="0" w:lastRow="0" w:firstColumn="0" w:lastColumn="0" w:oddVBand="0" w:evenVBand="0" w:oddHBand="1" w:evenHBand="0" w:firstRowFirstColumn="0" w:firstRowLastColumn="0" w:lastRowFirstColumn="0" w:lastRowLastColumn="0"/>
              <w:rPr>
                <w:color w:val="0000FF"/>
              </w:rPr>
            </w:pPr>
            <w:r w:rsidRPr="003D3EA0">
              <w:t>Blah</w:t>
            </w:r>
          </w:p>
        </w:tc>
      </w:tr>
      <w:tr w:rsidR="001857D9" w14:paraId="49BEB6DE" w14:textId="77777777" w:rsidTr="00B55D38">
        <w:tc>
          <w:tcPr>
            <w:cnfStyle w:val="001000000000" w:firstRow="0" w:lastRow="0" w:firstColumn="1" w:lastColumn="0" w:oddVBand="0" w:evenVBand="0" w:oddHBand="0" w:evenHBand="0" w:firstRowFirstColumn="0" w:firstRowLastColumn="0" w:lastRowFirstColumn="0" w:lastRowLastColumn="0"/>
            <w:tcW w:w="1130" w:type="dxa"/>
          </w:tcPr>
          <w:p w14:paraId="4FD7302F" w14:textId="77777777" w:rsidR="001857D9" w:rsidRDefault="001857D9" w:rsidP="00B55D38">
            <w:r w:rsidRPr="006E4D5D">
              <w:t>Blah</w:t>
            </w:r>
          </w:p>
        </w:tc>
        <w:tc>
          <w:tcPr>
            <w:tcW w:w="1130" w:type="dxa"/>
          </w:tcPr>
          <w:p w14:paraId="0D606D7E"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47553C43"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2BF5A6BD"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0A0A76AE"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4E77B8C4"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61F822F3"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0761A5C3"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4820E961"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31A60947"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r>
      <w:tr w:rsidR="001857D9" w14:paraId="2DA38FBD" w14:textId="77777777" w:rsidTr="00B55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14:paraId="347A46D4" w14:textId="77777777" w:rsidR="001857D9" w:rsidRDefault="001857D9" w:rsidP="00B55D38">
            <w:r w:rsidRPr="006E4D5D">
              <w:t>Blah</w:t>
            </w:r>
          </w:p>
        </w:tc>
        <w:tc>
          <w:tcPr>
            <w:tcW w:w="1130" w:type="dxa"/>
          </w:tcPr>
          <w:p w14:paraId="51FC073C"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4CAE68EE"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59FC4E06"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3F4A14AC"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1807D1D2"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7F0915C4"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1A94EE0D"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5E7D2749"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02590F10"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r>
      <w:tr w:rsidR="001857D9" w14:paraId="5CE9D047" w14:textId="77777777" w:rsidTr="00B55D38">
        <w:tc>
          <w:tcPr>
            <w:cnfStyle w:val="001000000000" w:firstRow="0" w:lastRow="0" w:firstColumn="1" w:lastColumn="0" w:oddVBand="0" w:evenVBand="0" w:oddHBand="0" w:evenHBand="0" w:firstRowFirstColumn="0" w:firstRowLastColumn="0" w:lastRowFirstColumn="0" w:lastRowLastColumn="0"/>
            <w:tcW w:w="1130" w:type="dxa"/>
          </w:tcPr>
          <w:p w14:paraId="76CDFE9B" w14:textId="77777777" w:rsidR="001857D9" w:rsidRDefault="001857D9" w:rsidP="00B55D38">
            <w:r w:rsidRPr="006E4D5D">
              <w:t>Blah</w:t>
            </w:r>
          </w:p>
        </w:tc>
        <w:tc>
          <w:tcPr>
            <w:tcW w:w="1130" w:type="dxa"/>
          </w:tcPr>
          <w:p w14:paraId="57AD72F3"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341FAAD2"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3DE90C43"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3088353E"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746F4943"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6C5A82F4"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675EAEF8"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366B4253"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4BDC4903"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r>
      <w:tr w:rsidR="001857D9" w14:paraId="7E8FDDF6" w14:textId="77777777" w:rsidTr="00B55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14:paraId="10E82BFB" w14:textId="77777777" w:rsidR="001857D9" w:rsidRDefault="001857D9" w:rsidP="00B55D38">
            <w:r w:rsidRPr="006E4D5D">
              <w:t>Blah</w:t>
            </w:r>
          </w:p>
        </w:tc>
        <w:tc>
          <w:tcPr>
            <w:tcW w:w="1130" w:type="dxa"/>
          </w:tcPr>
          <w:p w14:paraId="35EBFD26"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395B60CA"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019CF1E4"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7CF85665"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5E176517"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428E073C"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5DB86781"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0667B07C"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52EA38BF"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r>
      <w:tr w:rsidR="001857D9" w14:paraId="1BF16773" w14:textId="77777777" w:rsidTr="00B55D38">
        <w:tc>
          <w:tcPr>
            <w:cnfStyle w:val="001000000000" w:firstRow="0" w:lastRow="0" w:firstColumn="1" w:lastColumn="0" w:oddVBand="0" w:evenVBand="0" w:oddHBand="0" w:evenHBand="0" w:firstRowFirstColumn="0" w:firstRowLastColumn="0" w:lastRowFirstColumn="0" w:lastRowLastColumn="0"/>
            <w:tcW w:w="1130" w:type="dxa"/>
          </w:tcPr>
          <w:p w14:paraId="704319C1" w14:textId="77777777" w:rsidR="001857D9" w:rsidRDefault="001857D9" w:rsidP="00B55D38">
            <w:r w:rsidRPr="006E4D5D">
              <w:t>Blah</w:t>
            </w:r>
          </w:p>
        </w:tc>
        <w:tc>
          <w:tcPr>
            <w:tcW w:w="1130" w:type="dxa"/>
          </w:tcPr>
          <w:p w14:paraId="593FF6D3"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05ECE448"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6BFE59A6"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17C217B0"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0C138173"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6359C954"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068D9055"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7FE6C72B"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5373C8F6"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r>
      <w:tr w:rsidR="001857D9" w14:paraId="19EF69A6" w14:textId="77777777" w:rsidTr="00B55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14:paraId="171A77B4" w14:textId="77777777" w:rsidR="001857D9" w:rsidRDefault="001857D9" w:rsidP="00B55D38">
            <w:r w:rsidRPr="006E4D5D">
              <w:t>Blah</w:t>
            </w:r>
          </w:p>
        </w:tc>
        <w:tc>
          <w:tcPr>
            <w:tcW w:w="1130" w:type="dxa"/>
          </w:tcPr>
          <w:p w14:paraId="6D6EEE75"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53BEF5F0"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5FEDE6B5"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44B88485"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75C0C931"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7FF345B2"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32C5C942"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68C6ABBC"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28B7456F"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r>
      <w:tr w:rsidR="001857D9" w14:paraId="7EB6A81B" w14:textId="77777777" w:rsidTr="00B55D38">
        <w:tc>
          <w:tcPr>
            <w:cnfStyle w:val="001000000000" w:firstRow="0" w:lastRow="0" w:firstColumn="1" w:lastColumn="0" w:oddVBand="0" w:evenVBand="0" w:oddHBand="0" w:evenHBand="0" w:firstRowFirstColumn="0" w:firstRowLastColumn="0" w:lastRowFirstColumn="0" w:lastRowLastColumn="0"/>
            <w:tcW w:w="1130" w:type="dxa"/>
          </w:tcPr>
          <w:p w14:paraId="10B4D33C" w14:textId="77777777" w:rsidR="001857D9" w:rsidRDefault="001857D9" w:rsidP="00B55D38">
            <w:r w:rsidRPr="006E4D5D">
              <w:t>Blah</w:t>
            </w:r>
          </w:p>
        </w:tc>
        <w:tc>
          <w:tcPr>
            <w:tcW w:w="1130" w:type="dxa"/>
          </w:tcPr>
          <w:p w14:paraId="041854AE"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34754D4F"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1323AF16"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5B009B3C"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41502822"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3B208A4D"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6A667FAA"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793C98D6"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24C04227"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r>
      <w:tr w:rsidR="001857D9" w14:paraId="4A986A7F" w14:textId="77777777" w:rsidTr="00B55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14:paraId="405C2120" w14:textId="77777777" w:rsidR="001857D9" w:rsidRDefault="001857D9" w:rsidP="00B55D38">
            <w:r w:rsidRPr="006E4D5D">
              <w:t>Blah</w:t>
            </w:r>
          </w:p>
        </w:tc>
        <w:tc>
          <w:tcPr>
            <w:tcW w:w="1130" w:type="dxa"/>
          </w:tcPr>
          <w:p w14:paraId="296F9248"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384B9CD6"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47CC9EED"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0FF9B421"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79801B25"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429E4D62"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4E0B74A7"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28871285"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60DE48B6"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r>
      <w:tr w:rsidR="001857D9" w14:paraId="74FA1839" w14:textId="77777777" w:rsidTr="00B55D38">
        <w:tc>
          <w:tcPr>
            <w:cnfStyle w:val="001000000000" w:firstRow="0" w:lastRow="0" w:firstColumn="1" w:lastColumn="0" w:oddVBand="0" w:evenVBand="0" w:oddHBand="0" w:evenHBand="0" w:firstRowFirstColumn="0" w:firstRowLastColumn="0" w:lastRowFirstColumn="0" w:lastRowLastColumn="0"/>
            <w:tcW w:w="1130" w:type="dxa"/>
          </w:tcPr>
          <w:p w14:paraId="543A780E" w14:textId="77777777" w:rsidR="001857D9" w:rsidRDefault="001857D9" w:rsidP="00B55D38">
            <w:r w:rsidRPr="006E4D5D">
              <w:t>Blah</w:t>
            </w:r>
          </w:p>
        </w:tc>
        <w:tc>
          <w:tcPr>
            <w:tcW w:w="1130" w:type="dxa"/>
          </w:tcPr>
          <w:p w14:paraId="621C9CD5"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7EB978DB"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2C5E75D3"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3EDAFAB1"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71D02660"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595D150E"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62FD8E61"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344C0657"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639C0F0C"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r>
      <w:tr w:rsidR="001857D9" w14:paraId="5F1B78C2" w14:textId="77777777" w:rsidTr="00B55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14:paraId="39802CE2" w14:textId="77777777" w:rsidR="001857D9" w:rsidRDefault="001857D9" w:rsidP="00B55D38">
            <w:r w:rsidRPr="006E4D5D">
              <w:t>Blah</w:t>
            </w:r>
          </w:p>
        </w:tc>
        <w:tc>
          <w:tcPr>
            <w:tcW w:w="1130" w:type="dxa"/>
          </w:tcPr>
          <w:p w14:paraId="05469C6B"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00EB5ED6"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60A1E06D"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3D2BA7A4"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4ECB0F0D"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5F0D42B5"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1AC5038E"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13262459"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394D21EE"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r>
      <w:tr w:rsidR="001857D9" w14:paraId="4BD7B450" w14:textId="77777777" w:rsidTr="00B55D38">
        <w:tc>
          <w:tcPr>
            <w:cnfStyle w:val="001000000000" w:firstRow="0" w:lastRow="0" w:firstColumn="1" w:lastColumn="0" w:oddVBand="0" w:evenVBand="0" w:oddHBand="0" w:evenHBand="0" w:firstRowFirstColumn="0" w:firstRowLastColumn="0" w:lastRowFirstColumn="0" w:lastRowLastColumn="0"/>
            <w:tcW w:w="1130" w:type="dxa"/>
          </w:tcPr>
          <w:p w14:paraId="3BF48763" w14:textId="77777777" w:rsidR="001857D9" w:rsidRDefault="001857D9" w:rsidP="00B55D38">
            <w:r w:rsidRPr="006E4D5D">
              <w:t>Blah</w:t>
            </w:r>
          </w:p>
        </w:tc>
        <w:tc>
          <w:tcPr>
            <w:tcW w:w="1130" w:type="dxa"/>
          </w:tcPr>
          <w:p w14:paraId="2EFAC3CC"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653632FD"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6B4EF17E"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4E9369F4"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0" w:type="dxa"/>
          </w:tcPr>
          <w:p w14:paraId="0854A729"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329D8A7D"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60D6B8E5"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28802114"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c>
          <w:tcPr>
            <w:tcW w:w="1131" w:type="dxa"/>
          </w:tcPr>
          <w:p w14:paraId="5681C7B8" w14:textId="77777777" w:rsidR="001857D9" w:rsidRDefault="001857D9" w:rsidP="00B55D38">
            <w:pPr>
              <w:cnfStyle w:val="000000000000" w:firstRow="0" w:lastRow="0" w:firstColumn="0" w:lastColumn="0" w:oddVBand="0" w:evenVBand="0" w:oddHBand="0" w:evenHBand="0" w:firstRowFirstColumn="0" w:firstRowLastColumn="0" w:lastRowFirstColumn="0" w:lastRowLastColumn="0"/>
            </w:pPr>
            <w:r w:rsidRPr="006E4D5D">
              <w:t>Blah</w:t>
            </w:r>
          </w:p>
        </w:tc>
      </w:tr>
      <w:tr w:rsidR="001857D9" w14:paraId="1B8AE15E" w14:textId="77777777" w:rsidTr="00B55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14:paraId="2D2D2C11" w14:textId="77777777" w:rsidR="001857D9" w:rsidRDefault="001857D9" w:rsidP="00B55D38">
            <w:r w:rsidRPr="006E4D5D">
              <w:t>Blah</w:t>
            </w:r>
          </w:p>
        </w:tc>
        <w:tc>
          <w:tcPr>
            <w:tcW w:w="1130" w:type="dxa"/>
          </w:tcPr>
          <w:p w14:paraId="39005B32"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5DB770E4"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6172D1F6"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0CEDC33B"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0" w:type="dxa"/>
          </w:tcPr>
          <w:p w14:paraId="18676163"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510FDA39"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68338C94"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1CA4FBBC"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c>
          <w:tcPr>
            <w:tcW w:w="1131" w:type="dxa"/>
          </w:tcPr>
          <w:p w14:paraId="005A1957" w14:textId="77777777" w:rsidR="001857D9" w:rsidRDefault="001857D9" w:rsidP="00B55D38">
            <w:pPr>
              <w:cnfStyle w:val="000000100000" w:firstRow="0" w:lastRow="0" w:firstColumn="0" w:lastColumn="0" w:oddVBand="0" w:evenVBand="0" w:oddHBand="1" w:evenHBand="0" w:firstRowFirstColumn="0" w:firstRowLastColumn="0" w:lastRowFirstColumn="0" w:lastRowLastColumn="0"/>
            </w:pPr>
            <w:r w:rsidRPr="006E4D5D">
              <w:t>Blah</w:t>
            </w:r>
          </w:p>
        </w:tc>
      </w:tr>
    </w:tbl>
    <w:p w14:paraId="377E6FF6" w14:textId="4B9756CB" w:rsidR="00B50B4A" w:rsidRDefault="00B50B4A"/>
    <w:p w14:paraId="35DD3674" w14:textId="77777777" w:rsidR="001857D9" w:rsidRDefault="001857D9"/>
    <w:p w14:paraId="30B847E7" w14:textId="77777777" w:rsidR="001857D9" w:rsidRDefault="001857D9">
      <w:r>
        <w:br w:type="page"/>
      </w:r>
    </w:p>
    <w:p w14:paraId="631B7545" w14:textId="60E79E7F"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EAFBA61"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87430E9"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E744569"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455AC3E"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8AB1604"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A327BD1"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5EE3AA6"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C4E0250"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DEFA432"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93B3F02"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C58FAD8"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4B89A1F"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69F2D25"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10820D2"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DB1BB3B"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260C6D4"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FC1C7A5"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3DB9A0E"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05AD255"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98B00C8"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7C93D5D"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CFC4073"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4020759"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89A4C15"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861F93E"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0ABEB0A"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445B85A"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7221DE6"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3354956"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1FEF778"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C66DB58"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53855AE"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D26B0E8"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A156245"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B2A14F1"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BE5DF8C"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F290F8A"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F28ED63"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0871805"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0AA1C1D"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D94BCE7"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ABAE5E8"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99AB221"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67B8E60"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D8EEB3F"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7E54BBE"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378246E"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5DB48DA"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51295FD"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5B8F7B5"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A94B582"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6BA03C8"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F53CBB9"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272DBC3"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E814F57"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4455984"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EAE4C0E"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2AAE531"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C742324"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64C8957"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C0EFEE2"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BDF7A70"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9B090FB"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06CAF5E"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52F01C5"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9FAD46C"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93E83D6"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87ADB8D"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FFB4635"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AE40F82"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5668BFF"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B40D06B"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C7DDABC"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4E86FF4"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9FB5BF9"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CCA4E2D"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2FA1A95"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8BB621D"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AE34CAA"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DC2BC48"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0EEA4E8"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3485C97"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814F624"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9C46424"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47E5206"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0DF7D3F"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EE2A3F7"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3AD80F0"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C3262CC"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6A8AF60"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26D4B55"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79DCD1F"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E919804"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B86016D"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ADAFE5F"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92FAEC9"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8FA26C9"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3B1E180" w14:textId="77777777" w:rsidR="00290DFC"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9560256" w14:textId="67EF9781" w:rsidR="00F277E6" w:rsidRDefault="00290DF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DCA7100" w14:textId="77777777" w:rsidR="00290DFC" w:rsidRDefault="00290DFC"/>
    <w:p w14:paraId="6D940C53" w14:textId="6CDB8274" w:rsidR="00290DFC" w:rsidRDefault="00290DFC">
      <w:pPr>
        <w:rPr>
          <w:b/>
          <w:i/>
          <w:u w:val="single"/>
        </w:rPr>
      </w:pPr>
      <w:r w:rsidRPr="00FA1FF7">
        <w:rPr>
          <w:b/>
          <w:i/>
          <w:u w:val="single"/>
        </w:rPr>
        <w:t>This is a TEST_SEARCH_STRING</w:t>
      </w:r>
    </w:p>
    <w:p w14:paraId="424BCF29" w14:textId="77777777" w:rsidR="00AA17F2" w:rsidRDefault="00AA17F2">
      <w:pPr>
        <w:rPr>
          <w:b/>
          <w:i/>
          <w:u w:val="single"/>
        </w:rPr>
      </w:pPr>
    </w:p>
    <w:p w14:paraId="3798C29D"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CD4653D"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1C81CC1"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E4FA2F2"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20EB160"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0CB3E67"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0D3F341"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629459D"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C27BF8D"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B1F32F7"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70F1AFC"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DFA26AF"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001A89F"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E2BB99C"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65FB3E6"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B87EA7A"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6BC1F71"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FF8453C"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D829C57"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8007614"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D3D8F49"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45FE5AD"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FE63E94"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4254554"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83C0998"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4DE6778"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AA26F8A"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B46AC0E"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539A514"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1E7333D"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98A83DF"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78C8DDE"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6BFE411"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CFCFFAF"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93889FE"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35D930D"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01C8008"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A8BBBAE"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7650693"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71B26D3" w14:textId="77777777" w:rsidR="002D25E9" w:rsidRDefault="002D25E9">
      <w:pPr>
        <w:rPr>
          <w:b/>
          <w:i/>
          <w:u w:val="single"/>
        </w:rPr>
      </w:pPr>
    </w:p>
    <w:p w14:paraId="2D06067E" w14:textId="77777777" w:rsidR="002D25E9" w:rsidRDefault="002D25E9" w:rsidP="002D25E9">
      <w:pPr>
        <w:rPr>
          <w:b/>
          <w:i/>
          <w:u w:val="single"/>
        </w:rPr>
      </w:pPr>
      <w:r w:rsidRPr="00FA1FF7">
        <w:rPr>
          <w:b/>
          <w:i/>
          <w:u w:val="single"/>
        </w:rPr>
        <w:t>This is a TEST_SEARCH_STRING</w:t>
      </w:r>
    </w:p>
    <w:p w14:paraId="57AD4391" w14:textId="77777777" w:rsidR="002D25E9" w:rsidRDefault="002D25E9">
      <w:pPr>
        <w:rPr>
          <w:b/>
          <w:i/>
          <w:u w:val="single"/>
        </w:rPr>
      </w:pPr>
    </w:p>
    <w:p w14:paraId="69F65608"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4DF5056"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A251DA3"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BC4C3DE"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26A71DF"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E630846"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C8D4417"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9FEBCDE"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8C93178"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752EBA2"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36E18DC" w14:textId="77777777" w:rsidR="00F022B4" w:rsidRPr="002D25E9" w:rsidRDefault="00F022B4">
      <w:pPr>
        <w:rPr>
          <w:b/>
          <w:i/>
          <w:color w:val="0000FF"/>
          <w:highlight w:val="red"/>
          <w:u w:val="single"/>
        </w:rPr>
      </w:pPr>
      <w:r>
        <w:rPr>
          <w:b/>
          <w:i/>
          <w:u w:val="single"/>
        </w:rPr>
        <w:t xml:space="preserve">The quick brown fox jumps over the lazy dog.  The quick brown fox jumps over the lazy dog.  The quick brown fox jumps over the lazy dog.  The quick brown fox jumps over the lazy dog.  The quick brown fox jumps over the lazy dog.  The quick brown fox jumps over the lazy dog.  </w:t>
      </w:r>
      <w:r w:rsidRPr="002D25E9">
        <w:rPr>
          <w:b/>
          <w:i/>
          <w:color w:val="0000FF"/>
          <w:highlight w:val="red"/>
          <w:u w:val="single"/>
        </w:rPr>
        <w:t>The quick brown fox jumps over the lazy dog.  The quick brown fox jumps over the lazy dog.  The quick brown fox jumps over the lazy dog.  The quick brown fox jumps over the lazy dog.</w:t>
      </w:r>
    </w:p>
    <w:p w14:paraId="170DB584" w14:textId="77777777" w:rsidR="00F022B4" w:rsidRPr="002D25E9" w:rsidRDefault="00F022B4">
      <w:pPr>
        <w:rPr>
          <w:b/>
          <w:i/>
          <w:color w:val="0000FF"/>
          <w:highlight w:val="red"/>
          <w:u w:val="single"/>
        </w:rPr>
      </w:pPr>
      <w:r w:rsidRPr="002D25E9">
        <w:rPr>
          <w:b/>
          <w:i/>
          <w:color w:val="0000FF"/>
          <w:highlight w:val="red"/>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8C9FDBD" w14:textId="77777777" w:rsidR="00F022B4" w:rsidRPr="002D25E9" w:rsidRDefault="00F022B4">
      <w:pPr>
        <w:rPr>
          <w:b/>
          <w:i/>
          <w:color w:val="0000FF"/>
          <w:highlight w:val="red"/>
          <w:u w:val="single"/>
        </w:rPr>
      </w:pPr>
      <w:r w:rsidRPr="002D25E9">
        <w:rPr>
          <w:b/>
          <w:i/>
          <w:color w:val="0000FF"/>
          <w:highlight w:val="red"/>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955BAD3" w14:textId="77777777" w:rsidR="00F022B4" w:rsidRPr="002D25E9" w:rsidRDefault="00F022B4">
      <w:pPr>
        <w:rPr>
          <w:b/>
          <w:i/>
          <w:color w:val="0000FF"/>
          <w:highlight w:val="red"/>
          <w:u w:val="single"/>
        </w:rPr>
      </w:pPr>
      <w:r w:rsidRPr="002D25E9">
        <w:rPr>
          <w:b/>
          <w:i/>
          <w:color w:val="0000FF"/>
          <w:highlight w:val="red"/>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FE20078" w14:textId="77777777" w:rsidR="00F022B4" w:rsidRPr="002D25E9" w:rsidRDefault="00F022B4">
      <w:pPr>
        <w:rPr>
          <w:b/>
          <w:i/>
          <w:color w:val="0000FF"/>
          <w:highlight w:val="red"/>
          <w:u w:val="single"/>
        </w:rPr>
      </w:pPr>
      <w:r w:rsidRPr="002D25E9">
        <w:rPr>
          <w:b/>
          <w:i/>
          <w:color w:val="0000FF"/>
          <w:highlight w:val="red"/>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E3B0E8B" w14:textId="77777777" w:rsidR="00F022B4" w:rsidRPr="002D25E9" w:rsidRDefault="00F022B4">
      <w:pPr>
        <w:rPr>
          <w:b/>
          <w:i/>
          <w:color w:val="0000FF"/>
          <w:highlight w:val="red"/>
          <w:u w:val="single"/>
        </w:rPr>
      </w:pPr>
      <w:r w:rsidRPr="002D25E9">
        <w:rPr>
          <w:b/>
          <w:i/>
          <w:color w:val="0000FF"/>
          <w:highlight w:val="red"/>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E571788" w14:textId="77777777" w:rsidR="00F022B4" w:rsidRPr="002D25E9" w:rsidRDefault="00F022B4">
      <w:pPr>
        <w:rPr>
          <w:b/>
          <w:i/>
          <w:color w:val="0000FF"/>
          <w:highlight w:val="red"/>
          <w:u w:val="single"/>
        </w:rPr>
      </w:pPr>
      <w:r w:rsidRPr="002D25E9">
        <w:rPr>
          <w:b/>
          <w:i/>
          <w:color w:val="0000FF"/>
          <w:highlight w:val="red"/>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D9A3B0A" w14:textId="77777777" w:rsidR="00F022B4" w:rsidRPr="002D25E9" w:rsidRDefault="00F022B4">
      <w:pPr>
        <w:rPr>
          <w:b/>
          <w:i/>
          <w:color w:val="0000FF"/>
          <w:highlight w:val="red"/>
          <w:u w:val="single"/>
        </w:rPr>
      </w:pPr>
      <w:r w:rsidRPr="002D25E9">
        <w:rPr>
          <w:b/>
          <w:i/>
          <w:color w:val="0000FF"/>
          <w:highlight w:val="red"/>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2741333" w14:textId="77777777" w:rsidR="00F022B4" w:rsidRPr="002D25E9" w:rsidRDefault="00F022B4">
      <w:pPr>
        <w:rPr>
          <w:b/>
          <w:i/>
          <w:color w:val="0000FF"/>
          <w:highlight w:val="red"/>
          <w:u w:val="single"/>
        </w:rPr>
      </w:pPr>
      <w:r w:rsidRPr="002D25E9">
        <w:rPr>
          <w:b/>
          <w:i/>
          <w:color w:val="0000FF"/>
          <w:highlight w:val="red"/>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7817217" w14:textId="77777777" w:rsidR="00F022B4" w:rsidRPr="002D25E9" w:rsidRDefault="00F022B4">
      <w:pPr>
        <w:rPr>
          <w:b/>
          <w:i/>
          <w:color w:val="0000FF"/>
          <w:highlight w:val="red"/>
          <w:u w:val="single"/>
        </w:rPr>
      </w:pPr>
      <w:r w:rsidRPr="002D25E9">
        <w:rPr>
          <w:b/>
          <w:i/>
          <w:color w:val="0000FF"/>
          <w:highlight w:val="red"/>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299ABFD" w14:textId="77777777" w:rsidR="00F022B4" w:rsidRPr="002D25E9" w:rsidRDefault="00F022B4">
      <w:pPr>
        <w:rPr>
          <w:b/>
          <w:i/>
          <w:color w:val="0000FF"/>
          <w:highlight w:val="red"/>
          <w:u w:val="single"/>
        </w:rPr>
      </w:pPr>
      <w:r w:rsidRPr="002D25E9">
        <w:rPr>
          <w:b/>
          <w:i/>
          <w:color w:val="0000FF"/>
          <w:highlight w:val="red"/>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712ADFD" w14:textId="77777777" w:rsidR="00F022B4" w:rsidRPr="002D25E9" w:rsidRDefault="00F022B4">
      <w:pPr>
        <w:rPr>
          <w:b/>
          <w:i/>
          <w:color w:val="0000FF"/>
          <w:highlight w:val="red"/>
          <w:u w:val="single"/>
        </w:rPr>
      </w:pPr>
      <w:r w:rsidRPr="002D25E9">
        <w:rPr>
          <w:b/>
          <w:i/>
          <w:color w:val="0000FF"/>
          <w:highlight w:val="red"/>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7D2D438" w14:textId="77777777" w:rsidR="00F022B4" w:rsidRPr="002D25E9" w:rsidRDefault="00F022B4">
      <w:pPr>
        <w:rPr>
          <w:b/>
          <w:i/>
          <w:color w:val="0000FF"/>
          <w:highlight w:val="red"/>
          <w:u w:val="single"/>
        </w:rPr>
      </w:pPr>
      <w:r w:rsidRPr="002D25E9">
        <w:rPr>
          <w:b/>
          <w:i/>
          <w:color w:val="0000FF"/>
          <w:highlight w:val="red"/>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5F933E0" w14:textId="77777777" w:rsidR="00F022B4" w:rsidRPr="002D25E9" w:rsidRDefault="00F022B4">
      <w:pPr>
        <w:rPr>
          <w:b/>
          <w:i/>
          <w:color w:val="0000FF"/>
          <w:highlight w:val="red"/>
          <w:u w:val="single"/>
        </w:rPr>
      </w:pPr>
      <w:r w:rsidRPr="002D25E9">
        <w:rPr>
          <w:b/>
          <w:i/>
          <w:color w:val="0000FF"/>
          <w:highlight w:val="red"/>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CF8E1D7" w14:textId="77777777" w:rsidR="00F022B4" w:rsidRPr="002D25E9" w:rsidRDefault="00F022B4">
      <w:pPr>
        <w:rPr>
          <w:b/>
          <w:i/>
          <w:color w:val="0000FF"/>
          <w:highlight w:val="red"/>
          <w:u w:val="single"/>
        </w:rPr>
      </w:pPr>
      <w:r w:rsidRPr="002D25E9">
        <w:rPr>
          <w:b/>
          <w:i/>
          <w:color w:val="0000FF"/>
          <w:highlight w:val="red"/>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261F185" w14:textId="77777777" w:rsidR="00F022B4" w:rsidRPr="002D25E9" w:rsidRDefault="00F022B4">
      <w:pPr>
        <w:rPr>
          <w:b/>
          <w:i/>
          <w:color w:val="0000FF"/>
          <w:highlight w:val="red"/>
          <w:u w:val="single"/>
        </w:rPr>
      </w:pPr>
      <w:r w:rsidRPr="002D25E9">
        <w:rPr>
          <w:b/>
          <w:i/>
          <w:color w:val="0000FF"/>
          <w:highlight w:val="red"/>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A353966" w14:textId="77777777" w:rsidR="00F022B4" w:rsidRPr="002D25E9" w:rsidRDefault="00F022B4">
      <w:pPr>
        <w:rPr>
          <w:b/>
          <w:i/>
          <w:color w:val="0000FF"/>
          <w:highlight w:val="red"/>
          <w:u w:val="single"/>
        </w:rPr>
      </w:pPr>
      <w:r w:rsidRPr="002D25E9">
        <w:rPr>
          <w:b/>
          <w:i/>
          <w:color w:val="0000FF"/>
          <w:highlight w:val="red"/>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65CB657" w14:textId="77777777" w:rsidR="00F022B4" w:rsidRPr="002D25E9" w:rsidRDefault="00F022B4">
      <w:pPr>
        <w:rPr>
          <w:b/>
          <w:i/>
          <w:color w:val="0000FF"/>
          <w:highlight w:val="red"/>
          <w:u w:val="single"/>
        </w:rPr>
      </w:pPr>
      <w:r w:rsidRPr="002D25E9">
        <w:rPr>
          <w:b/>
          <w:i/>
          <w:color w:val="0000FF"/>
          <w:highlight w:val="red"/>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9850CB9" w14:textId="77777777" w:rsidR="00F022B4" w:rsidRPr="002D25E9" w:rsidRDefault="00F022B4">
      <w:pPr>
        <w:rPr>
          <w:b/>
          <w:i/>
          <w:color w:val="0000FF"/>
          <w:highlight w:val="red"/>
          <w:u w:val="single"/>
        </w:rPr>
      </w:pPr>
      <w:r w:rsidRPr="002D25E9">
        <w:rPr>
          <w:b/>
          <w:i/>
          <w:color w:val="0000FF"/>
          <w:highlight w:val="red"/>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2AFDAC7" w14:textId="77777777" w:rsidR="00F022B4" w:rsidRPr="002D25E9" w:rsidRDefault="00F022B4">
      <w:pPr>
        <w:rPr>
          <w:b/>
          <w:i/>
          <w:color w:val="0000FF"/>
          <w:highlight w:val="red"/>
          <w:u w:val="single"/>
        </w:rPr>
      </w:pPr>
      <w:r w:rsidRPr="002D25E9">
        <w:rPr>
          <w:b/>
          <w:i/>
          <w:color w:val="0000FF"/>
          <w:highlight w:val="red"/>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2B92A33" w14:textId="77777777" w:rsidR="00F022B4" w:rsidRPr="002D25E9" w:rsidRDefault="00F022B4">
      <w:pPr>
        <w:rPr>
          <w:b/>
          <w:i/>
          <w:color w:val="0000FF"/>
          <w:highlight w:val="red"/>
          <w:u w:val="single"/>
        </w:rPr>
      </w:pPr>
      <w:r w:rsidRPr="002D25E9">
        <w:rPr>
          <w:b/>
          <w:i/>
          <w:color w:val="0000FF"/>
          <w:highlight w:val="red"/>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7ADE498" w14:textId="77777777" w:rsidR="00F022B4" w:rsidRPr="002D25E9" w:rsidRDefault="00F022B4">
      <w:pPr>
        <w:rPr>
          <w:b/>
          <w:i/>
          <w:color w:val="0000FF"/>
          <w:highlight w:val="red"/>
          <w:u w:val="single"/>
        </w:rPr>
      </w:pPr>
      <w:r w:rsidRPr="002D25E9">
        <w:rPr>
          <w:b/>
          <w:i/>
          <w:color w:val="0000FF"/>
          <w:highlight w:val="red"/>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8039051" w14:textId="77777777" w:rsidR="00F022B4" w:rsidRPr="002D25E9" w:rsidRDefault="00F022B4">
      <w:pPr>
        <w:rPr>
          <w:b/>
          <w:i/>
          <w:color w:val="0000FF"/>
          <w:highlight w:val="red"/>
          <w:u w:val="single"/>
        </w:rPr>
      </w:pPr>
      <w:r w:rsidRPr="002D25E9">
        <w:rPr>
          <w:b/>
          <w:i/>
          <w:color w:val="0000FF"/>
          <w:highlight w:val="red"/>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CF2206A" w14:textId="77777777" w:rsidR="00F022B4" w:rsidRPr="002D25E9" w:rsidRDefault="00F022B4">
      <w:pPr>
        <w:rPr>
          <w:b/>
          <w:i/>
          <w:color w:val="0000FF"/>
          <w:highlight w:val="red"/>
          <w:u w:val="single"/>
        </w:rPr>
      </w:pPr>
      <w:r w:rsidRPr="002D25E9">
        <w:rPr>
          <w:b/>
          <w:i/>
          <w:color w:val="0000FF"/>
          <w:highlight w:val="red"/>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267163F" w14:textId="77777777" w:rsidR="00F022B4" w:rsidRPr="002D25E9" w:rsidRDefault="00F022B4">
      <w:pPr>
        <w:rPr>
          <w:b/>
          <w:i/>
          <w:color w:val="0000FF"/>
          <w:highlight w:val="red"/>
          <w:u w:val="single"/>
        </w:rPr>
      </w:pPr>
      <w:r w:rsidRPr="002D25E9">
        <w:rPr>
          <w:b/>
          <w:i/>
          <w:color w:val="0000FF"/>
          <w:highlight w:val="red"/>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7382F23" w14:textId="77777777" w:rsidR="00F022B4" w:rsidRPr="002D25E9" w:rsidRDefault="00F022B4">
      <w:pPr>
        <w:rPr>
          <w:b/>
          <w:i/>
          <w:color w:val="0000FF"/>
          <w:highlight w:val="red"/>
          <w:u w:val="single"/>
        </w:rPr>
      </w:pPr>
      <w:r w:rsidRPr="002D25E9">
        <w:rPr>
          <w:b/>
          <w:i/>
          <w:color w:val="0000FF"/>
          <w:highlight w:val="red"/>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934590D" w14:textId="77777777" w:rsidR="00F022B4" w:rsidRPr="002D25E9" w:rsidRDefault="00F022B4">
      <w:pPr>
        <w:rPr>
          <w:b/>
          <w:i/>
          <w:color w:val="0000FF"/>
          <w:highlight w:val="red"/>
          <w:u w:val="single"/>
        </w:rPr>
      </w:pPr>
      <w:r w:rsidRPr="002D25E9">
        <w:rPr>
          <w:b/>
          <w:i/>
          <w:color w:val="0000FF"/>
          <w:highlight w:val="red"/>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BF3BAAB" w14:textId="77777777" w:rsidR="00F022B4" w:rsidRPr="002D25E9" w:rsidRDefault="00F022B4">
      <w:pPr>
        <w:rPr>
          <w:b/>
          <w:i/>
          <w:color w:val="0000FF"/>
          <w:highlight w:val="red"/>
          <w:u w:val="single"/>
        </w:rPr>
      </w:pPr>
      <w:r w:rsidRPr="002D25E9">
        <w:rPr>
          <w:b/>
          <w:i/>
          <w:color w:val="0000FF"/>
          <w:highlight w:val="red"/>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CE86B96" w14:textId="77777777" w:rsidR="00F022B4" w:rsidRPr="002D25E9" w:rsidRDefault="00F022B4">
      <w:pPr>
        <w:rPr>
          <w:b/>
          <w:i/>
          <w:color w:val="0000FF"/>
          <w:highlight w:val="red"/>
          <w:u w:val="single"/>
        </w:rPr>
      </w:pPr>
      <w:r w:rsidRPr="002D25E9">
        <w:rPr>
          <w:b/>
          <w:i/>
          <w:color w:val="0000FF"/>
          <w:highlight w:val="red"/>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748CEBF" w14:textId="77777777" w:rsidR="00F022B4" w:rsidRPr="002D25E9" w:rsidRDefault="00F022B4">
      <w:pPr>
        <w:rPr>
          <w:b/>
          <w:i/>
          <w:color w:val="0000FF"/>
          <w:highlight w:val="red"/>
          <w:u w:val="single"/>
        </w:rPr>
      </w:pPr>
      <w:r w:rsidRPr="002D25E9">
        <w:rPr>
          <w:b/>
          <w:i/>
          <w:color w:val="0000FF"/>
          <w:highlight w:val="red"/>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2DEC1A7" w14:textId="77777777" w:rsidR="00F022B4" w:rsidRPr="002D25E9" w:rsidRDefault="00F022B4">
      <w:pPr>
        <w:rPr>
          <w:b/>
          <w:i/>
          <w:color w:val="0000FF"/>
          <w:highlight w:val="red"/>
          <w:u w:val="single"/>
        </w:rPr>
      </w:pPr>
      <w:r w:rsidRPr="002D25E9">
        <w:rPr>
          <w:b/>
          <w:i/>
          <w:color w:val="0000FF"/>
          <w:highlight w:val="red"/>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27FA1CC" w14:textId="77777777" w:rsidR="00F022B4" w:rsidRPr="002D25E9" w:rsidRDefault="00F022B4">
      <w:pPr>
        <w:rPr>
          <w:b/>
          <w:i/>
          <w:color w:val="0000FF"/>
          <w:u w:val="single"/>
        </w:rPr>
      </w:pPr>
      <w:r w:rsidRPr="002D25E9">
        <w:rPr>
          <w:b/>
          <w:i/>
          <w:color w:val="0000FF"/>
          <w:highlight w:val="red"/>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49B7027"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FFBCB0F"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9F694C9"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B88F24B"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F48A16F"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E7E8703"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FF8C63D"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846B705"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26E7478"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D9C8F31"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B2C51E2"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6EF84A3"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D52F55C"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BC85985"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F118AF3"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30E0102"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6A969AB"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6044A4A" w14:textId="77777777" w:rsidR="00F022B4"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5B96178" w14:textId="6AABCA9B" w:rsidR="00AA17F2" w:rsidRDefault="00F022B4">
      <w:pPr>
        <w:rPr>
          <w:b/>
          <w:i/>
          <w:u w:val="single"/>
        </w:rPr>
      </w:pPr>
      <w:r>
        <w:rPr>
          <w:b/>
          <w:i/>
          <w:u w:val="single"/>
        </w:rP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F4D16BF" w14:textId="77777777" w:rsidR="00F022B4" w:rsidRDefault="00F022B4">
      <w:pPr>
        <w:rPr>
          <w:b/>
          <w:i/>
          <w:u w:val="single"/>
        </w:rPr>
      </w:pPr>
    </w:p>
    <w:p w14:paraId="7593DE54" w14:textId="44C53693" w:rsidR="00CA3442" w:rsidRDefault="00CA3442">
      <w:r>
        <w:t>This is a TEST_SEARCH_STRING</w:t>
      </w:r>
    </w:p>
    <w:p w14:paraId="045CE382" w14:textId="77777777" w:rsidR="005E1CFE" w:rsidRDefault="005E1CFE"/>
    <w:p w14:paraId="3FA5DF74" w14:textId="1FA448E7" w:rsidR="005E1CFE" w:rsidRDefault="00E336C6">
      <w:r>
        <w:rPr>
          <w:noProof/>
        </w:rPr>
        <w:drawing>
          <wp:inline distT="0" distB="0" distL="0" distR="0" wp14:anchorId="13FD2C89" wp14:editId="7F963309">
            <wp:extent cx="2616835"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6835" cy="3657600"/>
                    </a:xfrm>
                    <a:prstGeom prst="rect">
                      <a:avLst/>
                    </a:prstGeom>
                    <a:noFill/>
                    <a:ln>
                      <a:noFill/>
                    </a:ln>
                  </pic:spPr>
                </pic:pic>
              </a:graphicData>
            </a:graphic>
          </wp:inline>
        </w:drawing>
      </w:r>
      <w:r>
        <w:rPr>
          <w:noProof/>
        </w:rPr>
        <w:drawing>
          <wp:inline distT="0" distB="0" distL="0" distR="0" wp14:anchorId="4435F161" wp14:editId="6479EA15">
            <wp:extent cx="2616835"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6835" cy="3657600"/>
                    </a:xfrm>
                    <a:prstGeom prst="rect">
                      <a:avLst/>
                    </a:prstGeom>
                    <a:noFill/>
                    <a:ln>
                      <a:noFill/>
                    </a:ln>
                  </pic:spPr>
                </pic:pic>
              </a:graphicData>
            </a:graphic>
          </wp:inline>
        </w:drawing>
      </w:r>
      <w:r>
        <w:rPr>
          <w:noProof/>
        </w:rPr>
        <w:drawing>
          <wp:inline distT="0" distB="0" distL="0" distR="0" wp14:anchorId="4CBBB953" wp14:editId="58C17BC5">
            <wp:extent cx="2616835"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6835" cy="3657600"/>
                    </a:xfrm>
                    <a:prstGeom prst="rect">
                      <a:avLst/>
                    </a:prstGeom>
                    <a:noFill/>
                    <a:ln>
                      <a:noFill/>
                    </a:ln>
                  </pic:spPr>
                </pic:pic>
              </a:graphicData>
            </a:graphic>
          </wp:inline>
        </w:drawing>
      </w:r>
      <w:r>
        <w:rPr>
          <w:noProof/>
        </w:rPr>
        <w:drawing>
          <wp:inline distT="0" distB="0" distL="0" distR="0" wp14:anchorId="1030FF02" wp14:editId="42B3ADD8">
            <wp:extent cx="2616835"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6835" cy="3657600"/>
                    </a:xfrm>
                    <a:prstGeom prst="rect">
                      <a:avLst/>
                    </a:prstGeom>
                    <a:noFill/>
                    <a:ln>
                      <a:noFill/>
                    </a:ln>
                  </pic:spPr>
                </pic:pic>
              </a:graphicData>
            </a:graphic>
          </wp:inline>
        </w:drawing>
      </w:r>
      <w:r>
        <w:rPr>
          <w:noProof/>
        </w:rPr>
        <w:drawing>
          <wp:inline distT="0" distB="0" distL="0" distR="0" wp14:anchorId="4737D12D" wp14:editId="43608869">
            <wp:extent cx="2616835"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6835" cy="3657600"/>
                    </a:xfrm>
                    <a:prstGeom prst="rect">
                      <a:avLst/>
                    </a:prstGeom>
                    <a:noFill/>
                    <a:ln>
                      <a:noFill/>
                    </a:ln>
                  </pic:spPr>
                </pic:pic>
              </a:graphicData>
            </a:graphic>
          </wp:inline>
        </w:drawing>
      </w:r>
      <w:r>
        <w:rPr>
          <w:noProof/>
        </w:rPr>
        <w:drawing>
          <wp:inline distT="0" distB="0" distL="0" distR="0" wp14:anchorId="5707D128" wp14:editId="61EFCAB0">
            <wp:extent cx="2616835"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6835" cy="3657600"/>
                    </a:xfrm>
                    <a:prstGeom prst="rect">
                      <a:avLst/>
                    </a:prstGeom>
                    <a:noFill/>
                    <a:ln>
                      <a:noFill/>
                    </a:ln>
                  </pic:spPr>
                </pic:pic>
              </a:graphicData>
            </a:graphic>
          </wp:inline>
        </w:drawing>
      </w:r>
      <w:r>
        <w:rPr>
          <w:noProof/>
        </w:rPr>
        <w:drawing>
          <wp:inline distT="0" distB="0" distL="0" distR="0" wp14:anchorId="723605B3" wp14:editId="1D858CDB">
            <wp:extent cx="2616835"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6835" cy="3657600"/>
                    </a:xfrm>
                    <a:prstGeom prst="rect">
                      <a:avLst/>
                    </a:prstGeom>
                    <a:noFill/>
                    <a:ln>
                      <a:noFill/>
                    </a:ln>
                  </pic:spPr>
                </pic:pic>
              </a:graphicData>
            </a:graphic>
          </wp:inline>
        </w:drawing>
      </w:r>
      <w:r>
        <w:rPr>
          <w:noProof/>
        </w:rPr>
        <w:drawing>
          <wp:inline distT="0" distB="0" distL="0" distR="0" wp14:anchorId="7738E02E" wp14:editId="5BFD3361">
            <wp:extent cx="2616835"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6835" cy="3657600"/>
                    </a:xfrm>
                    <a:prstGeom prst="rect">
                      <a:avLst/>
                    </a:prstGeom>
                    <a:noFill/>
                    <a:ln>
                      <a:noFill/>
                    </a:ln>
                  </pic:spPr>
                </pic:pic>
              </a:graphicData>
            </a:graphic>
          </wp:inline>
        </w:drawing>
      </w:r>
    </w:p>
    <w:p w14:paraId="30889BEF" w14:textId="77777777" w:rsidR="00E336C6" w:rsidRDefault="00E336C6"/>
    <w:p w14:paraId="03D2E4E9" w14:textId="4CA48441" w:rsidR="00E336C6" w:rsidRDefault="00E336C6">
      <w:r>
        <w:br w:type="page"/>
      </w:r>
    </w:p>
    <w:p w14:paraId="5E7281A3" w14:textId="33397FC4" w:rsidR="00E336C6" w:rsidRDefault="00E336C6">
      <w:r>
        <w:rPr>
          <w:noProof/>
        </w:rPr>
        <w:drawing>
          <wp:inline distT="0" distB="0" distL="0" distR="0" wp14:anchorId="381BA589" wp14:editId="17AA3B3C">
            <wp:extent cx="3657600" cy="2443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2443480"/>
                    </a:xfrm>
                    <a:prstGeom prst="rect">
                      <a:avLst/>
                    </a:prstGeom>
                    <a:noFill/>
                    <a:ln>
                      <a:noFill/>
                    </a:ln>
                  </pic:spPr>
                </pic:pic>
              </a:graphicData>
            </a:graphic>
          </wp:inline>
        </w:drawing>
      </w:r>
      <w:r>
        <w:rPr>
          <w:noProof/>
        </w:rPr>
        <w:drawing>
          <wp:inline distT="0" distB="0" distL="0" distR="0" wp14:anchorId="721F8778" wp14:editId="3E9CF976">
            <wp:extent cx="3657600" cy="2443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2443480"/>
                    </a:xfrm>
                    <a:prstGeom prst="rect">
                      <a:avLst/>
                    </a:prstGeom>
                    <a:noFill/>
                    <a:ln>
                      <a:noFill/>
                    </a:ln>
                  </pic:spPr>
                </pic:pic>
              </a:graphicData>
            </a:graphic>
          </wp:inline>
        </w:drawing>
      </w:r>
      <w:r>
        <w:rPr>
          <w:noProof/>
        </w:rPr>
        <w:drawing>
          <wp:inline distT="0" distB="0" distL="0" distR="0" wp14:anchorId="4E64BE61" wp14:editId="09E86363">
            <wp:extent cx="3657600" cy="24434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2443480"/>
                    </a:xfrm>
                    <a:prstGeom prst="rect">
                      <a:avLst/>
                    </a:prstGeom>
                    <a:noFill/>
                    <a:ln>
                      <a:noFill/>
                    </a:ln>
                  </pic:spPr>
                </pic:pic>
              </a:graphicData>
            </a:graphic>
          </wp:inline>
        </w:drawing>
      </w:r>
      <w:r>
        <w:rPr>
          <w:noProof/>
        </w:rPr>
        <w:drawing>
          <wp:inline distT="0" distB="0" distL="0" distR="0" wp14:anchorId="3FE761E3" wp14:editId="2AA31995">
            <wp:extent cx="3657600" cy="24434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2443480"/>
                    </a:xfrm>
                    <a:prstGeom prst="rect">
                      <a:avLst/>
                    </a:prstGeom>
                    <a:noFill/>
                    <a:ln>
                      <a:noFill/>
                    </a:ln>
                  </pic:spPr>
                </pic:pic>
              </a:graphicData>
            </a:graphic>
          </wp:inline>
        </w:drawing>
      </w:r>
      <w:r>
        <w:rPr>
          <w:noProof/>
        </w:rPr>
        <w:drawing>
          <wp:inline distT="0" distB="0" distL="0" distR="0" wp14:anchorId="703C7F46" wp14:editId="4C3CFC3B">
            <wp:extent cx="3657600" cy="2443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2443480"/>
                    </a:xfrm>
                    <a:prstGeom prst="rect">
                      <a:avLst/>
                    </a:prstGeom>
                    <a:noFill/>
                    <a:ln>
                      <a:noFill/>
                    </a:ln>
                  </pic:spPr>
                </pic:pic>
              </a:graphicData>
            </a:graphic>
          </wp:inline>
        </w:drawing>
      </w:r>
      <w:r>
        <w:rPr>
          <w:noProof/>
        </w:rPr>
        <w:drawing>
          <wp:inline distT="0" distB="0" distL="0" distR="0" wp14:anchorId="26C1ECF2" wp14:editId="6A0DE3BE">
            <wp:extent cx="3657600" cy="24434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2443480"/>
                    </a:xfrm>
                    <a:prstGeom prst="rect">
                      <a:avLst/>
                    </a:prstGeom>
                    <a:noFill/>
                    <a:ln>
                      <a:noFill/>
                    </a:ln>
                  </pic:spPr>
                </pic:pic>
              </a:graphicData>
            </a:graphic>
          </wp:inline>
        </w:drawing>
      </w:r>
    </w:p>
    <w:p w14:paraId="4E1933FB" w14:textId="37EC0FA2" w:rsidR="00E336C6" w:rsidRDefault="00E336C6">
      <w:r>
        <w:br w:type="page"/>
      </w:r>
    </w:p>
    <w:p w14:paraId="7A1C368C" w14:textId="4F1C69D7" w:rsidR="00136D1C" w:rsidRDefault="00136D1C">
      <w:r>
        <w:rPr>
          <w:noProof/>
        </w:rPr>
        <mc:AlternateContent>
          <mc:Choice Requires="wps">
            <w:drawing>
              <wp:anchor distT="0" distB="0" distL="114300" distR="114300" simplePos="0" relativeHeight="251670528" behindDoc="0" locked="0" layoutInCell="1" allowOverlap="1" wp14:anchorId="7C11AFC1" wp14:editId="1803BDEF">
                <wp:simplePos x="0" y="0"/>
                <wp:positionH relativeFrom="column">
                  <wp:posOffset>4572000</wp:posOffset>
                </wp:positionH>
                <wp:positionV relativeFrom="paragraph">
                  <wp:posOffset>228600</wp:posOffset>
                </wp:positionV>
                <wp:extent cx="914400" cy="914400"/>
                <wp:effectExtent l="101600" t="101600" r="101600" b="127000"/>
                <wp:wrapThrough wrapText="bothSides">
                  <wp:wrapPolygon edited="0">
                    <wp:start x="7800" y="-2400"/>
                    <wp:lineTo x="-2400" y="-1200"/>
                    <wp:lineTo x="-2400" y="15600"/>
                    <wp:lineTo x="0" y="18000"/>
                    <wp:lineTo x="0" y="18600"/>
                    <wp:lineTo x="6600" y="22800"/>
                    <wp:lineTo x="7200" y="24000"/>
                    <wp:lineTo x="14400" y="24000"/>
                    <wp:lineTo x="15000" y="22800"/>
                    <wp:lineTo x="21600" y="18600"/>
                    <wp:lineTo x="21600" y="18000"/>
                    <wp:lineTo x="23400" y="9000"/>
                    <wp:lineTo x="23400" y="6000"/>
                    <wp:lineTo x="16200" y="-1200"/>
                    <wp:lineTo x="13800" y="-2400"/>
                    <wp:lineTo x="7800" y="-2400"/>
                  </wp:wrapPolygon>
                </wp:wrapThrough>
                <wp:docPr id="116" name="Oval 116"/>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6" o:spid="_x0000_s1026" style="position:absolute;margin-left:5in;margin-top:18pt;width:1in;height:1in;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uMblcCAAAXBQAADgAAAGRycy9lMm9Eb2MueG1srFTfa9swEH4f7H8Qel8dZ123hToltHQMShvW&#10;jj4rspQIJJ12UuJkf/1OsuOWtVAYe5HvfL90332n84u9s2ynMBrwDa9PJpwpL6E1ft3wnw/XH75w&#10;FpPwrbDgVcMPKvKL+ft3512YqSlswLYKGSXxcdaFhm9SCrOqinKjnIgnEJQnowZ0IpGK66pF0VF2&#10;Z6vpZHJWdYBtQJAqRvp71Rv5vOTXWsl0p3VUidmG091SObGcq3xW83MxW6MIGyOHa4h/uIUTxlPR&#10;MdWVSIJt0bxI5YxEiKDTiQRXgdZGqtIDdVNP/urmfiOCKr0QODGMMMX/l1be7pbITEuzq88488LR&#10;kO52wrKsEzpdiDNyug9LHLRIYm51r9HlLzXB9gXRw4io2icm6efX+vR0QrhLMg0yZameggPG9E2B&#10;Y1louLLWhJh7FjOxu4mp9z56UWi+T3+DIqWDVdnZ+h9KUx9Usy7RhUHq0iKjZhoupFQ+1bkjql68&#10;c5g21o6BH98OHPxzqCrsGoOnbwePEaUy+DQGO+MBX0tgxyvr3v+IQN93hmAF7YFGiNBzOwZ5bQjL&#10;GxHTUiCRmeCnBU13dGgLXcNhkDjbAP5+7X/2J46RlbOOlqPh8ddWoOLMfvfEvjJK2qainH76PKUa&#10;+Nyyem7xW3cJNIOanoIgi5j9kz2KGsE90h4vclUyCS+pdsNlwqNymfqlpZdAqsWiuNEGBZFu/H2Q&#10;x6lnojzsHwWGgVCJmHgLx0V6QareN8/Dw2KbQJvCuCdcB7xp+wpxhpcir/dzvXg9vWfzPwAAAP//&#10;AwBQSwMEFAAGAAgAAAAhAMVCAX7fAAAACgEAAA8AAABkcnMvZG93bnJldi54bWxMj0FLw0AQhe+C&#10;/2EZwZvdVG2MaTalCEJBsLTqwds2O01Cs7Nxd9uk/97xZE8zw/t4816xGG0nTuhD60jBdJKAQKqc&#10;aalW8PnxepeBCFGT0Z0jVHDGAIvy+qrQuXEDbfC0jbVgEwq5VtDE2OdShqpBq8PE9Uis7Z23OvLp&#10;a2m8HtjcdvI+SVJpdUv8odE9vjRYHbZHq6A/D0tvs2AOz+9f67fVajab/nwrdXszLucgIo7xH4a/&#10;+BwdSs60c0cyQXQKntieUQUPKU8GsvSRlx2TGSuyLORlhfIXAAD//wMAUEsBAi0AFAAGAAgAAAAh&#10;AOSZw8D7AAAA4QEAABMAAAAAAAAAAAAAAAAAAAAAAFtDb250ZW50X1R5cGVzXS54bWxQSwECLQAU&#10;AAYACAAAACEAI7Jq4dcAAACUAQAACwAAAAAAAAAAAAAAAAAsAQAAX3JlbHMvLnJlbHNQSwECLQAU&#10;AAYACAAAACEAfmuMblcCAAAXBQAADgAAAAAAAAAAAAAAAAAsAgAAZHJzL2Uyb0RvYy54bWxQSwEC&#10;LQAUAAYACAAAACEAxUIBft8AAAAKAQAADwAAAAAAAAAAAAAAAACvBAAAZHJzL2Rvd25yZXYueG1s&#10;UEsFBgAAAAAEAAQA8wAAALsFAAAAAA==&#10;" strokecolor="#47555a [3044]" strokeweight="1pt">
                <v:fill r:id="rId43" o:title="" rotate="t" type="frame"/>
                <v:shadow on="t" type="perspective" opacity="26214f" offset="0,0" matrix="66191f,,,66191f"/>
                <w10:wrap type="through"/>
              </v:oval>
            </w:pict>
          </mc:Fallback>
        </mc:AlternateContent>
      </w:r>
      <w:r>
        <w:rPr>
          <w:noProof/>
        </w:rPr>
        <mc:AlternateContent>
          <mc:Choice Requires="wps">
            <w:drawing>
              <wp:anchor distT="0" distB="0" distL="114300" distR="114300" simplePos="0" relativeHeight="251669504" behindDoc="0" locked="0" layoutInCell="1" allowOverlap="1" wp14:anchorId="02ACC87C" wp14:editId="629A43A0">
                <wp:simplePos x="0" y="0"/>
                <wp:positionH relativeFrom="column">
                  <wp:posOffset>3314700</wp:posOffset>
                </wp:positionH>
                <wp:positionV relativeFrom="paragraph">
                  <wp:posOffset>228600</wp:posOffset>
                </wp:positionV>
                <wp:extent cx="914400" cy="914400"/>
                <wp:effectExtent l="101600" t="101600" r="101600" b="127000"/>
                <wp:wrapThrough wrapText="bothSides">
                  <wp:wrapPolygon edited="0">
                    <wp:start x="7800" y="-2400"/>
                    <wp:lineTo x="-2400" y="-1200"/>
                    <wp:lineTo x="-2400" y="15600"/>
                    <wp:lineTo x="0" y="18000"/>
                    <wp:lineTo x="0" y="18600"/>
                    <wp:lineTo x="6600" y="22800"/>
                    <wp:lineTo x="7200" y="24000"/>
                    <wp:lineTo x="14400" y="24000"/>
                    <wp:lineTo x="15000" y="22800"/>
                    <wp:lineTo x="21600" y="18600"/>
                    <wp:lineTo x="21600" y="18000"/>
                    <wp:lineTo x="23400" y="9000"/>
                    <wp:lineTo x="23400" y="6000"/>
                    <wp:lineTo x="16200" y="-1200"/>
                    <wp:lineTo x="13800" y="-2400"/>
                    <wp:lineTo x="7800" y="-2400"/>
                  </wp:wrapPolygon>
                </wp:wrapThrough>
                <wp:docPr id="115" name="Oval 115"/>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5" o:spid="_x0000_s1026" style="position:absolute;margin-left:261pt;margin-top:18pt;width:1in;height:1in;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veS6VcCAAAXBQAADgAAAGRycy9lMm9Eb2MueG1srFTbahsxEH0v9B+E3pv1ukkvJutgElIKITFN&#10;Sp5lrWQLJI06kr12v74j7XoTmkCg9EU7s3PTnDmj84u9s2ynMBrwDa9PJpwpL6E1ft3wnw/XH75w&#10;FpPwrbDgVcMPKvKL+ft3512YqSlswLYKGSXxcdaFhm9SCrOqinKjnIgnEJQnowZ0IpGK66pF0VF2&#10;Z6vpZPKp6gDbgCBVjPT3qjfyecmvtZLpTuuoErMNp7ulcmI5V/ms5uditkYRNkYO1xD/cAsnjKei&#10;Y6orkQTbonmRyhmJEEGnEwmuAq2NVKUH6qae/NXN/UYEVXohcGIYYYr/L6283S2RmZZmV59x5oWj&#10;Id3thGVZJ3S6EGfkdB+WOGiRxNzqXqPLX2qC7QuihxFRtU9M0s+v9enphHCXZBpkylI9BQeM6ZsC&#10;x7LQcGWtCTH3LGZidxNT7330otB8n/4GRUoHq7Kz9T+Upj6oZl2iC4PUpUVGzTRcSKl8qnNHVL14&#10;5zBtrB0DP74dOPjnUFXYNQZP3w4eI0pl8GkMdsYDvpbAjlfWvf8Rgb7vDMEK2gONEKHndgzy2hCW&#10;NyKmpUAiM8FPC5ru6NAWuobDIHG2Afz92v/sTxwjK2cdLUfD46+tQMWZ/e6JfWWUtE1FOT37PKUa&#10;+Nyyem7xW3cJNIOanoIgi5j9kz2KGsE90h4vclUyCS+pdsNlwqNymfqlpZdAqsWiuNEGBZFu/H2Q&#10;x6lnojzsHwWGgVCJmHgLx0V6QareN8/Dw2KbQJvCuCdcB7xp+wpxhpcir/dzvXg9vWfzPwAAAP//&#10;AwBQSwMEFAAGAAgAAAAhAH0qkW3gAAAACgEAAA8AAABkcnMvZG93bnJldi54bWxMj0FLw0AQhe+C&#10;/2EZwZvdbSQhxmxKEYSCoFj14G2bHZPQ7GzMbpv03zs92dPM8B5vvleuZteLI46h86RhuVAgkGpv&#10;O2o0fH483+UgQjRkTe8JNZwwwKq6vipNYf1E73jcxkZwCIXCaGhjHAopQ92iM2HhByTWfvzoTORz&#10;bKQdzcThrpeJUpl0piP+0JoBn1qs99uD0zCcpvXo8mD3D69fby+bTZouf7+1vr2Z148gIs7x3wxn&#10;fEaHipl2/kA2iF5DmiTcJWq4z3iyIcvOy46duVIgq1JeVqj+AAAA//8DAFBLAQItABQABgAIAAAA&#10;IQDkmcPA+wAAAOEBAAATAAAAAAAAAAAAAAAAAAAAAABbQ29udGVudF9UeXBlc10ueG1sUEsBAi0A&#10;FAAGAAgAAAAhACOyauHXAAAAlAEAAAsAAAAAAAAAAAAAAAAALAEAAF9yZWxzLy5yZWxzUEsBAi0A&#10;FAAGAAgAAAAhAOL3kulXAgAAFwUAAA4AAAAAAAAAAAAAAAAALAIAAGRycy9lMm9Eb2MueG1sUEsB&#10;Ai0AFAAGAAgAAAAhAH0qkW3gAAAACgEAAA8AAAAAAAAAAAAAAAAArwQAAGRycy9kb3ducmV2Lnht&#10;bFBLBQYAAAAABAAEAPMAAAC8BQAAAAA=&#10;" strokecolor="#47555a [3044]" strokeweight="1pt">
                <v:fill r:id="rId44" o:title="" rotate="t" type="frame"/>
                <v:shadow on="t" type="perspective" opacity="26214f" offset="0,0" matrix="66191f,,,66191f"/>
                <w10:wrap type="through"/>
              </v:oval>
            </w:pict>
          </mc:Fallback>
        </mc:AlternateContent>
      </w:r>
      <w:r>
        <w:rPr>
          <w:noProof/>
        </w:rPr>
        <mc:AlternateContent>
          <mc:Choice Requires="wps">
            <w:drawing>
              <wp:anchor distT="0" distB="0" distL="114300" distR="114300" simplePos="0" relativeHeight="251665408" behindDoc="0" locked="0" layoutInCell="1" allowOverlap="1" wp14:anchorId="76F7ACC6" wp14:editId="53214E1B">
                <wp:simplePos x="0" y="0"/>
                <wp:positionH relativeFrom="column">
                  <wp:posOffset>685800</wp:posOffset>
                </wp:positionH>
                <wp:positionV relativeFrom="paragraph">
                  <wp:posOffset>228600</wp:posOffset>
                </wp:positionV>
                <wp:extent cx="914400" cy="914400"/>
                <wp:effectExtent l="101600" t="101600" r="101600" b="127000"/>
                <wp:wrapThrough wrapText="bothSides">
                  <wp:wrapPolygon edited="0">
                    <wp:start x="7800" y="-2400"/>
                    <wp:lineTo x="-2400" y="-1200"/>
                    <wp:lineTo x="-2400" y="15600"/>
                    <wp:lineTo x="0" y="18000"/>
                    <wp:lineTo x="0" y="18600"/>
                    <wp:lineTo x="6600" y="22800"/>
                    <wp:lineTo x="7200" y="24000"/>
                    <wp:lineTo x="14400" y="24000"/>
                    <wp:lineTo x="15000" y="22800"/>
                    <wp:lineTo x="21600" y="18600"/>
                    <wp:lineTo x="21600" y="18000"/>
                    <wp:lineTo x="23400" y="9000"/>
                    <wp:lineTo x="23400" y="6000"/>
                    <wp:lineTo x="16200" y="-1200"/>
                    <wp:lineTo x="13800" y="-2400"/>
                    <wp:lineTo x="7800" y="-2400"/>
                  </wp:wrapPolygon>
                </wp:wrapThrough>
                <wp:docPr id="113" name="Oval 113"/>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3" o:spid="_x0000_s1026" style="position:absolute;margin-left:54pt;margin-top:18pt;width:1in;height:1in;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jePFYCAAAXBQAADgAAAGRycy9lMm9Eb2MueG1srFTbahsxEH0v9B+E3pv1OunNZB1MQkohJKZJ&#10;ybOslWyBpFFHstfu13ekXW9CEwiUvmhndm6aM2d0frF3lu0URgO+4fXJhDPlJbTGrxv+8+H6wxfO&#10;YhK+FRa8avhBRX4xf//uvAszNYUN2FYhoyQ+zrrQ8E1KYVZVUW6UE/EEgvJk1IBOJFJxXbUoOsru&#10;bDWdTD5VHWAbEKSKkf5e9UY+L/m1VjLdaR1VYrbhdLdUTiznKp/V/FzM1ijCxsjhGuIfbuGE8VR0&#10;THUlkmBbNC9SOSMRIuh0IsFVoLWRqvRA3dSTv7q534igSi8ETgwjTPH/pZW3uyUy09Ls6lPOvHA0&#10;pLudsCzrhE4X4oyc7sMSBy2SmFvda3T5S02wfUH0MCKq9olJ+vm1PjubEO6STINMWaqn4IAxfVPg&#10;WBYarqw1IeaexUzsbmLqvY9eFJrv09+gSOlgVXa2/ofS1AfVrEt0YZC6tMiomYYLKZVPde6Iqhfv&#10;HKaNtWPg6duBg38OVYVdY/D07eAxolQGn8ZgZzzgawnseGXd+x8R6PvOEKygPdAIEXpuxyCvDWF5&#10;I2JaCiQyE/y0oOmODm2hazgMEmcbwN+v/c/+xDGyctbRcjQ8/toKVJzZ757YV0ZJ21SUs4+fp1QD&#10;n1tWzy1+6y6BZlDTUxBkEbN/skdRI7hH2uNFrkom4SXVbrhMeFQuU7+09BJItVgUN9qgINKNvw/y&#10;OPVMlIf9o8AwECoRE2/huEgvSNX75nl4WGwTaFMY94TrgDdtXyHO8FLk9X6uF6+n92z+BwAA//8D&#10;AFBLAwQUAAYACAAAACEAdozJ1t4AAAAKAQAADwAAAGRycy9kb3ducmV2LnhtbExPwUrDQBS8C/7D&#10;8gRvdreRlBizKUUQCoJi1YO3bfaZhGbfxt1tk/69z5Oe3gwzzJup1rMbxAlD7D1pWC4UCKTG255a&#10;De9vjzcFiJgMWTN4Qg1njLCuLy8qU1o/0SuedqkVHEKxNBq6lMZSyth06Exc+BGJtS8fnElMQytt&#10;MBOHu0FmSq2kMz3xh86M+NBhc9gdnYbxPG2CK6I93D1/vDxtt3m+/P7U+vpq3tyDSDinPzP81ufq&#10;UHOnvT+SjWJgrgrekjTcrviyIcszBntWCqVA1pX8P6H+AQAA//8DAFBLAQItABQABgAIAAAAIQDk&#10;mcPA+wAAAOEBAAATAAAAAAAAAAAAAAAAAAAAAABbQ29udGVudF9UeXBlc10ueG1sUEsBAi0AFAAG&#10;AAgAAAAhACOyauHXAAAAlAEAAAsAAAAAAAAAAAAAAAAALAEAAF9yZWxzLy5yZWxzUEsBAi0AFAAG&#10;AAgAAAAhAJvI3jxWAgAAFwUAAA4AAAAAAAAAAAAAAAAALAIAAGRycy9lMm9Eb2MueG1sUEsBAi0A&#10;FAAGAAgAAAAhAHaMydbeAAAACgEAAA8AAAAAAAAAAAAAAAAArgQAAGRycy9kb3ducmV2LnhtbFBL&#10;BQYAAAAABAAEAPMAAAC5BQAAAAA=&#10;" strokecolor="#47555a [3044]" strokeweight="1pt">
                <v:fill r:id="rId45" o:title="" rotate="t" type="frame"/>
                <v:shadow on="t" type="perspective" opacity="26214f" offset="0,0" matrix="66191f,,,66191f"/>
                <w10:wrap type="through"/>
              </v:oval>
            </w:pict>
          </mc:Fallback>
        </mc:AlternateContent>
      </w:r>
      <w:r>
        <w:rPr>
          <w:noProof/>
        </w:rPr>
        <mc:AlternateContent>
          <mc:Choice Requires="wps">
            <w:drawing>
              <wp:anchor distT="0" distB="0" distL="114300" distR="114300" simplePos="0" relativeHeight="251667456" behindDoc="0" locked="0" layoutInCell="1" allowOverlap="1" wp14:anchorId="45E5F089" wp14:editId="3FBE3AC0">
                <wp:simplePos x="0" y="0"/>
                <wp:positionH relativeFrom="column">
                  <wp:posOffset>1943100</wp:posOffset>
                </wp:positionH>
                <wp:positionV relativeFrom="paragraph">
                  <wp:posOffset>228600</wp:posOffset>
                </wp:positionV>
                <wp:extent cx="914400" cy="914400"/>
                <wp:effectExtent l="101600" t="101600" r="101600" b="127000"/>
                <wp:wrapThrough wrapText="bothSides">
                  <wp:wrapPolygon edited="0">
                    <wp:start x="7800" y="-2400"/>
                    <wp:lineTo x="-2400" y="-1200"/>
                    <wp:lineTo x="-2400" y="15600"/>
                    <wp:lineTo x="0" y="18000"/>
                    <wp:lineTo x="0" y="18600"/>
                    <wp:lineTo x="6600" y="22800"/>
                    <wp:lineTo x="7200" y="24000"/>
                    <wp:lineTo x="14400" y="24000"/>
                    <wp:lineTo x="15000" y="22800"/>
                    <wp:lineTo x="21600" y="18600"/>
                    <wp:lineTo x="21600" y="18000"/>
                    <wp:lineTo x="23400" y="9000"/>
                    <wp:lineTo x="23400" y="6000"/>
                    <wp:lineTo x="16200" y="-1200"/>
                    <wp:lineTo x="13800" y="-2400"/>
                    <wp:lineTo x="7800" y="-2400"/>
                  </wp:wrapPolygon>
                </wp:wrapThrough>
                <wp:docPr id="114" name="Oval 114"/>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4" o:spid="_x0000_s1026" style="position:absolute;margin-left:153pt;margin-top:18pt;width:1in;height:1in;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OYlFYCAAAXBQAADgAAAGRycy9lMm9Eb2MueG1srFTbahsxEH0v9B+E3pv1uu7NeB1MQkohJCFJ&#10;ybOslWKBpFFHstfu13ekXW9CEwiUvmhndm6aM2e0ON07y3YKowHf8PpkwpnyElrjHxv+8/7iw1fO&#10;YhK+FRa8avhBRX66fP9u0YW5msIGbKuQURIf511o+CalMK+qKDfKiXgCQXkyakAnEqn4WLUoOsru&#10;bDWdTD5XHWAbEKSKkf6e90a+LPm1VjJdax1VYrbhdLdUTiznOp/VciHmjyjCxsjhGuIfbuGE8VR0&#10;THUukmBbNC9SOSMRIuh0IsFVoLWRqvRA3dSTv7q524igSi8ETgwjTPH/pZVXuxtkpqXZ1TPOvHA0&#10;pOudsCzrhE4X4pyc7sINDlokMbe61+jyl5pg+4LoYURU7ROT9PNbPZtNCHdJpkGmLNVTcMCYvitw&#10;LAsNV9aaEHPPYi52lzH13kcvCs336W9QpHSwKjtbf6s09UE16xJdGKTOLDJqpuFCSuVTnTui6sU7&#10;h2lj7Rj48e3AwT+HqsKuMXj6dvAYUSqDT2OwMx7wtQR2vLLu/Y8I9H1nCNbQHmiECD23Y5AXhrC8&#10;FDHdCCQyE/y0oOmaDm2hazgMEmcbwN+v/c/+xDGyctbRcjQ8/toKVJzZH57YV0ZJ21SU2acvU6qB&#10;zy3r5xa/dWdAM6jpKQiyiNk/2aOoEdwD7fEqVyWT8JJqN1wmPCpnqV9aegmkWq2KG21QEOnS3wV5&#10;nHomyv3+QWAYCJWIiVdwXKQXpOp98zw8rLYJtCmMe8J1wJu2rxBneCnyej/Xi9fTe7b8AwAA//8D&#10;AFBLAwQUAAYACAAAACEAURqf3t4AAAAKAQAADwAAAGRycy9kb3ducmV2LnhtbEyPQUvDQBCF74L/&#10;YRnBm92tmhJjNqUIQkFQWvXgbZsdk9DsbNzdNum/d3rS07xhHm++Vy4n14sjhth50jCfKRBItbcd&#10;NRo+3p9vchAxGbKm94QaThhhWV1elKawfqQNHrepERxCsTAa2pSGQspYt+hMnPkBiW/fPjiTeA2N&#10;tMGMHO56eavUQjrTEX9ozYBPLdb77cFpGE7jKrg82v3D6+fby3qdZfOfL62vr6bVI4iEU/ozwxmf&#10;0aFipp0/kI2i13CnFtwlsThPNtxnisWOnTkLWZXyf4XqFwAA//8DAFBLAQItABQABgAIAAAAIQDk&#10;mcPA+wAAAOEBAAATAAAAAAAAAAAAAAAAAAAAAABbQ29udGVudF9UeXBlc10ueG1sUEsBAi0AFAAG&#10;AAgAAAAhACOyauHXAAAAlAEAAAsAAAAAAAAAAAAAAAAALAEAAF9yZWxzLy5yZWxzUEsBAi0AFAAG&#10;AAgAAAAhAJaDmJRWAgAAFwUAAA4AAAAAAAAAAAAAAAAALAIAAGRycy9lMm9Eb2MueG1sUEsBAi0A&#10;FAAGAAgAAAAhAFEan97eAAAACgEAAA8AAAAAAAAAAAAAAAAArgQAAGRycy9kb3ducmV2LnhtbFBL&#10;BQYAAAAABAAEAPMAAAC5BQAAAAA=&#10;" strokecolor="#47555a [3044]" strokeweight="1pt">
                <v:fill r:id="rId46" o:title="" rotate="t" type="frame"/>
                <v:shadow on="t" type="perspective" opacity="26214f" offset="0,0" matrix="66191f,,,66191f"/>
                <w10:wrap type="through"/>
              </v:oval>
            </w:pict>
          </mc:Fallback>
        </mc:AlternateContent>
      </w:r>
    </w:p>
    <w:p w14:paraId="27659E15" w14:textId="77777777" w:rsidR="00136D1C" w:rsidRDefault="00136D1C"/>
    <w:p w14:paraId="006E63F9" w14:textId="77777777" w:rsidR="00136D1C" w:rsidRDefault="00136D1C"/>
    <w:p w14:paraId="25FE00DB" w14:textId="47C7C772" w:rsidR="00136D1C" w:rsidRDefault="00136D1C"/>
    <w:p w14:paraId="1C738A48" w14:textId="61A8F605" w:rsidR="00136D1C" w:rsidRDefault="00136D1C">
      <w:r>
        <w:rPr>
          <w:noProof/>
        </w:rPr>
        <mc:AlternateContent>
          <mc:Choice Requires="wps">
            <w:drawing>
              <wp:anchor distT="0" distB="0" distL="114300" distR="114300" simplePos="0" relativeHeight="251696128" behindDoc="0" locked="0" layoutInCell="1" allowOverlap="1" wp14:anchorId="5FB2C90F" wp14:editId="3839163C">
                <wp:simplePos x="0" y="0"/>
                <wp:positionH relativeFrom="column">
                  <wp:posOffset>4686300</wp:posOffset>
                </wp:positionH>
                <wp:positionV relativeFrom="paragraph">
                  <wp:posOffset>5104130</wp:posOffset>
                </wp:positionV>
                <wp:extent cx="914400" cy="914400"/>
                <wp:effectExtent l="101600" t="101600" r="101600" b="127000"/>
                <wp:wrapThrough wrapText="bothSides">
                  <wp:wrapPolygon edited="0">
                    <wp:start x="7800" y="-2400"/>
                    <wp:lineTo x="-2400" y="-1200"/>
                    <wp:lineTo x="-2400" y="15600"/>
                    <wp:lineTo x="0" y="18000"/>
                    <wp:lineTo x="0" y="18600"/>
                    <wp:lineTo x="6600" y="22800"/>
                    <wp:lineTo x="7200" y="24000"/>
                    <wp:lineTo x="14400" y="24000"/>
                    <wp:lineTo x="15000" y="22800"/>
                    <wp:lineTo x="21600" y="18600"/>
                    <wp:lineTo x="21600" y="18000"/>
                    <wp:lineTo x="23400" y="9000"/>
                    <wp:lineTo x="23400" y="6000"/>
                    <wp:lineTo x="16200" y="-1200"/>
                    <wp:lineTo x="13800" y="-2400"/>
                    <wp:lineTo x="7800" y="-2400"/>
                  </wp:wrapPolygon>
                </wp:wrapThrough>
                <wp:docPr id="136" name="Oval 136"/>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36" o:spid="_x0000_s1026" style="position:absolute;margin-left:369pt;margin-top:401.9pt;width:1in;height:1in;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BWnwFcCAAAXBQAADgAAAGRycy9lMm9Eb2MueG1srFRNaxsxEL0X+h+E7s3aTpq2JutgHFIKJg5J&#10;Ss6KVrIFkkYdyV67v74j7XoTmkCg9KKd2fnSvHmji8u9s2ynMBrwNR+fjDhTXkJj/LrmPx+uP33l&#10;LCbhG2HBq5ofVOSXs48fLtowVRPYgG0UMkri47QNNd+kFKZVFeVGORFPIChPRg3oRCIV11WDoqXs&#10;zlaT0ei8agGbgCBVjPT3qjPyWcmvtZJppXVUidma091SObGcT/msZhdiukYRNkb21xD/cAsnjKei&#10;Q6orkQTbonmVyhmJEEGnEwmuAq2NVKUH6mY8+qub+40IqvRC4MQwwBT/X1p5s7tFZhqa3ek5Z144&#10;GtJqJyzLOqHThjglp/twi70WScyt7jW6/KUm2L4gehgQVfvEJP38Nj47GxHukky9TFmq5+CAMX1X&#10;4FgWaq6sNSHmnsVU7JYxdd5HLwrN9+luUKR0sCo7W3+nNPVBNcclujBILSwyaqbmQkrl0zh3RNWL&#10;dw7Txtoh8PT9wN4/h6rCriF48n7wEFEqg09DsDMe8K0Edriy7vyPCHR9ZwieoDnQCBE6bscgrw1h&#10;uRQx3QokMhP8tKBpRYe20NYceomzDeDvt/5nf+IYWTlraTlqHn9tBSrO7A9P7CujpG0qytnnLxOq&#10;gS8tTy8tfusWQDMY01MQZBGzf7JHUSO4R9rjea5KJuEl1a65THhUFqlbWnoJpJrPixttUBBp6e+D&#10;PE49E+Vh/ygw9IRKxMQbOC7SK1J1vnkeHubbBNoUxj3j2uNN21eI078Ueb1f6sXr+T2b/QEAAP//&#10;AwBQSwMEFAAGAAgAAAAhAKjjugDiAAAACwEAAA8AAABkcnMvZG93bnJldi54bWxMj8FOwzAMhu9I&#10;vENkJG4s3cZYVppOExLSJCQQAw7cssa01RqnJNnavT3mBEfbv35/X7EeXSdOGGLrScN0koFAqrxt&#10;qdbw/vZ4o0DEZMiazhNqOGOEdXl5UZjc+oFe8bRLteASirnR0KTU51LGqkFn4sT3SHz78sGZxGOo&#10;pQ1m4HLXyVmW3UlnWuIPjenxocHqsDs6Df152ASnoj2snj9enrbbxWL6/an19dW4uQeRcEx/YfjF&#10;Z3QomWnvj2Sj6DQs54pdkgaVzdmBE0rNeLPXsLpdKpBlIf87lD8AAAD//wMAUEsBAi0AFAAGAAgA&#10;AAAhAOSZw8D7AAAA4QEAABMAAAAAAAAAAAAAAAAAAAAAAFtDb250ZW50X1R5cGVzXS54bWxQSwEC&#10;LQAUAAYACAAAACEAI7Jq4dcAAACUAQAACwAAAAAAAAAAAAAAAAAsAQAAX3JlbHMvLnJlbHNQSwEC&#10;LQAUAAYACAAAACEA3BWnwFcCAAAXBQAADgAAAAAAAAAAAAAAAAAsAgAAZHJzL2Uyb0RvYy54bWxQ&#10;SwECLQAUAAYACAAAACEAqOO6AOIAAAALAQAADwAAAAAAAAAAAAAAAACvBAAAZHJzL2Rvd25yZXYu&#10;eG1sUEsFBgAAAAAEAAQA8wAAAL4FAAAAAA==&#10;" strokecolor="#47555a [3044]" strokeweight="1pt">
                <v:fill r:id="rId47" o:title="" rotate="t" type="frame"/>
                <v:shadow on="t" type="perspective" opacity="26214f" offset="0,0" matrix="66191f,,,66191f"/>
                <w10:wrap type="through"/>
              </v:oval>
            </w:pict>
          </mc:Fallback>
        </mc:AlternateContent>
      </w:r>
      <w:r>
        <w:rPr>
          <w:noProof/>
        </w:rPr>
        <mc:AlternateContent>
          <mc:Choice Requires="wps">
            <w:drawing>
              <wp:anchor distT="0" distB="0" distL="114300" distR="114300" simplePos="0" relativeHeight="251695104" behindDoc="0" locked="0" layoutInCell="1" allowOverlap="1" wp14:anchorId="2802D31C" wp14:editId="4239A343">
                <wp:simplePos x="0" y="0"/>
                <wp:positionH relativeFrom="column">
                  <wp:posOffset>3429000</wp:posOffset>
                </wp:positionH>
                <wp:positionV relativeFrom="paragraph">
                  <wp:posOffset>5104130</wp:posOffset>
                </wp:positionV>
                <wp:extent cx="914400" cy="914400"/>
                <wp:effectExtent l="101600" t="101600" r="101600" b="127000"/>
                <wp:wrapThrough wrapText="bothSides">
                  <wp:wrapPolygon edited="0">
                    <wp:start x="7800" y="-2400"/>
                    <wp:lineTo x="-2400" y="-1200"/>
                    <wp:lineTo x="-2400" y="15600"/>
                    <wp:lineTo x="0" y="18000"/>
                    <wp:lineTo x="0" y="18600"/>
                    <wp:lineTo x="6600" y="22800"/>
                    <wp:lineTo x="7200" y="24000"/>
                    <wp:lineTo x="14400" y="24000"/>
                    <wp:lineTo x="15000" y="22800"/>
                    <wp:lineTo x="21600" y="18600"/>
                    <wp:lineTo x="21600" y="18000"/>
                    <wp:lineTo x="23400" y="9000"/>
                    <wp:lineTo x="23400" y="6000"/>
                    <wp:lineTo x="16200" y="-1200"/>
                    <wp:lineTo x="13800" y="-2400"/>
                    <wp:lineTo x="7800" y="-2400"/>
                  </wp:wrapPolygon>
                </wp:wrapThrough>
                <wp:docPr id="135" name="Oval 135"/>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35" o:spid="_x0000_s1026" style="position:absolute;margin-left:270pt;margin-top:401.9pt;width:1in;height:1in;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m5R1cCAAAXBQAADgAAAGRycy9lMm9Eb2MueG1srFTbahsxEH0v9B+E3uu1HacXk3UwDimFkIQk&#10;Jc+KVrIFkkYdyV67X9+Rdr0JTSBQ+qKd2blpzpzR2fneWbZTGA34mk9GY86Ul9AYv675z4fLT185&#10;i0n4RljwquYHFfn54uOHszbM1RQ2YBuFjJL4OG9DzTcphXlVRblRTsQRBOXJqAGdSKTiumpQtJTd&#10;2Wo6Hn+uWsAmIEgVI/296Ix8UfJrrWS60TqqxGzN6W6pnFjOp3xWizMxX6MIGyP7a4h/uIUTxlPR&#10;IdWFSIJt0bxK5YxEiKDTSIKrQGsjVemBupmM/+rmfiOCKr0QODEMMMX/l1Ze726RmYZmd3LKmReO&#10;hnSzE5ZlndBpQ5yT0324xV6LJOZW9xpd/lITbF8QPQyIqn1ikn5+m8xmY8JdkqmXKUv1HBwwpu8K&#10;HMtCzZW1JsTcs5iL3VVMnffRi0LzfbobFCkdrMrO1t8pTX1QzUmJLgxSK4uMmqm5kFL5NMkdUfXi&#10;ncO0sXYIPHk/sPfPoaqwawievh88RJTK4NMQ7IwHfCuBHa6sO/8jAl3fGYInaA40QoSO2zHIS0NY&#10;XomYbgUSmQl+WtB0Q4e20NYceomzDeDvt/5nf+IYWTlraTlqHn9tBSrO7A9P7CujpG0qyuz0y5Rq&#10;4EvL00uL37oV0Awm9BQEWcTsn+xR1AjukfZ4mauSSXhJtWsuEx6VVeqWll4CqZbL4kYbFES68vdB&#10;HqeeifKwfxQYekIlYuI1HBfpFak63zwPD8ttAm0K455x7fGm7SvE6V+KvN4v9eL1/J4t/gAAAP//&#10;AwBQSwMEFAAGAAgAAAAhAIaOSkjiAAAACwEAAA8AAABkcnMvZG93bnJldi54bWxMj8FOwzAMhu9I&#10;vENkJG4sGbQjK3WnCQlpEhITAw7csia01ZqkJNnavT3mBEfbv35/X7mabM9OJsTOO4T5TAAzrva6&#10;cw3C+9vTjQQWk3Ja9d4ZhLOJsKouL0pVaD+6V3PapYZRiYuFQmhTGgrOY90aq+LMD8bR7csHqxKN&#10;oeE6qJHKbc9vhVhwqzpHH1o1mMfW1Ifd0SIM53EdrIz6sHz52D5vNnk+//5EvL6a1g/AkpnSXxh+&#10;8QkdKmLa+6PTkfUIeSbIJSFIcUcOlFjIjDZ7hGV2L4FXJf/vUP0AAAD//wMAUEsBAi0AFAAGAAgA&#10;AAAhAOSZw8D7AAAA4QEAABMAAAAAAAAAAAAAAAAAAAAAAFtDb250ZW50X1R5cGVzXS54bWxQSwEC&#10;LQAUAAYACAAAACEAI7Jq4dcAAACUAQAACwAAAAAAAAAAAAAAAAAsAQAAX3JlbHMvLnJlbHNQSwEC&#10;LQAUAAYACAAAACEAQIm5R1cCAAAXBQAADgAAAAAAAAAAAAAAAAAsAgAAZHJzL2Uyb0RvYy54bWxQ&#10;SwECLQAUAAYACAAAACEAho5KSOIAAAALAQAADwAAAAAAAAAAAAAAAACvBAAAZHJzL2Rvd25yZXYu&#10;eG1sUEsFBgAAAAAEAAQA8wAAAL4FAAAAAA==&#10;" strokecolor="#47555a [3044]" strokeweight="1pt">
                <v:fill r:id="rId48" o:title="" rotate="t" type="frame"/>
                <v:shadow on="t" type="perspective" opacity="26214f" offset="0,0" matrix="66191f,,,66191f"/>
                <w10:wrap type="through"/>
              </v:oval>
            </w:pict>
          </mc:Fallback>
        </mc:AlternateContent>
      </w:r>
      <w:r>
        <w:rPr>
          <w:noProof/>
        </w:rPr>
        <mc:AlternateContent>
          <mc:Choice Requires="wps">
            <w:drawing>
              <wp:anchor distT="0" distB="0" distL="114300" distR="114300" simplePos="0" relativeHeight="251694080" behindDoc="0" locked="0" layoutInCell="1" allowOverlap="1" wp14:anchorId="62A93C06" wp14:editId="1BB67881">
                <wp:simplePos x="0" y="0"/>
                <wp:positionH relativeFrom="column">
                  <wp:posOffset>2057400</wp:posOffset>
                </wp:positionH>
                <wp:positionV relativeFrom="paragraph">
                  <wp:posOffset>5104130</wp:posOffset>
                </wp:positionV>
                <wp:extent cx="914400" cy="914400"/>
                <wp:effectExtent l="101600" t="101600" r="101600" b="127000"/>
                <wp:wrapThrough wrapText="bothSides">
                  <wp:wrapPolygon edited="0">
                    <wp:start x="7800" y="-2400"/>
                    <wp:lineTo x="-2400" y="-1200"/>
                    <wp:lineTo x="-2400" y="15600"/>
                    <wp:lineTo x="0" y="18000"/>
                    <wp:lineTo x="0" y="18600"/>
                    <wp:lineTo x="6600" y="22800"/>
                    <wp:lineTo x="7200" y="24000"/>
                    <wp:lineTo x="14400" y="24000"/>
                    <wp:lineTo x="15000" y="22800"/>
                    <wp:lineTo x="21600" y="18600"/>
                    <wp:lineTo x="21600" y="18000"/>
                    <wp:lineTo x="23400" y="9000"/>
                    <wp:lineTo x="23400" y="6000"/>
                    <wp:lineTo x="16200" y="-1200"/>
                    <wp:lineTo x="13800" y="-2400"/>
                    <wp:lineTo x="7800" y="-2400"/>
                  </wp:wrapPolygon>
                </wp:wrapThrough>
                <wp:docPr id="134" name="Oval 134"/>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34" o:spid="_x0000_s1026" style="position:absolute;margin-left:162pt;margin-top:401.9pt;width:1in;height:1in;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2zOlcCAAAXBQAADgAAAGRycy9lMm9Eb2MueG1srFTbahsxEH0v9B+E3pu1Hfe2ZB1MQkohJKZO&#10;ybOilWKBpFFHstfu13ekXW9CEwiUvmhndm6aM2d0dr53lu0URgO+4dOTCWfKS2iNf2z4z7urD184&#10;i0n4VljwquEHFfn54v27sy7UagYbsK1CRkl8rLvQ8E1Koa6qKDfKiXgCQXkyakAnEqn4WLUoOsru&#10;bDWbTD5VHWAbEKSKkf5e9ka+KPm1VjLdah1VYrbhdLdUTiznQz6rxZmoH1GEjZHDNcQ/3MIJ46no&#10;mOpSJMG2aF6kckYiRNDpRIKrQGsjVemBuplO/upmvRFBlV4InBhGmOL/SytvditkpqXZnc4588LR&#10;kG53wrKsEzpdiDU5rcMKBy2SmFvda3T5S02wfUH0MCKq9olJ+vl1Op9PCHdJpkGmLNVTcMCYvilw&#10;LAsNV9aaEHPPoha765h676MXheb79DcoUjpYlZ2t/6E09UE1pyW6MEhdWGTUTMOFlMqnae6Iqhfv&#10;HKaNtWPg6duBg38OVYVdY/Ds7eAxolQGn8ZgZzzgawnseGXd+x8R6PvOEDxAe6ARIvTcjkFeGcLy&#10;WsS0EkhkJvhpQdMtHdpC13AYJM42gL9f+5/9iWNk5ayj5Wh4/LUVqDiz3z2xr4yStqko84+fZ1QD&#10;n1senlv81l0AzWBKT0GQRcz+yR5FjeDuaY+XuSqZhJdUu+Ey4VG5SP3S0ksg1XJZ3GiDgkjXfh3k&#10;ceqZKHf7e4FhIFQiJt7AcZFekKr3zfPwsNwm0KYw7gnXAW/avkKc4aXI6/1cL15P79niDwAAAP//&#10;AwBQSwMEFAAGAAgAAAAhAJMDAHvjAAAACwEAAA8AAABkcnMvZG93bnJldi54bWxMj8FOwzAMhu9I&#10;vENkJG4s3daNrDSdJiSkSUhMDDhwyxrTVmuc0mRr9/aYExxt//r9ffl6dK04Yx8aTxqmkwQEUult&#10;Q5WG97enOwUiREPWtJ5QwwUDrIvrq9xk1g/0iud9rASXUMiMhjrGLpMylDU6Eya+Q+Lbl++diTz2&#10;lbS9GbjctXKWJEvpTEP8oTYdPtZYHvcnp6G7DJveqWCPq5eP3fN2u1hMvz+1vr0ZNw8gIo7xLwy/&#10;+IwOBTMd/IlsEK2G+Sxll6hBJXN24ES6VLw5aFil9wpkkcv/DsUPAAAA//8DAFBLAQItABQABgAI&#10;AAAAIQDkmcPA+wAAAOEBAAATAAAAAAAAAAAAAAAAAAAAAABbQ29udGVudF9UeXBlc10ueG1sUEsB&#10;Ai0AFAAGAAgAAAAhACOyauHXAAAAlAEAAAsAAAAAAAAAAAAAAAAALAEAAF9yZWxzLy5yZWxzUEsB&#10;Ai0AFAAGAAgAAAAhADT9szpXAgAAFwUAAA4AAAAAAAAAAAAAAAAALAIAAGRycy9lMm9Eb2MueG1s&#10;UEsBAi0AFAAGAAgAAAAhAJMDAHvjAAAACwEAAA8AAAAAAAAAAAAAAAAArwQAAGRycy9kb3ducmV2&#10;LnhtbFBLBQYAAAAABAAEAPMAAAC/BQAAAAA=&#10;" strokecolor="#47555a [3044]" strokeweight="1pt">
                <v:fill r:id="rId49" o:title="" rotate="t" type="frame"/>
                <v:shadow on="t" type="perspective" opacity="26214f" offset="0,0" matrix="66191f,,,66191f"/>
                <w10:wrap type="through"/>
              </v:oval>
            </w:pict>
          </mc:Fallback>
        </mc:AlternateContent>
      </w:r>
      <w:r>
        <w:rPr>
          <w:noProof/>
        </w:rPr>
        <mc:AlternateContent>
          <mc:Choice Requires="wps">
            <w:drawing>
              <wp:anchor distT="0" distB="0" distL="114300" distR="114300" simplePos="0" relativeHeight="251693056" behindDoc="0" locked="0" layoutInCell="1" allowOverlap="1" wp14:anchorId="297531C5" wp14:editId="221506E6">
                <wp:simplePos x="0" y="0"/>
                <wp:positionH relativeFrom="column">
                  <wp:posOffset>800100</wp:posOffset>
                </wp:positionH>
                <wp:positionV relativeFrom="paragraph">
                  <wp:posOffset>5104130</wp:posOffset>
                </wp:positionV>
                <wp:extent cx="914400" cy="914400"/>
                <wp:effectExtent l="101600" t="101600" r="101600" b="127000"/>
                <wp:wrapThrough wrapText="bothSides">
                  <wp:wrapPolygon edited="0">
                    <wp:start x="7800" y="-2400"/>
                    <wp:lineTo x="-2400" y="-1200"/>
                    <wp:lineTo x="-2400" y="15600"/>
                    <wp:lineTo x="0" y="18000"/>
                    <wp:lineTo x="0" y="18600"/>
                    <wp:lineTo x="6600" y="22800"/>
                    <wp:lineTo x="7200" y="24000"/>
                    <wp:lineTo x="14400" y="24000"/>
                    <wp:lineTo x="15000" y="22800"/>
                    <wp:lineTo x="21600" y="18600"/>
                    <wp:lineTo x="21600" y="18000"/>
                    <wp:lineTo x="23400" y="9000"/>
                    <wp:lineTo x="23400" y="6000"/>
                    <wp:lineTo x="16200" y="-1200"/>
                    <wp:lineTo x="13800" y="-2400"/>
                    <wp:lineTo x="7800" y="-2400"/>
                  </wp:wrapPolygon>
                </wp:wrapThrough>
                <wp:docPr id="133" name="Oval 133"/>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33" o:spid="_x0000_s1026" style="position:absolute;margin-left:63pt;margin-top:401.9pt;width:1in;height:1in;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b1klcCAAAXBQAADgAAAGRycy9lMm9Eb2MueG1srFTbahsxEH0v9B+E3uu1Hfdmsg4mIaVgYtOk&#10;5FnRSrFA0qgj2Wv36zvSrjehCQRKX7QzOzfNmTM6vzg4y/YKowFf88lozJnyEhrjH2v+8+76wxfO&#10;YhK+ERa8qvlRRX6xeP/uvA1zNYUt2EYhoyQ+zttQ821KYV5VUW6VE3EEQXkyakAnEqn4WDUoWsru&#10;bDUdjz9VLWATEKSKkf5edUa+KPm1VjKttY4qMVtzulsqJ5bzIZ/V4lzMH1GErZH9NcQ/3MIJ46no&#10;kOpKJMF2aF6kckYiRNBpJMFVoLWRqvRA3UzGf3VzuxVBlV4InBgGmOL/Sytv9htkpqHZnZ1x5oWj&#10;Ia33wrKsEzptiHNyug0b7LVIYm71oNHlLzXBDgXR44CoOiQm6efXyWw2JtwlmXqZslRPwQFj+qbA&#10;sSzUXFlrQsw9i7nYr2LqvE9eFJrv092gSOloVXa2/ofS1AfVnJTowiB1aZFRMzUXUiqfJrkjql68&#10;c5g21g6BZ28H9v45VBV2DcHTt4OHiFIZfBqCnfGAryWww5V1539CoOs7Q/AAzZFGiNBxOwZ5bQjL&#10;lYhpI5DITPDTgqY1HdpCW3PoJc62gL9f+5/9iWNk5ayl5ah5/LUTqDiz3z2xr4yStqkos4+fp1QD&#10;n1senlv8zl0CzWBCT0GQRcz+yZ5EjeDuaY+XuSqZhJdUu+Yy4Um5TN3S0ksg1XJZ3GiDgkgrfxvk&#10;aeqZKHeHe4GhJ1QiJt7AaZFekKrzzfPwsNwl0KYw7gnXHm/avkKc/qXI6/1cL15P79niDwAAAP//&#10;AwBQSwMEFAAGAAgAAAAhAHIZ39jiAAAACwEAAA8AAABkcnMvZG93bnJldi54bWxMj8FOwzAQRO9I&#10;/IO1SNyo3UDbNMSpKiSkSkggSnvg5sZLEjVeh9ht0r9nOcFxZkez8/LV6Fpxxj40njRMJwoEUult&#10;Q5WG3cfzXQoiREPWtJ5QwwUDrIrrq9xk1g/0judtrASXUMiMhjrGLpMylDU6Eya+Q+Lbl++diSz7&#10;StreDFzuWpkoNZfONMQfatPhU43lcXtyGrrLsO5dGuxx+bp/e9lsZrPp96fWtzfj+hFExDH+heF3&#10;Pk+Hgjcd/IlsEC3rZM4sUUOq7pmBE8lCsXPQsHxYpCCLXP5nKH4AAAD//wMAUEsBAi0AFAAGAAgA&#10;AAAhAOSZw8D7AAAA4QEAABMAAAAAAAAAAAAAAAAAAAAAAFtDb250ZW50X1R5cGVzXS54bWxQSwEC&#10;LQAUAAYACAAAACEAI7Jq4dcAAACUAQAACwAAAAAAAAAAAAAAAAAsAQAAX3JlbHMvLnJlbHNQSwEC&#10;LQAUAAYACAAAACEAObb1klcCAAAXBQAADgAAAAAAAAAAAAAAAAAsAgAAZHJzL2Uyb0RvYy54bWxQ&#10;SwECLQAUAAYACAAAACEAchnf2OIAAAALAQAADwAAAAAAAAAAAAAAAACvBAAAZHJzL2Rvd25yZXYu&#10;eG1sUEsFBgAAAAAEAAQA8wAAAL4FAAAAAA==&#10;" strokecolor="#47555a [3044]" strokeweight="1pt">
                <v:fill r:id="rId50" o:title="" rotate="t" type="frame"/>
                <v:shadow on="t" type="perspective" opacity="26214f" offset="0,0" matrix="66191f,,,66191f"/>
                <w10:wrap type="through"/>
              </v:oval>
            </w:pict>
          </mc:Fallback>
        </mc:AlternateContent>
      </w:r>
      <w:r>
        <w:rPr>
          <w:noProof/>
        </w:rPr>
        <mc:AlternateContent>
          <mc:Choice Requires="wps">
            <w:drawing>
              <wp:anchor distT="0" distB="0" distL="114300" distR="114300" simplePos="0" relativeHeight="251691008" behindDoc="0" locked="0" layoutInCell="1" allowOverlap="1" wp14:anchorId="069FF4BD" wp14:editId="270160E2">
                <wp:simplePos x="0" y="0"/>
                <wp:positionH relativeFrom="column">
                  <wp:posOffset>4686300</wp:posOffset>
                </wp:positionH>
                <wp:positionV relativeFrom="paragraph">
                  <wp:posOffset>3846830</wp:posOffset>
                </wp:positionV>
                <wp:extent cx="914400" cy="914400"/>
                <wp:effectExtent l="101600" t="101600" r="101600" b="127000"/>
                <wp:wrapThrough wrapText="bothSides">
                  <wp:wrapPolygon edited="0">
                    <wp:start x="7800" y="-2400"/>
                    <wp:lineTo x="-2400" y="-1200"/>
                    <wp:lineTo x="-2400" y="15600"/>
                    <wp:lineTo x="0" y="18000"/>
                    <wp:lineTo x="0" y="18600"/>
                    <wp:lineTo x="6600" y="22800"/>
                    <wp:lineTo x="7200" y="24000"/>
                    <wp:lineTo x="14400" y="24000"/>
                    <wp:lineTo x="15000" y="22800"/>
                    <wp:lineTo x="21600" y="18600"/>
                    <wp:lineTo x="21600" y="18000"/>
                    <wp:lineTo x="23400" y="9000"/>
                    <wp:lineTo x="23400" y="6000"/>
                    <wp:lineTo x="16200" y="-1200"/>
                    <wp:lineTo x="13800" y="-2400"/>
                    <wp:lineTo x="7800" y="-2400"/>
                  </wp:wrapPolygon>
                </wp:wrapThrough>
                <wp:docPr id="132" name="Oval 132"/>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32" o:spid="_x0000_s1026" style="position:absolute;margin-left:369pt;margin-top:302.9pt;width:1in;height:1in;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L/71cCAAAXBQAADgAAAGRycy9lMm9Eb2MueG1srFTbahsxEH0v9B+E3uv1OunNZB1MQkrBJKZJ&#10;ybOilWKBpFFHstfu13ekXW9CEwiUvmhndm6aM2d0dr53lu0URgO+4fVkypnyElrjHxv+8+7qwxfO&#10;YhK+FRa8avhBRX6+eP/urAtzNYMN2FYhoyQ+zrvQ8E1KYV5VUW6UE3ECQXkyakAnEqn4WLUoOsru&#10;bDWbTj9VHWAbEKSKkf5e9ka+KPm1VjLdaB1VYrbhdLdUTiznQz6rxZmYP6IIGyOHa4h/uIUTxlPR&#10;MdWlSIJt0bxI5YxEiKDTRIKrQGsjVemBuqmnf3VzuxFBlV4InBhGmOL/Syuvd2tkpqXZncw488LR&#10;kG52wrKsEzpdiHNyug1rHLRIYm51r9HlLzXB9gXRw4io2icm6efX+vR0SrhLMg0yZameggPG9E2B&#10;Y1louLLWhJh7FnOxW8XUex+9KDTfp79BkdLBquxs/Q+lqQ+qWZfowiB1YZFRMw0XUiqf6twRVS/e&#10;OUwba8fAk7cDB/8cqgq7xuDZ28FjRKkMPo3BznjA1xLY8cq69z8i0PedIXiA9kAjROi5HYO8MoTl&#10;SsS0FkhkJvhpQdMNHdpC13AYJM42gL9f+5/9iWNk5ayj5Wh4/LUVqDiz3z2xr4yStqkopx8/z6gG&#10;Prc8PLf4rbsAmkFNT0GQRcz+yR5FjeDuaY+XuSqZhJdUu+Ey4VG5SP3S0ksg1XJZ3GiDgkgrfxvk&#10;ceqZKHf7e4FhIFQiJl7DcZFekKr3zfPwsNwm0KYw7gnXAW/avkKc4aXI6/1cL15P79niDwAAAP//&#10;AwBQSwMEFAAGAAgAAAAhAG40KmbiAAAACwEAAA8AAABkcnMvZG93bnJldi54bWxMj8FOwzAQRO9I&#10;/IO1SNyo00KKG+JUFRJSJSQqSnvg5sZLEjVeh9ht0r9nOcFxZ0az8/Ll6Fpxxj40njRMJwkIpNLb&#10;hioNu4+XOwUiREPWtJ5QwwUDLIvrq9xk1g/0judtrASXUMiMhjrGLpMylDU6Eya+Q2Lvy/fORD77&#10;StreDFzuWjlLkrl0piH+UJsOn2ssj9uT09BdhlXvVLDHxdt+87pep+n0+1Pr25tx9QQi4hj/wvA7&#10;n6dDwZsO/kQ2iFbD471ilqhhnqTMwAmlZqwc2HpYKJBFLv8zFD8AAAD//wMAUEsBAi0AFAAGAAgA&#10;AAAhAOSZw8D7AAAA4QEAABMAAAAAAAAAAAAAAAAAAAAAAFtDb250ZW50X1R5cGVzXS54bWxQSwEC&#10;LQAUAAYACAAAACEAI7Jq4dcAAACUAQAACwAAAAAAAAAAAAAAAAAsAQAAX3JlbHMvLnJlbHNQSwEC&#10;LQAUAAYACAAAACEATcL/71cCAAAXBQAADgAAAAAAAAAAAAAAAAAsAgAAZHJzL2Uyb0RvYy54bWxQ&#10;SwECLQAUAAYACAAAACEAbjQqZuIAAAALAQAADwAAAAAAAAAAAAAAAACvBAAAZHJzL2Rvd25yZXYu&#10;eG1sUEsFBgAAAAAEAAQA8wAAAL4FAAAAAA==&#10;" strokecolor="#47555a [3044]" strokeweight="1pt">
                <v:fill r:id="rId51" o:title="" rotate="t" type="frame"/>
                <v:shadow on="t" type="perspective" opacity="26214f" offset="0,0" matrix="66191f,,,66191f"/>
                <w10:wrap type="through"/>
              </v:oval>
            </w:pict>
          </mc:Fallback>
        </mc:AlternateContent>
      </w:r>
      <w:r>
        <w:rPr>
          <w:noProof/>
        </w:rPr>
        <mc:AlternateContent>
          <mc:Choice Requires="wps">
            <w:drawing>
              <wp:anchor distT="0" distB="0" distL="114300" distR="114300" simplePos="0" relativeHeight="251689984" behindDoc="0" locked="0" layoutInCell="1" allowOverlap="1" wp14:anchorId="42024657" wp14:editId="2F9CA20C">
                <wp:simplePos x="0" y="0"/>
                <wp:positionH relativeFrom="column">
                  <wp:posOffset>3429000</wp:posOffset>
                </wp:positionH>
                <wp:positionV relativeFrom="paragraph">
                  <wp:posOffset>3846830</wp:posOffset>
                </wp:positionV>
                <wp:extent cx="914400" cy="914400"/>
                <wp:effectExtent l="101600" t="101600" r="101600" b="127000"/>
                <wp:wrapThrough wrapText="bothSides">
                  <wp:wrapPolygon edited="0">
                    <wp:start x="7800" y="-2400"/>
                    <wp:lineTo x="-2400" y="-1200"/>
                    <wp:lineTo x="-2400" y="15600"/>
                    <wp:lineTo x="0" y="18000"/>
                    <wp:lineTo x="0" y="18600"/>
                    <wp:lineTo x="6600" y="22800"/>
                    <wp:lineTo x="7200" y="24000"/>
                    <wp:lineTo x="14400" y="24000"/>
                    <wp:lineTo x="15000" y="22800"/>
                    <wp:lineTo x="21600" y="18600"/>
                    <wp:lineTo x="21600" y="18000"/>
                    <wp:lineTo x="23400" y="9000"/>
                    <wp:lineTo x="23400" y="6000"/>
                    <wp:lineTo x="16200" y="-1200"/>
                    <wp:lineTo x="13800" y="-2400"/>
                    <wp:lineTo x="7800" y="-2400"/>
                  </wp:wrapPolygon>
                </wp:wrapThrough>
                <wp:docPr id="131" name="Oval 131"/>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31" o:spid="_x0000_s1026" style="position:absolute;margin-left:270pt;margin-top:302.9pt;width:1in;height:1in;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V7haFQCAAAXBQAADgAAAGRycy9lMm9Eb2MueG1srFTbahsxEH0v9B+E3uu1nfS2ZB1MQkrBJKZJ&#10;ybOilWKBpFFHstfu13ekXW9CEwiUvmhHO2fuZ3R2vneW7RRGA77hs8mUM+UltMY/Nvzn3dWHL5zF&#10;JHwrLHjV8IOK/Hzx/t1ZF2o1hw3YViEjJz7WXWj4JqVQV1WUG+VEnEBQnpQa0IlEV3ysWhQdeXe2&#10;mk+nn6oOsA0IUsVIfy97JV8U/1ormW60jiox23DKLZUTy/mQz2pxJupHFGFj5JCG+IcsnDCego6u&#10;LkUSbIvmhStnJEIEnSYSXAVaG6lKDVTNbPpXNbcbEVSphZoTw9im+P/cyuvdGplpaXYnM868cDSk&#10;m52wLN+pO12INYFuwxqHWyQxl7rX6PKXimD70tHD2FG1T0zSz6+z09Mp9V2SapDJS/VkHDCmbwoc&#10;y0LDlbUmxFyzqMVuFVOPPqLINOfTZ1CkdLAqg63/oTTVQTFnxbowSF1YZFRMw4WUyqdSEUUv6Gym&#10;jbWj4cnbhgM+m6rCrtF4/rbxaFEig0+jsTMe8DUHdkxZ9/hjB/q6cwseoD3QCBF6bscgrwz1ciVi&#10;WgskMlP7aUHTDR3aQtdwGCTONoC/X/uf8cQx0nLW0XI0PP7aClSc2e+e2FdGSdtULqcfP88pBj7X&#10;PDzX+K27AJoB8YuyK2LGJ3sUNYK7pz1e5qikEl5S7IbLhMfLReqXll4CqZbLAqMNCiKt/G2Qx6ln&#10;otzt7wWGgVCJmHgNx0V6Qaoem+fhYblNoE1h3FNfh37T9hXaDi9FXu/n94J6es8WfwAAAP//AwBQ&#10;SwMEFAAGAAgAAAAhAEBZ2i7iAAAACwEAAA8AAABkcnMvZG93bnJldi54bWxMj8FKw0AQhu+C77CM&#10;4M3uVpKYxmxKEYSCoFj14G2bHZPQ7GzMbpv07R1PepyZn3++r1zPrhcnHEPnScNyoUAg1d521Gh4&#10;f3u8yUGEaMia3hNqOGOAdXV5UZrC+ole8bSLjeASCoXR0MY4FFKGukVnwsIPSHz78qMzkcexkXY0&#10;E5e7Xt4qlUlnOuIPrRnwocX6sDs6DcN52owuD/awev54edpu03T5/an19dW8uQcRcY5/YfjFZ3So&#10;mGnvj2SD6DWkiWKXqCFTKTtwIssT3uw13CWrHGRVyv8O1Q8AAAD//wMAUEsBAi0AFAAGAAgAAAAh&#10;AOSZw8D7AAAA4QEAABMAAAAAAAAAAAAAAAAAAAAAAFtDb250ZW50X1R5cGVzXS54bWxQSwECLQAU&#10;AAYACAAAACEAI7Jq4dcAAACUAQAACwAAAAAAAAAAAAAAAAAsAQAAX3JlbHMvLnJlbHNQSwECLQAU&#10;AAYACAAAACEA0V7haFQCAAAXBQAADgAAAAAAAAAAAAAAAAAsAgAAZHJzL2Uyb0RvYy54bWxQSwEC&#10;LQAUAAYACAAAACEAQFnaLuIAAAALAQAADwAAAAAAAAAAAAAAAACsBAAAZHJzL2Rvd25yZXYueG1s&#10;UEsFBgAAAAAEAAQA8wAAALsFAAAAAA==&#10;" strokecolor="#47555a [3044]" strokeweight="1pt">
                <v:fill r:id="rId52" o:title="" rotate="t" type="frame"/>
                <v:shadow on="t" type="perspective" opacity="26214f" offset="0,0" matrix="66191f,,,66191f"/>
                <w10:wrap type="through"/>
              </v:oval>
            </w:pict>
          </mc:Fallback>
        </mc:AlternateContent>
      </w:r>
      <w:r>
        <w:rPr>
          <w:noProof/>
        </w:rPr>
        <mc:AlternateContent>
          <mc:Choice Requires="wps">
            <w:drawing>
              <wp:anchor distT="0" distB="0" distL="114300" distR="114300" simplePos="0" relativeHeight="251688960" behindDoc="0" locked="0" layoutInCell="1" allowOverlap="1" wp14:anchorId="6A014086" wp14:editId="01658B46">
                <wp:simplePos x="0" y="0"/>
                <wp:positionH relativeFrom="column">
                  <wp:posOffset>2057400</wp:posOffset>
                </wp:positionH>
                <wp:positionV relativeFrom="paragraph">
                  <wp:posOffset>3846830</wp:posOffset>
                </wp:positionV>
                <wp:extent cx="914400" cy="914400"/>
                <wp:effectExtent l="101600" t="101600" r="101600" b="127000"/>
                <wp:wrapThrough wrapText="bothSides">
                  <wp:wrapPolygon edited="0">
                    <wp:start x="7800" y="-2400"/>
                    <wp:lineTo x="-2400" y="-1200"/>
                    <wp:lineTo x="-2400" y="15600"/>
                    <wp:lineTo x="0" y="18000"/>
                    <wp:lineTo x="0" y="18600"/>
                    <wp:lineTo x="6600" y="22800"/>
                    <wp:lineTo x="7200" y="24000"/>
                    <wp:lineTo x="14400" y="24000"/>
                    <wp:lineTo x="15000" y="22800"/>
                    <wp:lineTo x="21600" y="18600"/>
                    <wp:lineTo x="21600" y="18000"/>
                    <wp:lineTo x="23400" y="9000"/>
                    <wp:lineTo x="23400" y="6000"/>
                    <wp:lineTo x="16200" y="-1200"/>
                    <wp:lineTo x="13800" y="-2400"/>
                    <wp:lineTo x="7800" y="-2400"/>
                  </wp:wrapPolygon>
                </wp:wrapThrough>
                <wp:docPr id="130" name="Oval 130"/>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30" o:spid="_x0000_s1026" style="position:absolute;margin-left:162pt;margin-top:302.9pt;width:1in;height:1in;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rrFVYCAAAXBQAADgAAAGRycy9lMm9Eb2MueG1srFTbahsxEH0v9B+E3pu1Hfdmsg7GIaUQElOn&#10;5FnRSrFA0qgj2Wv36zvSrjemCQRKX7QzOzfNmTO6uNw7y3YKowFf8/HZiDPlJTTGP9X85/31hy+c&#10;xSR8Iyx4VfODivxy/v7dRRtmagIbsI1CRkl8nLWh5puUwqyqotwoJ+IZBOXJqAGdSKTiU9WgaCm7&#10;s9VkNPpUtYBNQJAqRvp71Rn5vOTXWsl0p3VUidma091SObGcj/ms5hdi9oQibIzsryH+4RZOGE9F&#10;h1RXIgm2RfMilTMSIYJOZxJcBVobqUoP1M149Fc3640IqvRC4MQwwBT/X1p5u1shMw3N7pzw8cLR&#10;kO52wrKsEzptiDNyWocV9lokMbe61+jyl5pg+4LoYUBU7ROT9PPreDodUV5Jpl6mLNVzcMCYvilw&#10;LAs1V9aaEHPPYiZ2NzF13kcvCs336W5QpHSwKjtb/0Np6oNqjkt0YZBaWmTUTM2FlMqnce6Iqhfv&#10;HKaNtUPg+duBvX8OVYVdQ/Dk7eAholQGn4ZgZzzgawnscGXd+R8R6PrOEDxCc6ARInTcjkFeG8Ly&#10;RsS0EkhkJvhpQdMdHdpCW3PoJc42gL9f+5/9iWNk5ayl5ah5/LUVqDiz3z2xr4yStqko04+fJ1QD&#10;Ty2Ppxa/dUugGYzpKQiyiNk/2aOoEdwD7fEiVyWT8JJq11wmPCrL1C0tvQRSLRbFjTYoiHTj10Ee&#10;p56Jcr9/EBh6QiVi4i0cF+kFqTrfPA8Pi20CbQrjnnHt8abtK8TpX4q83qd68Xp+z+Z/AAAA//8D&#10;AFBLAwQUAAYACAAAACEAVdSQHeIAAAALAQAADwAAAGRycy9kb3ducmV2LnhtbEyPwUrDQBCG74Lv&#10;sIzgzW5ak5jGbEoRhIKgWO2ht212TEKzszG7bdK3dzzpcWZ+/vm+YjXZTpxx8K0jBfNZBAKpcqal&#10;WsHnx/NdBsIHTUZ3jlDBBT2syuurQufGjfSO522oBZeQz7WCJoQ+l9JXDVrtZ65H4tuXG6wOPA61&#10;NIMeudx2chFFqbS6Jf7Q6B6fGqyO25NV0F/G9WAzb47L193by2aTJPPvvVK3N9P6EUTAKfyF4Ref&#10;0aFkpoM7kfGiU3C/iNklKEijhB04EacZbw4KHuJlBrIs5H+H8gcAAP//AwBQSwECLQAUAAYACAAA&#10;ACEA5JnDwPsAAADhAQAAEwAAAAAAAAAAAAAAAAAAAAAAW0NvbnRlbnRfVHlwZXNdLnhtbFBLAQIt&#10;ABQABgAIAAAAIQAjsmrh1wAAAJQBAAALAAAAAAAAAAAAAAAAACwBAABfcmVscy8ucmVsc1BLAQIt&#10;ABQABgAIAAAAIQClKusVVgIAABcFAAAOAAAAAAAAAAAAAAAAACwCAABkcnMvZTJvRG9jLnhtbFBL&#10;AQItABQABgAIAAAAIQBV1JAd4gAAAAsBAAAPAAAAAAAAAAAAAAAAAK4EAABkcnMvZG93bnJldi54&#10;bWxQSwUGAAAAAAQABADzAAAAvQUAAAAA&#10;" strokecolor="#47555a [3044]" strokeweight="1pt">
                <v:fill r:id="rId53" o:title="" rotate="t" type="frame"/>
                <v:shadow on="t" type="perspective" opacity="26214f" offset="0,0" matrix="66191f,,,66191f"/>
                <w10:wrap type="through"/>
              </v:oval>
            </w:pict>
          </mc:Fallback>
        </mc:AlternateContent>
      </w:r>
      <w:r>
        <w:rPr>
          <w:noProof/>
        </w:rPr>
        <mc:AlternateContent>
          <mc:Choice Requires="wps">
            <w:drawing>
              <wp:anchor distT="0" distB="0" distL="114300" distR="114300" simplePos="0" relativeHeight="251687936" behindDoc="0" locked="0" layoutInCell="1" allowOverlap="1" wp14:anchorId="52EE74EF" wp14:editId="2F483D54">
                <wp:simplePos x="0" y="0"/>
                <wp:positionH relativeFrom="column">
                  <wp:posOffset>800100</wp:posOffset>
                </wp:positionH>
                <wp:positionV relativeFrom="paragraph">
                  <wp:posOffset>3846830</wp:posOffset>
                </wp:positionV>
                <wp:extent cx="914400" cy="914400"/>
                <wp:effectExtent l="101600" t="101600" r="101600" b="127000"/>
                <wp:wrapThrough wrapText="bothSides">
                  <wp:wrapPolygon edited="0">
                    <wp:start x="7800" y="-2400"/>
                    <wp:lineTo x="-2400" y="-1200"/>
                    <wp:lineTo x="-2400" y="15600"/>
                    <wp:lineTo x="0" y="18000"/>
                    <wp:lineTo x="0" y="18600"/>
                    <wp:lineTo x="6600" y="22800"/>
                    <wp:lineTo x="7200" y="24000"/>
                    <wp:lineTo x="14400" y="24000"/>
                    <wp:lineTo x="15000" y="22800"/>
                    <wp:lineTo x="21600" y="18600"/>
                    <wp:lineTo x="21600" y="18000"/>
                    <wp:lineTo x="23400" y="9000"/>
                    <wp:lineTo x="23400" y="6000"/>
                    <wp:lineTo x="16200" y="-1200"/>
                    <wp:lineTo x="13800" y="-2400"/>
                    <wp:lineTo x="7800" y="-2400"/>
                  </wp:wrapPolygon>
                </wp:wrapThrough>
                <wp:docPr id="129" name="Oval 129"/>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9" o:spid="_x0000_s1026" style="position:absolute;margin-left:63pt;margin-top:302.9pt;width:1in;height:1in;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5FYVcCAAAXBQAADgAAAGRycy9lMm9Eb2MueG1srFTbahsxEH0v9B+E3uu13fSSJetgElIKJjFN&#10;Sp4VrRQLJI06kr12v74j7XoTmkCg9EU7s3PTnDmjs/O9s2ynMBrwDZ9NppwpL6E1/rHhP++uPnzl&#10;LCbhW2HBq4YfVOTni/fvzrpQqzlswLYKGSXxse5CwzcphbqqotwoJ+IEgvJk1IBOJFLxsWpRdJTd&#10;2Wo+nX6uOsA2IEgVI/297I18UfJrrWS60TqqxGzD6W6pnFjOh3xWizNRP6IIGyOHa4h/uIUTxlPR&#10;MdWlSIJt0bxI5YxEiKDTRIKrQGsjVemBuplN/+rmdiOCKr0QODGMMMX/l1Ze79bITEuzm59y5oWj&#10;Id3shGVZJ3S6EGtyug1rHLRIYm51r9HlLzXB9gXRw4io2icm6efp7ORkSrhLMg0yZameggPG9E2B&#10;Y1louLLWhJh7FrXYrWLqvY9eFJrv09+gSOlgVXa2/ofS1AfVnJXowiB1YZFRMw0XUiqfZrkjql68&#10;c5g21o6BH98OHPxzqCrsGoPnbwePEaUy+DQGO+MBX0tgxyvr3v+IQN93huAB2gONEKHndgzyyhCW&#10;KxHTWiCRmeCnBU03dGgLXcNhkDjbAP5+7X/2J46RlbOOlqPh8ddWoOLMfvfEvjJK2qainHz6Mqca&#10;+Nzy8Nzit+4CaAYzegqCLGL2T/YoagR3T3u8zFXJJLyk2g2XCY/KReqXll4CqZbL4kYbFERa+dsg&#10;j1PPRLnb3wsMA6ESMfEajov0glS9b56Hh+U2gTaFcU+4DnjT9hXiDC9FXu/nevF6es8WfwAAAP//&#10;AwBQSwMEFAAGAAgAAAAhALTOT77iAAAACwEAAA8AAABkcnMvZG93bnJldi54bWxMj8FOwzAQRO9I&#10;/IO1SNyo3YikaRqnqpCQKiGBWuDQmxsvSdTYDrbbpH/PcoLjzI5m55XryfTsgj50zkqYzwQwtLXT&#10;nW0kfLw/P+TAQlRWq95ZlHDFAOvq9qZUhXaj3eFlHxtGJTYUSkIb41BwHuoWjQozN6Cl25fzRkWS&#10;vuHaq5HKTc8TITJuVGfpQ6sGfGqxPu3PRsJwHTfe5EGflq+fby/bbZrOvw9S3t9NmxWwiFP8C8Pv&#10;fJoOFW06urPVgfWkk4xYooRMpMRAiWQhyDlKWDwuc+BVyf8zVD8AAAD//wMAUEsBAi0AFAAGAAgA&#10;AAAhAOSZw8D7AAAA4QEAABMAAAAAAAAAAAAAAAAAAAAAAFtDb250ZW50X1R5cGVzXS54bWxQSwEC&#10;LQAUAAYACAAAACEAI7Jq4dcAAACUAQAACwAAAAAAAAAAAAAAAAAsAQAAX3JlbHMvLnJlbHNQSwEC&#10;LQAUAAYACAAAACEAok5FYVcCAAAXBQAADgAAAAAAAAAAAAAAAAAsAgAAZHJzL2Uyb0RvYy54bWxQ&#10;SwECLQAUAAYACAAAACEAtM5PvuIAAAALAQAADwAAAAAAAAAAAAAAAACvBAAAZHJzL2Rvd25yZXYu&#10;eG1sUEsFBgAAAAAEAAQA8wAAAL4FAAAAAA==&#10;" strokecolor="#47555a [3044]" strokeweight="1pt">
                <v:fill r:id="rId54" o:title="" rotate="t" type="frame"/>
                <v:shadow on="t" type="perspective" opacity="26214f" offset="0,0" matrix="66191f,,,66191f"/>
                <w10:wrap type="through"/>
              </v:oval>
            </w:pict>
          </mc:Fallback>
        </mc:AlternateContent>
      </w:r>
      <w:r>
        <w:rPr>
          <w:noProof/>
        </w:rPr>
        <mc:AlternateContent>
          <mc:Choice Requires="wps">
            <w:drawing>
              <wp:anchor distT="0" distB="0" distL="114300" distR="114300" simplePos="0" relativeHeight="251685888" behindDoc="0" locked="0" layoutInCell="1" allowOverlap="1" wp14:anchorId="2068D397" wp14:editId="2CB207E9">
                <wp:simplePos x="0" y="0"/>
                <wp:positionH relativeFrom="column">
                  <wp:posOffset>4572000</wp:posOffset>
                </wp:positionH>
                <wp:positionV relativeFrom="paragraph">
                  <wp:posOffset>2589530</wp:posOffset>
                </wp:positionV>
                <wp:extent cx="914400" cy="914400"/>
                <wp:effectExtent l="101600" t="101600" r="101600" b="127000"/>
                <wp:wrapThrough wrapText="bothSides">
                  <wp:wrapPolygon edited="0">
                    <wp:start x="7800" y="-2400"/>
                    <wp:lineTo x="-2400" y="-1200"/>
                    <wp:lineTo x="-2400" y="15600"/>
                    <wp:lineTo x="0" y="18000"/>
                    <wp:lineTo x="0" y="18600"/>
                    <wp:lineTo x="6600" y="22800"/>
                    <wp:lineTo x="7200" y="24000"/>
                    <wp:lineTo x="14400" y="24000"/>
                    <wp:lineTo x="15000" y="22800"/>
                    <wp:lineTo x="21600" y="18600"/>
                    <wp:lineTo x="21600" y="18000"/>
                    <wp:lineTo x="23400" y="9000"/>
                    <wp:lineTo x="23400" y="6000"/>
                    <wp:lineTo x="16200" y="-1200"/>
                    <wp:lineTo x="13800" y="-2400"/>
                    <wp:lineTo x="7800" y="-2400"/>
                  </wp:wrapPolygon>
                </wp:wrapThrough>
                <wp:docPr id="128" name="Oval 128"/>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8" o:spid="_x0000_s1026" style="position:absolute;margin-left:5in;margin-top:203.9pt;width:1in;height:1in;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pPHFYCAAAXBQAADgAAAGRycy9lMm9Eb2MueG1srFTbahsxEH0v9B+E3uu13fS2ZB1MQkrBJCZJ&#10;ybOilWKBpFFHstfu13ekXW9CEwiUvmhndm6aM2d0erZ3lu0URgO+4bPJlDPlJbTGPzb8593lh6+c&#10;xSR8Kyx41fCDivxs8f7daRdqNYcN2FYhoyQ+1l1o+CalUFdVlBvlRJxAUJ6MGtCJRCo+Vi2KjrI7&#10;W82n089VB9gGBKlipL8XvZEvSn6tlUzXWkeVmG043S2VE8v5kM9qcSrqRxRhY+RwDfEPt3DCeCo6&#10;proQSbAtmhepnJEIEXSaSHAVaG2kKj1QN7PpX93cbkRQpRcCJ4YRpvj/0sqr3RqZaWl2cxqVF46G&#10;dL0TlmWd0OlCrMnpNqxx0CKJudW9Rpe/1ATbF0QPI6Jqn5ikn99mJydTwl2SaZApS/UUHDCm7woc&#10;y0LDlbUmxNyzqMVuFVPvffSi0Hyf/gZFSgersrP1N0pTH1RzVqILg9S5RUbNNFxIqXya5Y6oevHO&#10;YdpYOwZ+fDtw8M+hqrBrDJ6/HTxGlMrg0xjsjAd8LYEdr6x7/yMCfd8ZggdoDzRChJ7bMchLQ1iu&#10;RExrgURmgp8WNF3ToS10DYdB4mwD+Pu1/9mfOEZWzjpajobHX1uBijP7wxP7yihpm4py8unLnGrg&#10;c8vDc4vfunOgGczoKQiyiNk/2aOoEdw97fEyVyWT8JJqN1wmPCrnqV9aegmkWi6LG21QEGnlb4M8&#10;Tj0T5W5/LzAMhErExCs4LtILUvW+eR4eltsE2hTGPeE64E3bV4gzvBR5vZ/rxevpPVv8AQAA//8D&#10;AFBLAwQUAAYACAAAACEAVkgt7+AAAAALAQAADwAAAGRycy9kb3ducmV2LnhtbEyPTUvDQBCG74L/&#10;YRnBm91U+hFjJqUIQkFQrPbQ2zY7JqHZ2ZjdNum/dzzpcWZennnefDW6Vp2pD41nhOkkAUVcettw&#10;hfD58XyXggrRsDWtZ0K4UIBVcX2Vm8z6gd/pvI2VEgiHzCDUMXaZ1qGsyZkw8R2x3L5870yUsa+0&#10;7c0gcNfq+yRZaGcalg+16eippvK4PTmE7jKse5cGe3x43b29bDbz+fR7j3h7M64fQUUa418YfvVF&#10;HQpxOvgT26BahKXgJYowS5bSQRLpYiabA4LQUtBFrv93KH4AAAD//wMAUEsBAi0AFAAGAAgAAAAh&#10;AOSZw8D7AAAA4QEAABMAAAAAAAAAAAAAAAAAAAAAAFtDb250ZW50X1R5cGVzXS54bWxQSwECLQAU&#10;AAYACAAAACEAI7Jq4dcAAACUAQAACwAAAAAAAAAAAAAAAAAsAQAAX3JlbHMvLnJlbHNQSwECLQAU&#10;AAYACAAAACEA1jpPHFYCAAAXBQAADgAAAAAAAAAAAAAAAAAsAgAAZHJzL2Uyb0RvYy54bWxQSwEC&#10;LQAUAAYACAAAACEAVkgt7+AAAAALAQAADwAAAAAAAAAAAAAAAACuBAAAZHJzL2Rvd25yZXYueG1s&#10;UEsFBgAAAAAEAAQA8wAAALsFAAAAAA==&#10;" strokecolor="#47555a [3044]" strokeweight="1pt">
                <v:fill r:id="rId55" o:title="" rotate="t" type="frame"/>
                <v:shadow on="t" type="perspective" opacity="26214f" offset="0,0" matrix="66191f,,,66191f"/>
                <w10:wrap type="through"/>
              </v:oval>
            </w:pict>
          </mc:Fallback>
        </mc:AlternateContent>
      </w:r>
      <w:r>
        <w:rPr>
          <w:noProof/>
        </w:rPr>
        <mc:AlternateContent>
          <mc:Choice Requires="wps">
            <w:drawing>
              <wp:anchor distT="0" distB="0" distL="114300" distR="114300" simplePos="0" relativeHeight="251684864" behindDoc="0" locked="0" layoutInCell="1" allowOverlap="1" wp14:anchorId="6D2474E4" wp14:editId="5D980984">
                <wp:simplePos x="0" y="0"/>
                <wp:positionH relativeFrom="column">
                  <wp:posOffset>3314700</wp:posOffset>
                </wp:positionH>
                <wp:positionV relativeFrom="paragraph">
                  <wp:posOffset>2589530</wp:posOffset>
                </wp:positionV>
                <wp:extent cx="914400" cy="914400"/>
                <wp:effectExtent l="101600" t="101600" r="101600" b="127000"/>
                <wp:wrapThrough wrapText="bothSides">
                  <wp:wrapPolygon edited="0">
                    <wp:start x="7800" y="-2400"/>
                    <wp:lineTo x="-2400" y="-1200"/>
                    <wp:lineTo x="-2400" y="15600"/>
                    <wp:lineTo x="0" y="18000"/>
                    <wp:lineTo x="0" y="18600"/>
                    <wp:lineTo x="6600" y="22800"/>
                    <wp:lineTo x="7200" y="24000"/>
                    <wp:lineTo x="14400" y="24000"/>
                    <wp:lineTo x="15000" y="22800"/>
                    <wp:lineTo x="21600" y="18600"/>
                    <wp:lineTo x="21600" y="18000"/>
                    <wp:lineTo x="23400" y="9000"/>
                    <wp:lineTo x="23400" y="6000"/>
                    <wp:lineTo x="16200" y="-1200"/>
                    <wp:lineTo x="13800" y="-2400"/>
                    <wp:lineTo x="7800" y="-2400"/>
                  </wp:wrapPolygon>
                </wp:wrapThrough>
                <wp:docPr id="127" name="Oval 127"/>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7" o:spid="_x0000_s1026" style="position:absolute;margin-left:261pt;margin-top:203.9pt;width:1in;height:1in;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646lcCAAAXBQAADgAAAGRycy9lMm9Eb2MueG1srFTfa9swEH4f7H8Qel+cZN26mToltHQMQhvW&#10;jj6rstQIJJ12UuJkf/1OsuOWtVAYe5HvfL90332ns/O9s2ynMBrwDZ9NppwpL6E1/rHhP++uPnzh&#10;LCbhW2HBq4YfVOTni/fvzrpQqzlswLYKGSXxse5CwzcphbqqotwoJ+IEgvJk1IBOJFLxsWpRdJTd&#10;2Wo+nX6uOsA2IEgVI/297I18UfJrrWS60TqqxGzD6W6pnFjOh3xWizNRP6IIGyOHa4h/uIUTxlPR&#10;MdWlSIJt0bxI5YxEiKDTRIKrQGsjVemBuplN/+rmdiOCKr0QODGMMMX/l1Ze79bITEuzm59y5oWj&#10;Id3shGVZJ3S6EGtyug1rHLRIYm51r9HlLzXB9gXRw4io2icm6efX2cnJlHCXZBpkylI9BQeM6ZsC&#10;x7LQcGWtCTH3LGqxW8XUex+9KDTfp79BkdLBquxs/Q+lqQ+qOSvRhUHqwiKjZhoupFQ+zXJHVL14&#10;5zBtrB0DP74dOPjnUFXYNQbP3w4eI0pl8GkMdsYDvpbAjlfWvf8Rgb7vDMEDtAcaIULP7RjklSEs&#10;VyKmtUAiM8FPC5pu6NAWuobDIHG2Afz92v/sTxwjK2cdLUfD46+tQMWZ/e6JfWWUtE1FOfl0Oqca&#10;+Nzy8Nzit+4CaAYzegqCLGL2T/YoagR3T3u8zFXJJLyk2g2XCY/KReqXll4CqZbL4kYbFERa+dsg&#10;j1PPRLnb3wsMA6ESMfEajov0glS9b56Hh+U2gTaFcU+4DnjT9hXiDC9FXu/nevF6es8WfwAAAP//&#10;AwBQSwMEFAAGAAgAAAAhAN2Afm/hAAAACwEAAA8AAABkcnMvZG93bnJldi54bWxMj0FLw0AQhe+C&#10;/2EZwZvdJJgYYzalCEJBUFrtobdtdkxCs7Mxu23Sf+940uO893jzvnI5216ccfSdIwXxIgKBVDvT&#10;UaPg8+PlLgfhgyaje0eo4IIeltX1VakL4yba4HkbGsEl5AutoA1hKKT0dYtW+4UbkNj7cqPVgc+x&#10;kWbUE5fbXiZRlEmrO+IPrR7wucX6uD1ZBcNlWo029+b4+LZ7f12v0zT+3it1ezOvnkAEnMNfGH7n&#10;83SoeNPBnch40StIk4RZgoL76IEZOJFlGSsHttI4B1mV8j9D9QMAAP//AwBQSwECLQAUAAYACAAA&#10;ACEA5JnDwPsAAADhAQAAEwAAAAAAAAAAAAAAAAAAAAAAW0NvbnRlbnRfVHlwZXNdLnhtbFBLAQIt&#10;ABQABgAIAAAAIQAjsmrh1wAAAJQBAAALAAAAAAAAAAAAAAAAACwBAABfcmVscy8ucmVsc1BLAQIt&#10;ABQABgAIAAAAIQD53rjqVwIAABcFAAAOAAAAAAAAAAAAAAAAACwCAABkcnMvZTJvRG9jLnhtbFBL&#10;AQItABQABgAIAAAAIQDdgH5v4QAAAAsBAAAPAAAAAAAAAAAAAAAAAK8EAABkcnMvZG93bnJldi54&#10;bWxQSwUGAAAAAAQABADzAAAAvQUAAAAA&#10;" strokecolor="#47555a [3044]" strokeweight="1pt">
                <v:fill r:id="rId56" o:title="" rotate="t" type="frame"/>
                <v:shadow on="t" type="perspective" opacity="26214f" offset="0,0" matrix="66191f,,,66191f"/>
                <w10:wrap type="through"/>
              </v:oval>
            </w:pict>
          </mc:Fallback>
        </mc:AlternateContent>
      </w:r>
      <w:r>
        <w:rPr>
          <w:noProof/>
        </w:rPr>
        <mc:AlternateContent>
          <mc:Choice Requires="wps">
            <w:drawing>
              <wp:anchor distT="0" distB="0" distL="114300" distR="114300" simplePos="0" relativeHeight="251683840" behindDoc="0" locked="0" layoutInCell="1" allowOverlap="1" wp14:anchorId="73BB21DB" wp14:editId="04AF8BEF">
                <wp:simplePos x="0" y="0"/>
                <wp:positionH relativeFrom="column">
                  <wp:posOffset>1943100</wp:posOffset>
                </wp:positionH>
                <wp:positionV relativeFrom="paragraph">
                  <wp:posOffset>2589530</wp:posOffset>
                </wp:positionV>
                <wp:extent cx="914400" cy="914400"/>
                <wp:effectExtent l="101600" t="101600" r="101600" b="127000"/>
                <wp:wrapThrough wrapText="bothSides">
                  <wp:wrapPolygon edited="0">
                    <wp:start x="7800" y="-2400"/>
                    <wp:lineTo x="-2400" y="-1200"/>
                    <wp:lineTo x="-2400" y="15600"/>
                    <wp:lineTo x="0" y="18000"/>
                    <wp:lineTo x="0" y="18600"/>
                    <wp:lineTo x="6600" y="22800"/>
                    <wp:lineTo x="7200" y="24000"/>
                    <wp:lineTo x="14400" y="24000"/>
                    <wp:lineTo x="15000" y="22800"/>
                    <wp:lineTo x="21600" y="18600"/>
                    <wp:lineTo x="21600" y="18000"/>
                    <wp:lineTo x="23400" y="9000"/>
                    <wp:lineTo x="23400" y="6000"/>
                    <wp:lineTo x="16200" y="-1200"/>
                    <wp:lineTo x="13800" y="-2400"/>
                    <wp:lineTo x="7800" y="-2400"/>
                  </wp:wrapPolygon>
                </wp:wrapThrough>
                <wp:docPr id="126" name="Oval 126"/>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6" o:spid="_x0000_s1026" style="position:absolute;margin-left:153pt;margin-top:203.9pt;width:1in;height:1in;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qyl1cCAAAXBQAADgAAAGRycy9lMm9Eb2MueG1srFRNaxsxEL0X+h+E7s3arpu2JutgHFIKITF1&#10;Ss6KVooFkkYdyV67v74j7XpjmkCg9KKd2fnSvHmji8u9s2ynMBrwNR+fjThTXkJj/FPNf95ff/jC&#10;WUzCN8KCVzU/qMgv5+/fXbRhpiawAdsoZJTEx1kbar5JKcyqKsqNciKeQVCejBrQiUQqPlUNipay&#10;O1tNRqPzqgVsAoJUMdLfq87I5yW/1kqmO62jSszWnO6WyonlfMxnNb8QsycUYWNkfw3xD7dwwngq&#10;OqS6EkmwLZoXqZyRCBF0OpPgKtDaSFV6oG7Go7+6WW9EUKUXAieGAab4/9LK290KmWlodpNzzrxw&#10;NKS7nbAs64ROG+KMnNZhhb0WScyt7jW6/KUm2L4gehgQVfvEJP38Op5OR4S7JFMvU5bqOThgTN8U&#10;OJaFmitrTYi5ZzETu5uYOu+jF4Xm+3Q3KFI6WJWdrf+hNPVBNcclujBILS0yaqbmQkrl0zh3RNWL&#10;dw7Txtoh8OPbgb1/DlWFXUPw5O3gIaJUBp+GYGc84GsJ7HBl3fkfEej6zhA8QnOgESJ03I5BXhvC&#10;8kbEtBJIZCb4aUHTHR3aQltz6CXONoC/X/uf/YljZOWspeWoefy1Fag4s989sa+MkrapKNNPnydU&#10;A08tj6cWv3VLoBmM6SkIsojZP9mjqBHcA+3xIlclk/CSatdcJjwqy9QtLb0EUi0WxY02KIh049dB&#10;HqeeiXK/fxAYekIlYuItHBfpBak63zwPD4ttAm0K455x7fGm7SvE6V+KvN6nevF6fs/mfwAAAP//&#10;AwBQSwMEFAAGAAgAAAAhAHu4tTfhAAAACwEAAA8AAABkcnMvZG93bnJldi54bWxMj8FOwzAMhu9I&#10;vENkJG4sGayjlKbThIQ0CQnEgAO3rDFttcYpSbZ2b485wdH2r8/fX64m14sjhth50jCfKRBItbcd&#10;NRre3x6vchAxGbKm94QaThhhVZ2flaawfqRXPG5TIxhCsTAa2pSGQspYt+hMnPkBiW9fPjiTeAyN&#10;tMGMDHe9vFZqKZ3piD+0ZsCHFuv99uA0DKdxHVwe7f7u+ePlabPJsvn3p9aXF9P6HkTCKf2F4Vef&#10;1aFip50/kI2i13CjltwlaVioW+7AiUWmeLPTwLQcZFXK/x2qHwAAAP//AwBQSwECLQAUAAYACAAA&#10;ACEA5JnDwPsAAADhAQAAEwAAAAAAAAAAAAAAAAAAAAAAW0NvbnRlbnRfVHlwZXNdLnhtbFBLAQIt&#10;ABQABgAIAAAAIQAjsmrh1wAAAJQBAAALAAAAAAAAAAAAAAAAACwBAABfcmVscy8ucmVsc1BLAQIt&#10;ABQABgAIAAAAIQCNqrKXVwIAABcFAAAOAAAAAAAAAAAAAAAAACwCAABkcnMvZTJvRG9jLnhtbFBL&#10;AQItABQABgAIAAAAIQB7uLU34QAAAAsBAAAPAAAAAAAAAAAAAAAAAK8EAABkcnMvZG93bnJldi54&#10;bWxQSwUGAAAAAAQABADzAAAAvQUAAAAA&#10;" strokecolor="#47555a [3044]" strokeweight="1pt">
                <v:fill r:id="rId57" o:title="" rotate="t" type="frame"/>
                <v:shadow on="t" type="perspective" opacity="26214f" offset="0,0" matrix="66191f,,,66191f"/>
                <w10:wrap type="through"/>
              </v:oval>
            </w:pict>
          </mc:Fallback>
        </mc:AlternateContent>
      </w:r>
      <w:r>
        <w:rPr>
          <w:noProof/>
        </w:rPr>
        <mc:AlternateContent>
          <mc:Choice Requires="wps">
            <w:drawing>
              <wp:anchor distT="0" distB="0" distL="114300" distR="114300" simplePos="0" relativeHeight="251682816" behindDoc="0" locked="0" layoutInCell="1" allowOverlap="1" wp14:anchorId="2896AABA" wp14:editId="671DFE3E">
                <wp:simplePos x="0" y="0"/>
                <wp:positionH relativeFrom="column">
                  <wp:posOffset>685800</wp:posOffset>
                </wp:positionH>
                <wp:positionV relativeFrom="paragraph">
                  <wp:posOffset>2589530</wp:posOffset>
                </wp:positionV>
                <wp:extent cx="914400" cy="914400"/>
                <wp:effectExtent l="101600" t="101600" r="101600" b="127000"/>
                <wp:wrapThrough wrapText="bothSides">
                  <wp:wrapPolygon edited="0">
                    <wp:start x="7800" y="-2400"/>
                    <wp:lineTo x="-2400" y="-1200"/>
                    <wp:lineTo x="-2400" y="15600"/>
                    <wp:lineTo x="0" y="18000"/>
                    <wp:lineTo x="0" y="18600"/>
                    <wp:lineTo x="6600" y="22800"/>
                    <wp:lineTo x="7200" y="24000"/>
                    <wp:lineTo x="14400" y="24000"/>
                    <wp:lineTo x="15000" y="22800"/>
                    <wp:lineTo x="21600" y="18600"/>
                    <wp:lineTo x="21600" y="18000"/>
                    <wp:lineTo x="23400" y="9000"/>
                    <wp:lineTo x="23400" y="6000"/>
                    <wp:lineTo x="16200" y="-1200"/>
                    <wp:lineTo x="13800" y="-2400"/>
                    <wp:lineTo x="7800" y="-2400"/>
                  </wp:wrapPolygon>
                </wp:wrapThrough>
                <wp:docPr id="125" name="Oval 125"/>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5" o:spid="_x0000_s1026" style="position:absolute;margin-left:54pt;margin-top:203.9pt;width:1in;height:1in;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TasEFcCAAAXBQAADgAAAGRycy9lMm9Eb2MueG1srFTbahsxEH0v9B+E3pu1XacXk3UwDimFkJg6&#10;Jc+KVooFkkYdyV67X9+Rdr0xTSBQ+qKd2blpzpzRxeXeWbZTGA34mo/PRpwpL6Ex/qnmP++vP3zh&#10;LCbhG2HBq5ofVOSX8/fvLtowUxPYgG0UMkri46wNNd+kFGZVFeVGORHPIChPRg3oRCIVn6oGRUvZ&#10;na0mo9GnqgVsAoJUMdLfq87I5yW/1kqmO62jSszWnO6WyonlfMxnNb8QsycUYWNkfw3xD7dwwngq&#10;OqS6EkmwLZoXqZyRCBF0OpPgKtDaSFV6oG7Go7+6WW9EUKUXAieGAab4/9LK290KmWlodpNzzrxw&#10;NKS7nbAs64ROG+KMnNZhhb0WScyt7jW6/KUm2L4gehgQVfvEJP38Op5OR4S7JFMvU5bqOThgTN8U&#10;OJaFmitrTYi5ZzETu5uYOu+jF4Xm+3Q3KFI6WJWdrf+hNPVBNcclujBILS0yaqbmQkrl0zh3RNWL&#10;dw7Txtoh8OPbgb1/DlWFXUPw5O3gIaJUBp+GYGc84GsJ7HBl3fkfEej6zhA8QnOgESJ03I5BXhvC&#10;8kbEtBJIZCb4aUHTHR3aQltz6CXONoC/X/uf/YljZOWspeWoefy1Fag4s989sa+MkrapKNPzzxOq&#10;gaeWx1OL37ol0AzG9BQEWcTsn+xR1AjugfZ4kauSSXhJtWsuEx6VZeqWll4CqRaL4kYbFES68esg&#10;j1PPRLnfPwgMPaESMfEWjov0glSdb56Hh8U2gTaFcc+49njT9hXi9C9FXu9TvXg9v2fzPwAAAP//&#10;AwBQSwMEFAAGAAgAAAAhAAdKZkPgAAAACwEAAA8AAABkcnMvZG93bnJldi54bWxMj8FOwzAQRO9I&#10;/IO1SNyo3YhACHGqCgmpEhKIAgdubrwkUeN1sN0m/XuWExxndjQ7r1rNbhBHDLH3pGG5UCCQGm97&#10;ajW8vz1eFSBiMmTN4Ak1nDDCqj4/q0xp/USveNymVnAJxdJo6FIaSylj06EzceFHJL59+eBMYhla&#10;aYOZuNwNMlPqRjrTE3/ozIgPHTb77cFpGE/TOrgi2v3d88fL02aT58vvT60vL+b1PYiEc/oLw+98&#10;ng41b9r5A9koBtaqYJak4VrdMgMnsjxjZ6eB2wqQdSX/M9Q/AAAA//8DAFBLAQItABQABgAIAAAA&#10;IQDkmcPA+wAAAOEBAAATAAAAAAAAAAAAAAAAAAAAAABbQ29udGVudF9UeXBlc10ueG1sUEsBAi0A&#10;FAAGAAgAAAAhACOyauHXAAAAlAEAAAsAAAAAAAAAAAAAAAAALAEAAF9yZWxzLy5yZWxzUEsBAi0A&#10;FAAGAAgAAAAhABE2rBBXAgAAFwUAAA4AAAAAAAAAAAAAAAAALAIAAGRycy9lMm9Eb2MueG1sUEsB&#10;Ai0AFAAGAAgAAAAhAAdKZkPgAAAACwEAAA8AAAAAAAAAAAAAAAAArwQAAGRycy9kb3ducmV2Lnht&#10;bFBLBQYAAAAABAAEAPMAAAC8BQAAAAA=&#10;" strokecolor="#47555a [3044]" strokeweight="1pt">
                <v:fill r:id="rId58" o:title="" rotate="t" type="frame"/>
                <v:shadow on="t" type="perspective" opacity="26214f" offset="0,0" matrix="66191f,,,66191f"/>
                <w10:wrap type="through"/>
              </v:oval>
            </w:pict>
          </mc:Fallback>
        </mc:AlternateContent>
      </w:r>
      <w:r>
        <w:rPr>
          <w:noProof/>
        </w:rPr>
        <mc:AlternateContent>
          <mc:Choice Requires="wps">
            <w:drawing>
              <wp:anchor distT="0" distB="0" distL="114300" distR="114300" simplePos="0" relativeHeight="251680768" behindDoc="0" locked="0" layoutInCell="1" allowOverlap="1" wp14:anchorId="05FF468D" wp14:editId="1C852D9E">
                <wp:simplePos x="0" y="0"/>
                <wp:positionH relativeFrom="column">
                  <wp:posOffset>4572000</wp:posOffset>
                </wp:positionH>
                <wp:positionV relativeFrom="paragraph">
                  <wp:posOffset>1332230</wp:posOffset>
                </wp:positionV>
                <wp:extent cx="914400" cy="914400"/>
                <wp:effectExtent l="101600" t="101600" r="101600" b="127000"/>
                <wp:wrapThrough wrapText="bothSides">
                  <wp:wrapPolygon edited="0">
                    <wp:start x="7800" y="-2400"/>
                    <wp:lineTo x="-2400" y="-1200"/>
                    <wp:lineTo x="-2400" y="15600"/>
                    <wp:lineTo x="0" y="18000"/>
                    <wp:lineTo x="0" y="18600"/>
                    <wp:lineTo x="6600" y="22800"/>
                    <wp:lineTo x="7200" y="24000"/>
                    <wp:lineTo x="14400" y="24000"/>
                    <wp:lineTo x="15000" y="22800"/>
                    <wp:lineTo x="21600" y="18600"/>
                    <wp:lineTo x="21600" y="18000"/>
                    <wp:lineTo x="23400" y="9000"/>
                    <wp:lineTo x="23400" y="6000"/>
                    <wp:lineTo x="16200" y="-1200"/>
                    <wp:lineTo x="13800" y="-2400"/>
                    <wp:lineTo x="7800" y="-2400"/>
                  </wp:wrapPolygon>
                </wp:wrapThrough>
                <wp:docPr id="124" name="Oval 124"/>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4" o:spid="_x0000_s1026" style="position:absolute;margin-left:5in;margin-top:104.9pt;width:1in;height:1in;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KmbVYCAAAXBQAADgAAAGRycy9lMm9Eb2MueG1srFTbahsxEH0v9B+E3uu1Xfdmsg4mIaVgkhCn&#10;5FnRSrFA0qgj2Wv36zvSrjemCQRKX7QzOzfNmTM6O987y3YKowFf88lozJnyEhrjn2r+8/7qw1fO&#10;YhK+ERa8qvlBRX6+eP/urA1zNYUN2EYhoyQ+zttQ801KYV5VUW6UE3EEQXkyakAnEqn4VDUoWsru&#10;bDUdjz9XLWATEKSKkf5edka+KPm1VjLdaB1VYrbmdLdUTiznYz6rxZmYP6EIGyP7a4h/uIUTxlPR&#10;IdWlSIJt0bxI5YxEiKDTSIKrQGsjVemBupmM/+pmvRFBlV4InBgGmOL/Syuvd7fITEOzm84488LR&#10;kG52wrKsEzptiHNyWodb7LVIYm51r9HlLzXB9gXRw4Co2icm6ee3yWw2JtwlmXqZslTPwQFj+q7A&#10;sSzUXFlrQsw9i7nYrWLqvI9eFJrv092gSOlgVXa2/k5p6oNqTkp0YZC6sMiomZoLKZVPk9wRVS/e&#10;OUwba4fAj28H9v45VBV2DcHTt4OHiFIZfBqCnfGAryWww5V1539EoOs7Q/AIzYFGiNBxOwZ5ZQjL&#10;lYjpViCRmeCnBU03dGgLbc2hlzjbAP5+7X/2J46RlbOWlqPm8ddWoOLM/vDEvjJK2qaizD59mVIN&#10;PLU8nlr81l0AzWBCT0GQRcz+yR5FjeAeaI+XuSqZhJdUu+Yy4VG5SN3S0ksg1XJZ3GiDgkgrvw7y&#10;OPVMlPv9g8DQEyoRE6/huEgvSNX55nl4WG4TaFMY94xrjzdtXyFO/1Lk9T7Vi9fze7b4AwAA//8D&#10;AFBLAwQUAAYACAAAACEAEv/aLuIAAAALAQAADwAAAGRycy9kb3ducmV2LnhtbEyPwU7DMAyG70i8&#10;Q2QkbizdRreu1J0mJKRJSCDGOHDLGtNWa5KSZGv39pgTHG3/+vz9xXo0nTiTD62zCNNJAoJs5XRr&#10;a4T9+9NdBiJEZbXqnCWECwVYl9dXhcq1G+wbnXexFgyxIVcITYx9LmWoGjIqTFxPlm9fzhsVefS1&#10;1F4NDDednCXJQhrVWv7QqJ4eG6qOu5NB6C/Dxpss6OPq5eP1ebtN0+n3J+Ltzbh5ABFpjH9h+NVn&#10;dSjZ6eBOVgfRISwZz1GEWbLiDpzIFve8OSDM03kGsizk/w7lDwAAAP//AwBQSwECLQAUAAYACAAA&#10;ACEA5JnDwPsAAADhAQAAEwAAAAAAAAAAAAAAAAAAAAAAW0NvbnRlbnRfVHlwZXNdLnhtbFBLAQIt&#10;ABQABgAIAAAAIQAjsmrh1wAAAJQBAAALAAAAAAAAAAAAAAAAACwBAABfcmVscy8ucmVsc1BLAQIt&#10;ABQABgAIAAAAIQBlQqZtVgIAABcFAAAOAAAAAAAAAAAAAAAAACwCAABkcnMvZTJvRG9jLnhtbFBL&#10;AQItABQABgAIAAAAIQAS/9ou4gAAAAsBAAAPAAAAAAAAAAAAAAAAAK4EAABkcnMvZG93bnJldi54&#10;bWxQSwUGAAAAAAQABADzAAAAvQUAAAAA&#10;" strokecolor="#47555a [3044]" strokeweight="1pt">
                <v:fill r:id="rId59" o:title="" rotate="t" type="frame"/>
                <v:shadow on="t" type="perspective" opacity="26214f" offset="0,0" matrix="66191f,,,66191f"/>
                <w10:wrap type="through"/>
              </v:oval>
            </w:pict>
          </mc:Fallback>
        </mc:AlternateContent>
      </w:r>
      <w:r>
        <w:rPr>
          <w:noProof/>
        </w:rPr>
        <mc:AlternateContent>
          <mc:Choice Requires="wps">
            <w:drawing>
              <wp:anchor distT="0" distB="0" distL="114300" distR="114300" simplePos="0" relativeHeight="251679744" behindDoc="0" locked="0" layoutInCell="1" allowOverlap="1" wp14:anchorId="0BC63EAB" wp14:editId="3A3BA066">
                <wp:simplePos x="0" y="0"/>
                <wp:positionH relativeFrom="column">
                  <wp:posOffset>3314700</wp:posOffset>
                </wp:positionH>
                <wp:positionV relativeFrom="paragraph">
                  <wp:posOffset>1332230</wp:posOffset>
                </wp:positionV>
                <wp:extent cx="914400" cy="914400"/>
                <wp:effectExtent l="101600" t="101600" r="101600" b="127000"/>
                <wp:wrapThrough wrapText="bothSides">
                  <wp:wrapPolygon edited="0">
                    <wp:start x="7800" y="-2400"/>
                    <wp:lineTo x="-2400" y="-1200"/>
                    <wp:lineTo x="-2400" y="15600"/>
                    <wp:lineTo x="0" y="18000"/>
                    <wp:lineTo x="0" y="18600"/>
                    <wp:lineTo x="6600" y="22800"/>
                    <wp:lineTo x="7200" y="24000"/>
                    <wp:lineTo x="14400" y="24000"/>
                    <wp:lineTo x="15000" y="22800"/>
                    <wp:lineTo x="21600" y="18600"/>
                    <wp:lineTo x="21600" y="18000"/>
                    <wp:lineTo x="23400" y="9000"/>
                    <wp:lineTo x="23400" y="6000"/>
                    <wp:lineTo x="16200" y="-1200"/>
                    <wp:lineTo x="13800" y="-2400"/>
                    <wp:lineTo x="7800" y="-2400"/>
                  </wp:wrapPolygon>
                </wp:wrapThrough>
                <wp:docPr id="123" name="Oval 123"/>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3" o:spid="_x0000_s1026" style="position:absolute;margin-left:261pt;margin-top:104.9pt;width:1in;height:1in;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ngxVcCAAAXBQAADgAAAGRycy9lMm9Eb2MueG1srFTbahsxEH0v9B+E3uv1OunNZB1MQkrBJKZJ&#10;ybOilWKBpFFHstfu13ekXW9CEwiUvmhndm6aM2d0dr53lu0URgO+4fVkypnyElrjHxv+8+7qwxfO&#10;YhK+FRa8avhBRX6+eP/urAtzNYMN2FYhoyQ+zrvQ8E1KYV5VUW6UE3ECQXkyakAnEqn4WLUoOsru&#10;bDWbTj9VHWAbEKSKkf5e9ka+KPm1VjLdaB1VYrbhdLdUTiznQz6rxZmYP6IIGyOHa4h/uIUTxlPR&#10;MdWlSIJt0bxI5YxEiKDTRIKrQGsjVemBuqmnf3VzuxFBlV4InBhGmOL/Syuvd2tkpqXZzU4488LR&#10;kG52wrKsEzpdiHNyug1rHLRIYm51r9HlLzXB9gXRw4io2icm6efX+vR0SrhLMg0yZameggPG9E2B&#10;Y1louLLWhJh7FnOxW8XUex+9KDTfp79BkdLBquxs/Q+lqQ+qWZfowiB1YZFRMw0XUiqf6twRVS/e&#10;OUwba8fAk7cDB/8cqgq7xuDZ28FjRKkMPo3BznjA1xLY8cq69z8i0PedIXiA9kAjROi5HYO8MoTl&#10;SsS0FkhkJvhpQdMNHdpC13AYJM42gL9f+5/9iWNk5ayj5Wh4/LUVqDiz3z2xr4yStqkopx8/z6gG&#10;Prc8PLf4rbsAmkFNT0GQRcz+yR5FjeDuaY+XuSqZhJdUu+Ey4VG5SP3S0ksg1XJZ3GiDgkgrfxvk&#10;ceqZKHf7e4FhIFQiJl7DcZFekKr3zfPwsNwm0KYw7gnXAW/avkKc4aXI6/1cL15P79niDwAAAP//&#10;AwBQSwMEFAAGAAgAAAAhAJk3ia7hAAAACwEAAA8AAABkcnMvZG93bnJldi54bWxMj8FKw0AQhu+C&#10;77CM4M1umpKQxkxKEYSCoFj14G2bHZPQ7G7c3Tbp2zue9DgzP/98X7WZzSDO5EPvLMJykYAg2zjd&#10;2xbh/e3xrgARorJaDc4SwoUCbOrrq0qV2k32lc772AousaFUCF2MYyllaDoyKizcSJZvX84bFXn0&#10;rdReTVxuBpkmSS6N6i1/6NRIDx01x/3JIIyXaetNEfRx/fzx8rTbZdny+xPx9mbe3oOINMe/MPzi&#10;MzrUzHRwJ6uDGBCyNGWXiJAma3bgRJ7nvDkgrLJVAbKu5H+H+gcAAP//AwBQSwECLQAUAAYACAAA&#10;ACEA5JnDwPsAAADhAQAAEwAAAAAAAAAAAAAAAAAAAAAAW0NvbnRlbnRfVHlwZXNdLnhtbFBLAQIt&#10;ABQABgAIAAAAIQAjsmrh1wAAAJQBAAALAAAAAAAAAAAAAAAAACwBAABfcmVscy8ucmVsc1BLAQIt&#10;ABQABgAIAAAAIQBoCeDFVwIAABcFAAAOAAAAAAAAAAAAAAAAACwCAABkcnMvZTJvRG9jLnhtbFBL&#10;AQItABQABgAIAAAAIQCZN4mu4QAAAAsBAAAPAAAAAAAAAAAAAAAAAK8EAABkcnMvZG93bnJldi54&#10;bWxQSwUGAAAAAAQABADzAAAAvQUAAAAA&#10;" strokecolor="#47555a [3044]" strokeweight="1pt">
                <v:fill r:id="rId60" o:title="" rotate="t" type="frame"/>
                <v:shadow on="t" type="perspective" opacity="26214f" offset="0,0" matrix="66191f,,,66191f"/>
                <w10:wrap type="through"/>
              </v:oval>
            </w:pict>
          </mc:Fallback>
        </mc:AlternateContent>
      </w:r>
      <w:r>
        <w:rPr>
          <w:noProof/>
        </w:rPr>
        <mc:AlternateContent>
          <mc:Choice Requires="wps">
            <w:drawing>
              <wp:anchor distT="0" distB="0" distL="114300" distR="114300" simplePos="0" relativeHeight="251678720" behindDoc="0" locked="0" layoutInCell="1" allowOverlap="1" wp14:anchorId="01C3D53C" wp14:editId="6D06D58E">
                <wp:simplePos x="0" y="0"/>
                <wp:positionH relativeFrom="column">
                  <wp:posOffset>1943100</wp:posOffset>
                </wp:positionH>
                <wp:positionV relativeFrom="paragraph">
                  <wp:posOffset>1332230</wp:posOffset>
                </wp:positionV>
                <wp:extent cx="914400" cy="914400"/>
                <wp:effectExtent l="101600" t="101600" r="101600" b="127000"/>
                <wp:wrapThrough wrapText="bothSides">
                  <wp:wrapPolygon edited="0">
                    <wp:start x="7800" y="-2400"/>
                    <wp:lineTo x="-2400" y="-1200"/>
                    <wp:lineTo x="-2400" y="15600"/>
                    <wp:lineTo x="0" y="18000"/>
                    <wp:lineTo x="0" y="18600"/>
                    <wp:lineTo x="6600" y="22800"/>
                    <wp:lineTo x="7200" y="24000"/>
                    <wp:lineTo x="14400" y="24000"/>
                    <wp:lineTo x="15000" y="22800"/>
                    <wp:lineTo x="21600" y="18600"/>
                    <wp:lineTo x="21600" y="18000"/>
                    <wp:lineTo x="23400" y="9000"/>
                    <wp:lineTo x="23400" y="6000"/>
                    <wp:lineTo x="16200" y="-1200"/>
                    <wp:lineTo x="13800" y="-2400"/>
                    <wp:lineTo x="7800" y="-2400"/>
                  </wp:wrapPolygon>
                </wp:wrapThrough>
                <wp:docPr id="122" name="Oval 122"/>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2" o:spid="_x0000_s1026" style="position:absolute;margin-left:153pt;margin-top:104.9pt;width:1in;height:1in;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3quFYCAAAXBQAADgAAAGRycy9lMm9Eb2MueG1srFTbahsxEH0v9B+E3uu13fS2ZB1MQkrBJCZJ&#10;ybOilWKBpFFHstfu13ekXW9CEwiUvmhndm6aM2d0erZ3lu0URgO+4bPJlDPlJbTGPzb8593lh6+c&#10;xSR8Kyx41fCDivxs8f7daRdqNYcN2FYhoyQ+1l1o+CalUFdVlBvlRJxAUJ6MGtCJRCo+Vi2KjrI7&#10;W82n089VB9gGBKlipL8XvZEvSn6tlUzXWkeVmG043S2VE8v5kM9qcSrqRxRhY+RwDfEPt3DCeCo6&#10;proQSbAtmhepnJEIEXSaSHAVaG2kKj1QN7PpX93cbkRQpRcCJ4YRpvj/0sqr3RqZaWl28zlnXjga&#10;0vVOWJZ1QqcLsSan27DGQYsk5lb3Gl3+UhNsXxA9jIiqfWKSfn6bnZxMCXdJpkGmLNVTcMCYvitw&#10;LAsNV9aaEHPPoha7VUy999GLQvN9+hsUKR2sys7W3yhNfVDNWYkuDFLnFhk103AhpfJpljui6sU7&#10;h2lj7Rj48e3AwT+HqsKuMXj+dvAYUSqDT2OwMx7wtQR2vLLu/Y8I9H1nCB6gPdAIEXpuxyAvDWG5&#10;EjGtBRKZCX5a0HRNh7bQNRwGibMN4O/X/md/4hhZOetoORoef20FKs7sD0/sK6OkbSrKyacvc6qB&#10;zy0Pzy1+686BZjCjpyDIImb/ZI+iRnD3tMfLXJVMwkuq3XCZ8Kicp35p6SWQarksbrRBQaSVvw3y&#10;OPVMlLv9vcAwECoRE6/guEgvSNX75nl4WG4TaFMY94TrgDdtXyHO8FLk9X6uF6+n92zxBwAA//8D&#10;AFBLAwQUAAYACAAAACEAPw9C9uIAAAALAQAADwAAAGRycy9kb3ducmV2LnhtbEyPQUvDQBCF74L/&#10;YRnBm91ta0qaZlOKIBQEpVUPvW2zYxKanY3ZbZP+e8eTHue9x5v35evRteKCfWg8aZhOFAik0tuG&#10;Kg0f788PKYgQDVnTekINVwywLm5vcpNZP9AOL/tYCS6hkBkNdYxdJmUoa3QmTHyHxN6X752JfPaV&#10;tL0ZuNy1cqbUQjrTEH+oTYdPNZan/dlp6K7DpndpsKfl6+fby3abJNPvg9b3d+NmBSLiGP/C8Duf&#10;p0PBm47+TDaIVsNcLZglapipJTNw4jFRrBzZSuYpyCKX/xmKHwAAAP//AwBQSwECLQAUAAYACAAA&#10;ACEA5JnDwPsAAADhAQAAEwAAAAAAAAAAAAAAAAAAAAAAW0NvbnRlbnRfVHlwZXNdLnhtbFBLAQIt&#10;ABQABgAIAAAAIQAjsmrh1wAAAJQBAAALAAAAAAAAAAAAAAAAACwBAABfcmVscy8ucmVsc1BLAQIt&#10;ABQABgAIAAAAIQAcfeq4VgIAABcFAAAOAAAAAAAAAAAAAAAAACwCAABkcnMvZTJvRG9jLnhtbFBL&#10;AQItABQABgAIAAAAIQA/D0L24gAAAAsBAAAPAAAAAAAAAAAAAAAAAK4EAABkcnMvZG93bnJldi54&#10;bWxQSwUGAAAAAAQABADzAAAAvQUAAAAA&#10;" strokecolor="#47555a [3044]" strokeweight="1pt">
                <v:fill r:id="rId61" o:title="" rotate="t" type="frame"/>
                <v:shadow on="t" type="perspective" opacity="26214f" offset="0,0" matrix="66191f,,,66191f"/>
                <w10:wrap type="through"/>
              </v:oval>
            </w:pict>
          </mc:Fallback>
        </mc:AlternateContent>
      </w:r>
      <w:r>
        <w:rPr>
          <w:noProof/>
        </w:rPr>
        <mc:AlternateContent>
          <mc:Choice Requires="wps">
            <w:drawing>
              <wp:anchor distT="0" distB="0" distL="114300" distR="114300" simplePos="0" relativeHeight="251677696" behindDoc="0" locked="0" layoutInCell="1" allowOverlap="1" wp14:anchorId="796F09CD" wp14:editId="77720A6C">
                <wp:simplePos x="0" y="0"/>
                <wp:positionH relativeFrom="column">
                  <wp:posOffset>685800</wp:posOffset>
                </wp:positionH>
                <wp:positionV relativeFrom="paragraph">
                  <wp:posOffset>1332230</wp:posOffset>
                </wp:positionV>
                <wp:extent cx="914400" cy="914400"/>
                <wp:effectExtent l="101600" t="101600" r="101600" b="127000"/>
                <wp:wrapThrough wrapText="bothSides">
                  <wp:wrapPolygon edited="0">
                    <wp:start x="7800" y="-2400"/>
                    <wp:lineTo x="-2400" y="-1200"/>
                    <wp:lineTo x="-2400" y="15600"/>
                    <wp:lineTo x="0" y="18000"/>
                    <wp:lineTo x="0" y="18600"/>
                    <wp:lineTo x="6600" y="22800"/>
                    <wp:lineTo x="7200" y="24000"/>
                    <wp:lineTo x="14400" y="24000"/>
                    <wp:lineTo x="15000" y="22800"/>
                    <wp:lineTo x="21600" y="18600"/>
                    <wp:lineTo x="21600" y="18000"/>
                    <wp:lineTo x="23400" y="9000"/>
                    <wp:lineTo x="23400" y="6000"/>
                    <wp:lineTo x="16200" y="-1200"/>
                    <wp:lineTo x="13800" y="-2400"/>
                    <wp:lineTo x="7800" y="-2400"/>
                  </wp:wrapPolygon>
                </wp:wrapThrough>
                <wp:docPr id="121" name="Oval 121"/>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1" o:spid="_x0000_s1026" style="position:absolute;margin-left:54pt;margin-top:104.9pt;width:1in;height:1in;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H0P1QCAAAXBQAADgAAAGRycy9lMm9Eb2MueG1srFTbahsxEH0v9B+E3uu13fS2ZB1MQkrBJCZJ&#10;ybOilWKBpFFHstfu13ekXW9CEwiUvmhHO2fuZ3R6tneW7RRGA77hs8mUM+UltMY/Nvzn3eWHr5zF&#10;JHwrLHjV8IOK/Gzx/t1pF2o1hw3YViEjJz7WXWj4JqVQV1WUG+VEnEBQnpQa0IlEV3ysWhQdeXe2&#10;mk+nn6sOsA0IUsVIfy96JV8U/1orma61jiox23DKLZUTy/mQz2pxKupHFGFj5JCG+IcsnDCego6u&#10;LkQSbIvmhStnJEIEnSYSXAVaG6lKDVTNbPpXNbcbEVSphZoTw9im+P/cyqvdGplpaXbzGWdeOBrS&#10;9U5Ylu/UnS7EmkC3YY3DLZKYS91rdPlLRbB96ehh7KjaJybp57fZycmU+i5JNcjkpXoyDhjTdwWO&#10;ZaHhyloTYq5Z1GK3iqlHH1FkmvPpMyhSOliVwdbfKE11UMxZsS4MUucWGRXTcCGl8qlURNELOptp&#10;Y+1o+PFtwwGfTVVh12g8f9t4tCiRwafR2BkP+JoDO6ase/yxA33duQUP0B5ohAg9t2OQl4Z6uRIx&#10;rQUSman9tKDpmg5toWs4DBJnG8Dfr/3PeOIYaTnraDkaHn9tBSrO7A9P7CujpG0ql5NPX+YUA59r&#10;Hp5r/NadA82A+EXZFTHjkz2KGsHd0x4vc1RSCS8pdsNlwuPlPPVLSy+BVMtlgdEGBZFW/jbI49Qz&#10;Ue729wLDQKhETLyC4yK9IFWPzfPwsNwm0KYw7qmvQ79p+wpth5cir/fze0E9vWeLPwAAAP//AwBQ&#10;SwMEFAAGAAgAAAAhAEP9kYLhAAAACwEAAA8AAABkcnMvZG93bnJldi54bWxMj0FLw0AQhe+C/2EZ&#10;wZvdbUokTbMpRRAKgmLVg7dtdpqEZmdjdtuk/97xZI/vzePN+4r15DpxxiG0njTMZwoEUuVtS7WG&#10;z4/nhwxEiIas6TyhhgsGWJe3N4XJrR/pHc+7WAsuoZAbDU2MfS5lqBp0Jsx8j8S3gx+ciSyHWtrB&#10;jFzuOpko9SidaYk/NKbHpwar4+7kNPSXcTO4LNjj8vXr7WW7TdP5z7fW93fTZgUi4hT/w/A3n6dD&#10;yZv2/kQ2iI61ypglakjUkhk4kaQJO3sNi3SRgSwLec1Q/gIAAP//AwBQSwECLQAUAAYACAAAACEA&#10;5JnDwPsAAADhAQAAEwAAAAAAAAAAAAAAAAAAAAAAW0NvbnRlbnRfVHlwZXNdLnhtbFBLAQItABQA&#10;BgAIAAAAIQAjsmrh1wAAAJQBAAALAAAAAAAAAAAAAAAAACwBAABfcmVscy8ucmVsc1BLAQItABQA&#10;BgAIAAAAIQCA4fQ/VAIAABcFAAAOAAAAAAAAAAAAAAAAACwCAABkcnMvZTJvRG9jLnhtbFBLAQIt&#10;ABQABgAIAAAAIQBD/ZGC4QAAAAsBAAAPAAAAAAAAAAAAAAAAAKwEAABkcnMvZG93bnJldi54bWxQ&#10;SwUGAAAAAAQABADzAAAAugUAAAAA&#10;" strokecolor="#47555a [3044]" strokeweight="1pt">
                <v:fill r:id="rId62" o:title="" rotate="t" type="frame"/>
                <v:shadow on="t" type="perspective" opacity="26214f" offset="0,0" matrix="66191f,,,66191f"/>
                <w10:wrap type="through"/>
              </v:oval>
            </w:pict>
          </mc:Fallback>
        </mc:AlternateContent>
      </w:r>
      <w:r>
        <w:rPr>
          <w:noProof/>
        </w:rPr>
        <mc:AlternateContent>
          <mc:Choice Requires="wps">
            <w:drawing>
              <wp:anchor distT="0" distB="0" distL="114300" distR="114300" simplePos="0" relativeHeight="251675648" behindDoc="0" locked="0" layoutInCell="1" allowOverlap="1" wp14:anchorId="3C2273BC" wp14:editId="3CDB92AA">
                <wp:simplePos x="0" y="0"/>
                <wp:positionH relativeFrom="column">
                  <wp:posOffset>4572000</wp:posOffset>
                </wp:positionH>
                <wp:positionV relativeFrom="paragraph">
                  <wp:posOffset>189230</wp:posOffset>
                </wp:positionV>
                <wp:extent cx="914400" cy="914400"/>
                <wp:effectExtent l="101600" t="101600" r="101600" b="127000"/>
                <wp:wrapThrough wrapText="bothSides">
                  <wp:wrapPolygon edited="0">
                    <wp:start x="7800" y="-2400"/>
                    <wp:lineTo x="-2400" y="-1200"/>
                    <wp:lineTo x="-2400" y="15600"/>
                    <wp:lineTo x="0" y="18000"/>
                    <wp:lineTo x="0" y="18600"/>
                    <wp:lineTo x="6600" y="22800"/>
                    <wp:lineTo x="7200" y="24000"/>
                    <wp:lineTo x="14400" y="24000"/>
                    <wp:lineTo x="15000" y="22800"/>
                    <wp:lineTo x="21600" y="18600"/>
                    <wp:lineTo x="21600" y="18000"/>
                    <wp:lineTo x="23400" y="9000"/>
                    <wp:lineTo x="23400" y="6000"/>
                    <wp:lineTo x="16200" y="-1200"/>
                    <wp:lineTo x="13800" y="-2400"/>
                    <wp:lineTo x="7800" y="-2400"/>
                  </wp:wrapPolygon>
                </wp:wrapThrough>
                <wp:docPr id="120" name="Oval 120"/>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0" o:spid="_x0000_s1026" style="position:absolute;margin-left:5in;margin-top:14.9pt;width:1in;height:1in;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JX+QlYCAAAXBQAADgAAAGRycy9lMm9Eb2MueG1srFTfaxsxDH4f7H8wfl8uybpfRy8ltHQMQhva&#10;jj67Prsx2JYnO7lkf/1k3+Va1kJh7MUnnT5JlvTJp2d7Z9lOYTTgGz6bTDlTXkJr/GPDf95dfvjK&#10;WUzCt8KCVw0/qMjPFu/fnXahVnPYgG0VMgriY92Fhm9SCnVVRblRTsQJBOXJqAGdSKTiY9Wi6Ci6&#10;s9V8Ov1cdYBtQJAqRvp70Rv5osTXWsl0rXVUidmG091SObGcD/msFqeifkQRNkYO1xD/cAsnjKek&#10;Y6gLkQTbonkRyhmJEEGniQRXgdZGqlIDVTOb/lXN7UYEVWqh5sQwtin+v7DyardGZlqa3Zz644Wj&#10;IV3vhGVZp+50IdYEug1rHLRIYi51r9HlLxXB9qWjh7Gjap+YpJ/fZicnU4oryTTIFKV6cg4Y03cF&#10;jmWh4cpaE2KuWdRit4qpRx9R5Jrv09+gSOlgVQZbf6M01UE5Z8W7MEidW2RUTMOFlMqnWa6Ishd0&#10;dtPG2tHx49uOAz67qsKu0Xn+tvPoUTKDT6OzMx7wtQB2vLLu8ccO9HXnFjxAe6ARIvTcjkFeGurl&#10;SsS0FkhkpvbTgqZrOrSFruEwSJxtAH+/9j/jiWNk5ayj5Wh4/LUVqDizPzyxr4yStqkoJ5++ZOrg&#10;c8vDc4vfunOgGczoKQiyiBmf7FHUCO6e9niZs5JJeEm5Gy4THpXz1C8tvQRSLZcFRhsURFr52yCP&#10;U89EudvfCwwDoRIx8QqOi/SCVD02z8PDcptAm8K4p74O/abtK8QZXoq83s/1gnp6zxZ/AAAA//8D&#10;AFBLAwQUAAYACAAAACEAyTwKp+AAAAAKAQAADwAAAGRycy9kb3ducmV2LnhtbEyPwU7CQBCG7ya8&#10;w2ZMvMkWFCi1W0JMTEhMNIAevC3dsW3ozpbdhZa3dzzpcWa+/PP9+WqwrbigD40jBZNxAgKpdKah&#10;SsHH/uU+BRGiJqNbR6jgigFWxegm15lxPW3xsouV4BAKmVZQx9hlUoayRqvD2HVIfPt23urIo6+k&#10;8brncNvKaZLMpdUN8Ydad/hcY3ncna2C7tqvvU2DOS7fPt9fN5vZbHL6Uurudlg/gYg4xD8YfvVZ&#10;HQp2OrgzmSBaBQuOZ1TBdMkVGEjnj7w4MLl4SEEWufxfofgBAAD//wMAUEsBAi0AFAAGAAgAAAAh&#10;AOSZw8D7AAAA4QEAABMAAAAAAAAAAAAAAAAAAAAAAFtDb250ZW50X1R5cGVzXS54bWxQSwECLQAU&#10;AAYACAAAACEAI7Jq4dcAAACUAQAACwAAAAAAAAAAAAAAAAAsAQAAX3JlbHMvLnJlbHNQSwECLQAU&#10;AAYACAAAACEA9JX+QlYCAAAXBQAADgAAAAAAAAAAAAAAAAAsAgAAZHJzL2Uyb0RvYy54bWxQSwEC&#10;LQAUAAYACAAAACEAyTwKp+AAAAAKAQAADwAAAAAAAAAAAAAAAACuBAAAZHJzL2Rvd25yZXYueG1s&#10;UEsFBgAAAAAEAAQA8wAAALsFAAAAAA==&#10;" strokecolor="#47555a [3044]" strokeweight="1pt">
                <v:fill r:id="rId63" o:title="" rotate="t" type="frame"/>
                <v:shadow on="t" type="perspective" opacity="26214f" offset="0,0" matrix="66191f,,,66191f"/>
                <w10:wrap type="through"/>
              </v:oval>
            </w:pict>
          </mc:Fallback>
        </mc:AlternateContent>
      </w:r>
      <w:r>
        <w:rPr>
          <w:noProof/>
        </w:rPr>
        <mc:AlternateContent>
          <mc:Choice Requires="wps">
            <w:drawing>
              <wp:anchor distT="0" distB="0" distL="114300" distR="114300" simplePos="0" relativeHeight="251674624" behindDoc="0" locked="0" layoutInCell="1" allowOverlap="1" wp14:anchorId="1635AA01" wp14:editId="7DBC537B">
                <wp:simplePos x="0" y="0"/>
                <wp:positionH relativeFrom="column">
                  <wp:posOffset>3314700</wp:posOffset>
                </wp:positionH>
                <wp:positionV relativeFrom="paragraph">
                  <wp:posOffset>189230</wp:posOffset>
                </wp:positionV>
                <wp:extent cx="914400" cy="914400"/>
                <wp:effectExtent l="101600" t="101600" r="101600" b="127000"/>
                <wp:wrapThrough wrapText="bothSides">
                  <wp:wrapPolygon edited="0">
                    <wp:start x="7800" y="-2400"/>
                    <wp:lineTo x="-2400" y="-1200"/>
                    <wp:lineTo x="-2400" y="15600"/>
                    <wp:lineTo x="0" y="18000"/>
                    <wp:lineTo x="0" y="18600"/>
                    <wp:lineTo x="6600" y="22800"/>
                    <wp:lineTo x="7200" y="24000"/>
                    <wp:lineTo x="14400" y="24000"/>
                    <wp:lineTo x="15000" y="22800"/>
                    <wp:lineTo x="21600" y="18600"/>
                    <wp:lineTo x="21600" y="18000"/>
                    <wp:lineTo x="23400" y="9000"/>
                    <wp:lineTo x="23400" y="6000"/>
                    <wp:lineTo x="16200" y="-1200"/>
                    <wp:lineTo x="13800" y="-2400"/>
                    <wp:lineTo x="7800" y="-2400"/>
                  </wp:wrapPolygon>
                </wp:wrapThrough>
                <wp:docPr id="119" name="Oval 119"/>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9" o:spid="_x0000_s1026" style="position:absolute;margin-left:261pt;margin-top:14.9pt;width:1in;height:1in;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97mFcCAAAXBQAADgAAAGRycy9lMm9Eb2MueG1srFTbahsxEH0v9B+E3pv1uuklxutgElIKITFN&#10;Sp4VrRQLJI06kr12v74j7XpjmkCg9EU7s3PTnDmj+fnOWbZVGA34htcnE86Ul9Aa/9Twn/dXH75y&#10;FpPwrbDgVcP3KvLzxft38y7M1BTWYFuFjJL4OOtCw9cphVlVRblWTsQTCMqTUQM6kUjFp6pF0VF2&#10;Z6vpZPK56gDbgCBVjPT3sjfyRcmvtZLpVuuoErMNp7ulcmI5H/NZLeZi9oQirI0criH+4RZOGE9F&#10;x1SXIgm2QfMilTMSIYJOJxJcBVobqUoP1E09+aubu7UIqvRC4MQwwhT/X1p5s10hMy3Nrj7jzAtH&#10;Q7rdCsuyTuh0Ic7I6S6scNAiibnVnUaXv9QE2xVE9yOiapeYpJ9n9enphHCXZBpkylI9BweM6ZsC&#10;x7LQcGWtCTH3LGZiex1T733wotB8n/4GRUp7q7Kz9T+Upj6oZl2iC4PUhUVGzTRcSKl8qnNHVL14&#10;5zBtrB0DP74dOPjnUFXYNQZP3w4eI0pl8GkMdsYDvpbAjlfWvf8Bgb7vDMEjtHsaIULP7RjklSEs&#10;r0VMK4FEZoKfFjTd0qEtdA2HQeJsDfj7tf/ZnzhGVs46Wo6Gx18bgYoz+90T+8ooaZuKcvrpy5Rq&#10;4LHl8djiN+4CaAY1PQVBFjH7J3sQNYJ7oD1e5qpkEl5S7YbLhAflIvVLSy+BVMtlcaMNCiJd+7sg&#10;D1PPRLnfPQgMA6ESMfEGDov0glS9b56Hh+UmgTaFcc+4DnjT9hXiDC9FXu9jvXg9v2eLPwAAAP//&#10;AwBQSwMEFAAGAAgAAAAhAHFUmrTgAAAACgEAAA8AAABkcnMvZG93bnJldi54bWxMj8FKw0AQhu+C&#10;77CM4M1uGklMYzalCEJBUKx68LbNjklodjbubpv07R1PepyZj3++v1rPdhAn9KF3pGC5SEAgNc70&#10;1Cp4f3u8KUCEqMnowREqOGOAdX15UenSuIle8bSLreAQCqVW0MU4llKGpkOrw8KNSHz7ct7qyKNv&#10;pfF64nA7yDRJcml1T/yh0yM+dNgcdkerYDxPG2+LYA6r54+Xp+02y5bfn0pdX82bexAR5/gHw68+&#10;q0PNTnt3JBPEoCBLU+4SFaQrrsBAnue82DN5d1uArCv5v0L9AwAA//8DAFBLAQItABQABgAIAAAA&#10;IQDkmcPA+wAAAOEBAAATAAAAAAAAAAAAAAAAAAAAAABbQ29udGVudF9UeXBlc10ueG1sUEsBAi0A&#10;FAAGAAgAAAAhACOyauHXAAAAlAEAAAsAAAAAAAAAAAAAAAAALAEAAF9yZWxzLy5yZWxzUEsBAi0A&#10;FAAGAAgAAAAhAFGPe5hXAgAAFwUAAA4AAAAAAAAAAAAAAAAALAIAAGRycy9lMm9Eb2MueG1sUEsB&#10;Ai0AFAAGAAgAAAAhAHFUmrTgAAAACgEAAA8AAAAAAAAAAAAAAAAArwQAAGRycy9kb3ducmV2Lnht&#10;bFBLBQYAAAAABAAEAPMAAAC8BQAAAAA=&#10;" strokecolor="#47555a [3044]" strokeweight="1pt">
                <v:fill r:id="rId64" o:title="" rotate="t" type="frame"/>
                <v:shadow on="t" type="perspective" opacity="26214f" offset="0,0" matrix="66191f,,,66191f"/>
                <w10:wrap type="through"/>
              </v:oval>
            </w:pict>
          </mc:Fallback>
        </mc:AlternateContent>
      </w:r>
      <w:r>
        <w:rPr>
          <w:noProof/>
        </w:rPr>
        <mc:AlternateContent>
          <mc:Choice Requires="wps">
            <w:drawing>
              <wp:anchor distT="0" distB="0" distL="114300" distR="114300" simplePos="0" relativeHeight="251673600" behindDoc="0" locked="0" layoutInCell="1" allowOverlap="1" wp14:anchorId="7F1D95DB" wp14:editId="67C7F985">
                <wp:simplePos x="0" y="0"/>
                <wp:positionH relativeFrom="column">
                  <wp:posOffset>1943100</wp:posOffset>
                </wp:positionH>
                <wp:positionV relativeFrom="paragraph">
                  <wp:posOffset>189230</wp:posOffset>
                </wp:positionV>
                <wp:extent cx="914400" cy="914400"/>
                <wp:effectExtent l="101600" t="101600" r="101600" b="127000"/>
                <wp:wrapThrough wrapText="bothSides">
                  <wp:wrapPolygon edited="0">
                    <wp:start x="7800" y="-2400"/>
                    <wp:lineTo x="-2400" y="-1200"/>
                    <wp:lineTo x="-2400" y="15600"/>
                    <wp:lineTo x="0" y="18000"/>
                    <wp:lineTo x="0" y="18600"/>
                    <wp:lineTo x="6600" y="22800"/>
                    <wp:lineTo x="7200" y="24000"/>
                    <wp:lineTo x="14400" y="24000"/>
                    <wp:lineTo x="15000" y="22800"/>
                    <wp:lineTo x="21600" y="18600"/>
                    <wp:lineTo x="21600" y="18000"/>
                    <wp:lineTo x="23400" y="9000"/>
                    <wp:lineTo x="23400" y="6000"/>
                    <wp:lineTo x="16200" y="-1200"/>
                    <wp:lineTo x="13800" y="-2400"/>
                    <wp:lineTo x="7800" y="-2400"/>
                  </wp:wrapPolygon>
                </wp:wrapThrough>
                <wp:docPr id="118" name="Oval 118"/>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8" o:spid="_x0000_s1026" style="position:absolute;margin-left:153pt;margin-top:14.9pt;width:1in;height:1in;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tx5VYCAAAXBQAADgAAAGRycy9lMm9Eb2MueG1srFTbahsxEH0v9B+E3pv1uunNZB1MQkohJCZJ&#10;ybOslWyBpFFHstfu13ekXW9CEwiUvmhndm6aM2d0dr53lu0URgO+4fXJhDPlJbTGrxv+8+Hqw1fO&#10;YhK+FRa8avhBRX4+f//urAszNYUN2FYhoyQ+zrrQ8E1KYVZVUW6UE/EEgvJk1IBOJFJxXbUoOsru&#10;bDWdTD5XHWAbEKSKkf5e9kY+L/m1VjLdah1VYrbhdLdUTiznKp/V/EzM1ijCxsjhGuIfbuGE8VR0&#10;THUpkmBbNC9SOSMRIuh0IsFVoLWRqvRA3dSTv7q534igSi8ETgwjTPH/pZU3uyUy09LsahqVF46G&#10;dLsTlmWd0OlCnJHTfVjioEUSc6t7jS5/qQm2L4geRkTVPjFJP7/Vp6cTwl2SaZApS/UUHDCm7woc&#10;y0LDlbUmxNyzmInddUy999GLQvN9+hsUKR2sys7W3ylNfVDNukQXBqkLi4yaabiQUvlU546oevHO&#10;YdpYOwZ+fDtw8M+hqrBrDJ6+HTxGlMrg0xjsjAd8LYEdr6x7/yMCfd8ZghW0BxohQs/tGOSVISyv&#10;RUxLgURmgp8WNN3SoS10DYdB4mwD+Pu1/9mfOEZWzjpajobHX1uBijP7wxP7yihpm4py+unLlGrg&#10;c8vqucVv3QXQDGp6CoIsYvZP9ihqBPdIe7zIVckkvKTaDZcJj8pF6peWXgKpFoviRhsURLr290Ee&#10;p56J8rB/FBgGQiVi4g0cF+kFqXrfPA8Pi20CbQrjnnAd8KbtK8QZXoq83s/14vX0ns3/AAAA//8D&#10;AFBLAwQUAAYACAAAACEAXWSUB+EAAAAKAQAADwAAAGRycy9kb3ducmV2LnhtbEyPwU7DMAyG70i8&#10;Q2QkbizZRreuNJ0mJKRJSCDGOHDLGtNWa5zSZGv39pgTHG1/+v39+Xp0rThjHxpPGqYTBQKp9Lah&#10;SsP+/ekuBRGiIWtaT6jhggHWxfVVbjLrB3rD8y5WgkMoZEZDHWOXSRnKGp0JE98h8e3L985EHvtK&#10;2t4MHO5aOVNqIZ1piD/UpsPHGsvj7uQ0dJdh07s02OPq5eP1ebtNkun3p9a3N+PmAUTEMf7B8KvP&#10;6lCw08GfyAbRapirBXeJGmYrrsDAfaJ4cWByOU9BFrn8X6H4AQAA//8DAFBLAQItABQABgAIAAAA&#10;IQDkmcPA+wAAAOEBAAATAAAAAAAAAAAAAAAAAAAAAABbQ29udGVudF9UeXBlc10ueG1sUEsBAi0A&#10;FAAGAAgAAAAhACOyauHXAAAAlAEAAAsAAAAAAAAAAAAAAAAALAEAAF9yZWxzLy5yZWxzUEsBAi0A&#10;FAAGAAgAAAAhACX7ceVWAgAAFwUAAA4AAAAAAAAAAAAAAAAALAIAAGRycy9lMm9Eb2MueG1sUEsB&#10;Ai0AFAAGAAgAAAAhAF1klAfhAAAACgEAAA8AAAAAAAAAAAAAAAAArgQAAGRycy9kb3ducmV2Lnht&#10;bFBLBQYAAAAABAAEAPMAAAC8BQAAAAA=&#10;" strokecolor="#47555a [3044]" strokeweight="1pt">
                <v:fill r:id="rId65" o:title="" rotate="t" type="frame"/>
                <v:shadow on="t" type="perspective" opacity="26214f" offset="0,0" matrix="66191f,,,66191f"/>
                <w10:wrap type="through"/>
              </v:oval>
            </w:pict>
          </mc:Fallback>
        </mc:AlternateContent>
      </w:r>
      <w:r>
        <w:rPr>
          <w:noProof/>
        </w:rPr>
        <mc:AlternateContent>
          <mc:Choice Requires="wps">
            <w:drawing>
              <wp:anchor distT="0" distB="0" distL="114300" distR="114300" simplePos="0" relativeHeight="251672576" behindDoc="0" locked="0" layoutInCell="1" allowOverlap="1" wp14:anchorId="3182087E" wp14:editId="7FE0A286">
                <wp:simplePos x="0" y="0"/>
                <wp:positionH relativeFrom="column">
                  <wp:posOffset>685800</wp:posOffset>
                </wp:positionH>
                <wp:positionV relativeFrom="paragraph">
                  <wp:posOffset>189230</wp:posOffset>
                </wp:positionV>
                <wp:extent cx="914400" cy="914400"/>
                <wp:effectExtent l="101600" t="101600" r="101600" b="127000"/>
                <wp:wrapThrough wrapText="bothSides">
                  <wp:wrapPolygon edited="0">
                    <wp:start x="7800" y="-2400"/>
                    <wp:lineTo x="-2400" y="-1200"/>
                    <wp:lineTo x="-2400" y="15600"/>
                    <wp:lineTo x="0" y="18000"/>
                    <wp:lineTo x="0" y="18600"/>
                    <wp:lineTo x="6600" y="22800"/>
                    <wp:lineTo x="7200" y="24000"/>
                    <wp:lineTo x="14400" y="24000"/>
                    <wp:lineTo x="15000" y="22800"/>
                    <wp:lineTo x="21600" y="18600"/>
                    <wp:lineTo x="21600" y="18000"/>
                    <wp:lineTo x="23400" y="9000"/>
                    <wp:lineTo x="23400" y="6000"/>
                    <wp:lineTo x="16200" y="-1200"/>
                    <wp:lineTo x="13800" y="-2400"/>
                    <wp:lineTo x="7800" y="-2400"/>
                  </wp:wrapPolygon>
                </wp:wrapThrough>
                <wp:docPr id="117" name="Oval 117"/>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7" o:spid="_x0000_s1026" style="position:absolute;margin-left:54pt;margin-top:14.9pt;width:1in;height:1in;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GE1cCAAAXBQAADgAAAGRycy9lMm9Eb2MueG1srFTfa9swEH4f7H8Qel8dZ926hToltHQMShvW&#10;jj4rspQIJJ12UuJkf/1OsuOWtVAYe5HvfL90332n84u9s2ynMBrwDa9PJpwpL6E1ft3wnw/XH75w&#10;FpPwrbDgVcMPKvKL+ft3512YqSlswLYKGSXxcdaFhm9SCrOqinKjnIgnEJQnowZ0IpGK66pF0VF2&#10;Z6vpZPK56gDbgCBVjPT3qjfyecmvtZLpTuuoErMNp7ulcmI5V/ms5uditkYRNkYO1xD/cAsnjKei&#10;Y6orkQTbonmRyhmJEEGnEwmuAq2NVKUH6qae/NXN/UYEVXohcGIYYYr/L6283S2RmZZmV59x5oWj&#10;Id3thGVZJ3S6EGfkdB+WOGiRxNzqXqPLX2qC7QuihxFRtU9M0s+v9enphHCXZBpkylI9BQeM6ZsC&#10;x7LQcGWtCTH3LGZidxNT7330otB8n/4GRUoHq7Kz9T+Upj6oZl2iC4PUpUVGzTRcSKl8qnNHVL14&#10;5zBtrB0DP74dOPjnUFXYNQZP3w4eI0pl8GkMdsYDvpbAjlfWvf8Rgb7vDMEK2gONEKHndgzy2hCW&#10;NyKmpUAiM8FPC5ru6NAWuobDIHG2Afz92v/sTxwjK2cdLUfD46+tQMWZ/e6JfWWUtE1FOf10NqUa&#10;+Nyyem7xW3cJNIOanoIgi5j9kz2KGsE90h4vclUyCS+pdsNlwqNymfqlpZdAqsWiuNEGBZFu/H2Q&#10;x6lnojzsHwWGgVCJmHgLx0V6QareN8/Dw2KbQJvCuCdcB7xp+wpxhpcir/dzvXg9vWfzPwAAAP//&#10;AwBQSwMEFAAGAAgAAAAhAHrywg/gAAAACgEAAA8AAABkcnMvZG93bnJldi54bWxMj0FLw0AQhe+C&#10;/2EZwZvdNBJNYzalCEJBUFrtobdtdkxCs7Nxd9uk/97xpMc37/Hme+Vysr04ow+dIwXzWQICqXam&#10;o0bB58fLXQ4iRE1G945QwQUDLKvrq1IXxo20wfM2NoJLKBRaQRvjUEgZ6hatDjM3ILH35bzVkaVv&#10;pPF65HLbyzRJHqTVHfGHVg/43GJ93J6sguEyrrzNgzku3nbvr+t1ls2/90rd3kyrJxARp/gXhl98&#10;RoeKmQ7uRCaInnWS85aoIF3wBA6kWcqHAzuP9znIqpT/J1Q/AAAA//8DAFBLAQItABQABgAIAAAA&#10;IQDkmcPA+wAAAOEBAAATAAAAAAAAAAAAAAAAAAAAAABbQ29udGVudF9UeXBlc10ueG1sUEsBAi0A&#10;FAAGAAgAAAAhACOyauHXAAAAlAEAAAsAAAAAAAAAAAAAAAAALAEAAF9yZWxzLy5yZWxzUEsBAi0A&#10;FAAGAAgAAAAhAAofhhNXAgAAFwUAAA4AAAAAAAAAAAAAAAAALAIAAGRycy9lMm9Eb2MueG1sUEsB&#10;Ai0AFAAGAAgAAAAhAHrywg/gAAAACgEAAA8AAAAAAAAAAAAAAAAArwQAAGRycy9kb3ducmV2Lnht&#10;bFBLBQYAAAAABAAEAPMAAAC8BQAAAAA=&#10;" strokecolor="#47555a [3044]" strokeweight="1pt">
                <v:fill r:id="rId66" o:title="" rotate="t" type="frame"/>
                <v:shadow on="t" type="perspective" opacity="26214f" offset="0,0" matrix="66191f,,,66191f"/>
                <w10:wrap type="through"/>
              </v:oval>
            </w:pict>
          </mc:Fallback>
        </mc:AlternateContent>
      </w:r>
      <w:r>
        <w:br w:type="page"/>
      </w:r>
    </w:p>
    <w:p w14:paraId="4EC5CE49" w14:textId="77777777" w:rsidR="00136D1C" w:rsidRDefault="00136D1C"/>
    <w:p w14:paraId="1E9BA4B6"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DDC3DA7"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0C28ED8"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13B57B0"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A5F01ED"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28C6A39"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3505DB7"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5AC14E1"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F8F9F27"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94B7BCA"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CD65C36"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BF3A1F7"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B53D244"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BFB97EC"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DDFBA0B"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9B8C7C5"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42CA466"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864C73C"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26C7FA4"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8066001"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9A48A81"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9A3F3A5"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E5DCC6D"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F95F9EC"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569B905"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A0FB2AD"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926D892"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41CC11C"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43C8721"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88F0C43"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64D2B58"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A9F1910"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48F5578"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4AEBD54"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41F782D"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9392EC4"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E4111E8"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23B6E27"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8F0576B"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FD35D39"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773C51B"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C57066D"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7A05116"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D7AAA77"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557424C"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177577A"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3B7348B"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ABDA514"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F652BF9"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4239C9F"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535065C"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64DECF4"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74981A9"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5981B6C"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702AE3B"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9A53237"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78A1216"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99EF080"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C89F786"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8BD8883"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B642B9E"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4D4156F"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0A6C1C7"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400BA25"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E0A9318"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793C7B2"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E461BD9"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F912269"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3911969"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B239877"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CBAD781"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E377A8E"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B9D55EA"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888418D"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AD01177"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62FACA4"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0B281D5"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0A26A47"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BF1C456"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FE1786A"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DC46F65"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6F3D345"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566B977"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31389EB"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107401E"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34677C4"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E76D40F"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60A68AB"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E1F49B2"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48E4552"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13D57A8"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63210DA"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B4DE3C9"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0CD9AF9"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2778A00"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700A198"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DA7E64C"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BEA283E"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49C5FA9"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289AA9E" w14:textId="04A89C6C"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5C38DA9" w14:textId="77777777" w:rsidR="00136D1C" w:rsidRDefault="00136D1C" w:rsidP="00136D1C"/>
    <w:p w14:paraId="7A1E61A9" w14:textId="77777777" w:rsidR="00136D1C" w:rsidRDefault="00136D1C" w:rsidP="00136D1C">
      <w:proofErr w:type="gramStart"/>
      <w:r>
        <w:t>This  is</w:t>
      </w:r>
      <w:proofErr w:type="gramEnd"/>
      <w:r>
        <w:t xml:space="preserve"> a TEST_SEARCH_STRING</w:t>
      </w:r>
    </w:p>
    <w:p w14:paraId="5529E2BA" w14:textId="77777777" w:rsidR="00136D1C" w:rsidRDefault="00136D1C" w:rsidP="00136D1C"/>
    <w:p w14:paraId="4FDE5EE3"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D89963E"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BB108B2"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B22D635"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4BB99FF"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A7092DC"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1C751DE"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F451D05"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E00FA72"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A47861A"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0F4AA0B"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00EEDAF"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B62D9B2"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FBC8A47"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BCA19CC"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403C87C"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A36988F"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7419D00"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C4F77F2"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BC72DD4"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350361B"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52AF820"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0FE6166"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E809B84"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ECFC889"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340D2EA"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9DB08C6"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C32F8A3"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0037074"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ACEDBFB"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310A079"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275A6EC"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6F665E4"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64EEEFE"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AA0C19F"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8A4A767"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4C0AA49"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3F9C263"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8EBAE0E"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6CB3368"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67960C1"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15E816F"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04ED63E"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2A9622B"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154E0DD"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B34DE82"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0C2218B"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49B2456"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145EE26"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EA77D85"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114FBFDB"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80E5D1B"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23F93D0"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C91F0EA"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84A57A4"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29372C9"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9741441"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B0CDF55"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9C8F3B8"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B06BD61"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97585BD"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2F0C4F4"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A082B9C"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C137E55"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CAB171C"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6282867"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E3CC4E8"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930AC05"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9EA1038"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1E37D6B"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616E451"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9BC05F1"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03DCCBA"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0E0377B"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2FD197A"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9C06FFE"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E2E99E6"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D5F60D8"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A918152"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99C7974"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ECC59F0"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8E0C9AC"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B2F9D41"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9FB5BE7"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51B1626"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A54824A"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69D6ED7"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670038F"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1D3C314"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E5896F0"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0A403AED"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5F9E9160"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3A3C5927"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C8B6C12"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402EBE6"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6229378F"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C50C920"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0380671"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751E5B42" w14:textId="77777777"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42EBDE59" w14:textId="53F60E54" w:rsidR="00136D1C" w:rsidRDefault="00136D1C" w:rsidP="00136D1C">
      <w:r>
        <w:t>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  The quick brown fox jumps over the lazy dog.</w:t>
      </w:r>
    </w:p>
    <w:p w14:paraId="2C0F2528" w14:textId="2267917E" w:rsidR="00106F09" w:rsidRDefault="00136D1C" w:rsidP="00136D1C">
      <w:r>
        <w:br/>
      </w:r>
    </w:p>
    <w:p w14:paraId="7A4561CA" w14:textId="77777777" w:rsidR="00106F09" w:rsidRDefault="00106F09">
      <w:r>
        <w:br w:type="page"/>
      </w:r>
    </w:p>
    <w:p w14:paraId="6216DEA0" w14:textId="77777777" w:rsidR="00136D1C" w:rsidRDefault="00136D1C" w:rsidP="00136D1C"/>
    <w:p w14:paraId="62E68D35" w14:textId="5C25115C" w:rsidR="00136D1C" w:rsidRDefault="00FA5C41" w:rsidP="00136D1C">
      <w:r>
        <w:rPr>
          <w:noProof/>
        </w:rPr>
        <w:drawing>
          <wp:inline distT="0" distB="0" distL="0" distR="0" wp14:anchorId="1A696E0B" wp14:editId="4CEA860A">
            <wp:extent cx="7031355" cy="5265420"/>
            <wp:effectExtent l="0" t="0" r="4445" b="0"/>
            <wp:docPr id="253" name="Picture 253" descr="Mac HD :Users:jamhar03:Downloads:documents-export-2016-07-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 HD :Users:jamhar03:Downloads:documents-export-2016-07-05:2.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031355" cy="5265420"/>
                    </a:xfrm>
                    <a:prstGeom prst="rect">
                      <a:avLst/>
                    </a:prstGeom>
                    <a:noFill/>
                    <a:ln>
                      <a:noFill/>
                    </a:ln>
                  </pic:spPr>
                </pic:pic>
              </a:graphicData>
            </a:graphic>
          </wp:inline>
        </w:drawing>
      </w:r>
    </w:p>
    <w:p w14:paraId="1517ED90" w14:textId="52015972" w:rsidR="00FA5C41" w:rsidRDefault="00FA5C41">
      <w:r>
        <w:br w:type="page"/>
      </w:r>
    </w:p>
    <w:p w14:paraId="18D143BB" w14:textId="610B35D4" w:rsidR="00FA5C41" w:rsidRDefault="00FA5C41" w:rsidP="00136D1C">
      <w:r>
        <w:rPr>
          <w:noProof/>
        </w:rPr>
        <w:drawing>
          <wp:inline distT="0" distB="0" distL="0" distR="0" wp14:anchorId="7F193BAC" wp14:editId="10EFF809">
            <wp:extent cx="7031355" cy="5265420"/>
            <wp:effectExtent l="0" t="0" r="4445" b="0"/>
            <wp:docPr id="254" name="Picture 254" descr="Mac HD :Users:jamhar03:Downloads:documents-export-2016-07-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 HD :Users:jamhar03:Downloads:documents-export-2016-07-05:3.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031355" cy="5265420"/>
                    </a:xfrm>
                    <a:prstGeom prst="rect">
                      <a:avLst/>
                    </a:prstGeom>
                    <a:noFill/>
                    <a:ln>
                      <a:noFill/>
                    </a:ln>
                  </pic:spPr>
                </pic:pic>
              </a:graphicData>
            </a:graphic>
          </wp:inline>
        </w:drawing>
      </w:r>
      <w:bookmarkStart w:id="2" w:name="_GoBack"/>
      <w:bookmarkEnd w:id="2"/>
    </w:p>
    <w:sectPr w:rsidR="00FA5C41" w:rsidSect="00790525">
      <w:footerReference w:type="default" r:id="rId69"/>
      <w:pgSz w:w="12240" w:h="15840" w:code="1"/>
      <w:pgMar w:top="576" w:right="576" w:bottom="1440" w:left="576" w:header="576"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37AB2F" w14:textId="77777777" w:rsidR="00B50B4A" w:rsidRDefault="00B50B4A">
      <w:pPr>
        <w:spacing w:after="0" w:line="240" w:lineRule="auto"/>
      </w:pPr>
      <w:r>
        <w:separator/>
      </w:r>
    </w:p>
  </w:endnote>
  <w:endnote w:type="continuationSeparator" w:id="0">
    <w:p w14:paraId="7B9D1E00" w14:textId="77777777" w:rsidR="00B50B4A" w:rsidRDefault="00B50B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7234"/>
      <w:gridCol w:w="236"/>
      <w:gridCol w:w="3834"/>
    </w:tblGrid>
    <w:tr w:rsidR="00B50B4A" w14:paraId="2B4F7B5B" w14:textId="77777777" w:rsidTr="00384A08">
      <w:tc>
        <w:tcPr>
          <w:tcW w:w="3200" w:type="pct"/>
          <w:shd w:val="clear" w:color="auto" w:fill="983620" w:themeFill="accent2"/>
        </w:tcPr>
        <w:p w14:paraId="4C502AA3" w14:textId="77777777" w:rsidR="00B50B4A" w:rsidRDefault="00B50B4A" w:rsidP="00384A08">
          <w:pPr>
            <w:pStyle w:val="NoSpacing"/>
          </w:pPr>
        </w:p>
      </w:tc>
      <w:tc>
        <w:tcPr>
          <w:tcW w:w="104" w:type="pct"/>
        </w:tcPr>
        <w:p w14:paraId="3A808F93" w14:textId="77777777" w:rsidR="00B50B4A" w:rsidRDefault="00B50B4A" w:rsidP="00384A08">
          <w:pPr>
            <w:pStyle w:val="NoSpacing"/>
          </w:pPr>
        </w:p>
      </w:tc>
      <w:tc>
        <w:tcPr>
          <w:tcW w:w="1700" w:type="pct"/>
          <w:shd w:val="clear" w:color="auto" w:fill="7F7F7F" w:themeFill="text1" w:themeFillTint="80"/>
        </w:tcPr>
        <w:p w14:paraId="7110C481" w14:textId="77777777" w:rsidR="00B50B4A" w:rsidRDefault="00B50B4A" w:rsidP="00384A08">
          <w:pPr>
            <w:pStyle w:val="NoSpacing"/>
          </w:pPr>
        </w:p>
      </w:tc>
    </w:tr>
    <w:tr w:rsidR="00B50B4A" w14:paraId="020F180E" w14:textId="77777777" w:rsidTr="00384A08">
      <w:sdt>
        <w:sdtPr>
          <w:rPr>
            <w:color w:val="262626" w:themeColor="text1" w:themeTint="D9"/>
          </w:rPr>
          <w:alias w:val="Title"/>
          <w:tag w:val=""/>
          <w:id w:val="-939296879"/>
          <w:placeholder>
            <w:docPart w:val="0356111CC1A67F428F7E02A16A24C85B"/>
          </w:placeholder>
          <w:dataBinding w:prefixMappings="xmlns:ns0='http://purl.org/dc/elements/1.1/' xmlns:ns1='http://schemas.openxmlformats.org/package/2006/metadata/core-properties' " w:xpath="/ns1:coreProperties[1]/ns0:title[1]" w:storeItemID="{6C3C8BC8-F283-45AE-878A-BAB7291924A1}"/>
          <w:text/>
        </w:sdtPr>
        <w:sdtContent>
          <w:tc>
            <w:tcPr>
              <w:tcW w:w="3200" w:type="pct"/>
              <w:vAlign w:val="bottom"/>
            </w:tcPr>
            <w:p w14:paraId="233C1A84" w14:textId="77777777" w:rsidR="00B50B4A" w:rsidRPr="00AA218C" w:rsidRDefault="00B50B4A" w:rsidP="00384A08">
              <w:pPr>
                <w:pStyle w:val="Footer"/>
                <w:rPr>
                  <w:color w:val="262626" w:themeColor="text1" w:themeTint="D9"/>
                </w:rPr>
              </w:pPr>
              <w:r>
                <w:rPr>
                  <w:color w:val="262626" w:themeColor="text1" w:themeTint="D9"/>
                  <w:lang w:val="en-GB"/>
                </w:rPr>
                <w:t>UX Performance Test Document</w:t>
              </w:r>
            </w:p>
          </w:tc>
        </w:sdtContent>
      </w:sdt>
      <w:tc>
        <w:tcPr>
          <w:tcW w:w="104" w:type="pct"/>
          <w:vAlign w:val="bottom"/>
        </w:tcPr>
        <w:p w14:paraId="53D2063B" w14:textId="77777777" w:rsidR="00B50B4A" w:rsidRDefault="00B50B4A" w:rsidP="00384A08">
          <w:pPr>
            <w:pStyle w:val="Footer"/>
          </w:pPr>
        </w:p>
      </w:tc>
      <w:tc>
        <w:tcPr>
          <w:tcW w:w="1700" w:type="pct"/>
          <w:vAlign w:val="bottom"/>
        </w:tcPr>
        <w:p w14:paraId="3B45DBD4" w14:textId="77777777" w:rsidR="00B50B4A" w:rsidRDefault="00B50B4A" w:rsidP="00384A08">
          <w:pPr>
            <w:pStyle w:val="FooterRight"/>
          </w:pPr>
          <w:r>
            <w:fldChar w:fldCharType="begin"/>
          </w:r>
          <w:r>
            <w:instrText xml:space="preserve"> Page </w:instrText>
          </w:r>
          <w:r>
            <w:fldChar w:fldCharType="separate"/>
          </w:r>
          <w:r w:rsidR="0052379F">
            <w:rPr>
              <w:noProof/>
            </w:rPr>
            <w:t>50</w:t>
          </w:r>
          <w:r>
            <w:fldChar w:fldCharType="end"/>
          </w:r>
        </w:p>
      </w:tc>
    </w:tr>
  </w:tbl>
  <w:p w14:paraId="181A81DE" w14:textId="77777777" w:rsidR="00B50B4A" w:rsidRPr="00384A08" w:rsidRDefault="00B50B4A" w:rsidP="00384A08">
    <w:pPr>
      <w:pStyle w:val="NoSpacing"/>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860582" w14:textId="77777777" w:rsidR="00B50B4A" w:rsidRDefault="00B50B4A">
      <w:pPr>
        <w:spacing w:after="0" w:line="240" w:lineRule="auto"/>
      </w:pPr>
      <w:r>
        <w:separator/>
      </w:r>
    </w:p>
  </w:footnote>
  <w:footnote w:type="continuationSeparator" w:id="0">
    <w:p w14:paraId="274F0EC4" w14:textId="77777777" w:rsidR="00B50B4A" w:rsidRDefault="00B50B4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EE1E86F8"/>
    <w:lvl w:ilvl="0">
      <w:start w:val="1"/>
      <w:numFmt w:val="bullet"/>
      <w:pStyle w:val="ListBullet2"/>
      <w:lvlText w:val="¡"/>
      <w:lvlJc w:val="left"/>
      <w:pPr>
        <w:ind w:left="720" w:hanging="360"/>
      </w:pPr>
      <w:rPr>
        <w:rFonts w:ascii="Wingdings 2" w:hAnsi="Wingdings 2" w:hint="default"/>
        <w:color w:val="595959" w:themeColor="text1" w:themeTint="A6"/>
      </w:rPr>
    </w:lvl>
  </w:abstractNum>
  <w:abstractNum w:abstractNumId="1">
    <w:nsid w:val="FFFFFF88"/>
    <w:multiLevelType w:val="singleLevel"/>
    <w:tmpl w:val="EE2E0A2A"/>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2">
    <w:nsid w:val="FFFFFF89"/>
    <w:multiLevelType w:val="singleLevel"/>
    <w:tmpl w:val="4442FD16"/>
    <w:lvl w:ilvl="0">
      <w:start w:val="1"/>
      <w:numFmt w:val="bullet"/>
      <w:pStyle w:val="ListBullet"/>
      <w:lvlText w:val="n"/>
      <w:lvlJc w:val="left"/>
      <w:pPr>
        <w:tabs>
          <w:tab w:val="num" w:pos="360"/>
        </w:tabs>
        <w:ind w:left="360" w:hanging="360"/>
      </w:pPr>
      <w:rPr>
        <w:rFonts w:ascii="Wingdings" w:hAnsi="Wingdings" w:hint="default"/>
        <w:color w:val="983620" w:themeColor="accent2"/>
      </w:rPr>
    </w:lvl>
  </w:abstractNum>
  <w:num w:numId="1">
    <w:abstractNumId w:val="2"/>
  </w:num>
  <w:num w:numId="2">
    <w:abstractNumId w:val="2"/>
  </w:num>
  <w:num w:numId="3">
    <w:abstractNumId w:val="1"/>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0"/>
  <w:proofState w:spelling="clean" w:grammar="clean"/>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0525"/>
    <w:rsid w:val="00056BDA"/>
    <w:rsid w:val="00062EFE"/>
    <w:rsid w:val="00090017"/>
    <w:rsid w:val="00106F09"/>
    <w:rsid w:val="00136D1C"/>
    <w:rsid w:val="00165340"/>
    <w:rsid w:val="001845BE"/>
    <w:rsid w:val="001857D9"/>
    <w:rsid w:val="00193594"/>
    <w:rsid w:val="001D3F69"/>
    <w:rsid w:val="001F4E23"/>
    <w:rsid w:val="002357F8"/>
    <w:rsid w:val="0026113B"/>
    <w:rsid w:val="00290DFC"/>
    <w:rsid w:val="002D25E9"/>
    <w:rsid w:val="002F1886"/>
    <w:rsid w:val="002F444C"/>
    <w:rsid w:val="003606E0"/>
    <w:rsid w:val="00384A08"/>
    <w:rsid w:val="0044266D"/>
    <w:rsid w:val="004A1207"/>
    <w:rsid w:val="004A5130"/>
    <w:rsid w:val="004E543C"/>
    <w:rsid w:val="0052379F"/>
    <w:rsid w:val="005A0737"/>
    <w:rsid w:val="005E1CFE"/>
    <w:rsid w:val="006307B2"/>
    <w:rsid w:val="0067573E"/>
    <w:rsid w:val="00782074"/>
    <w:rsid w:val="00790525"/>
    <w:rsid w:val="00792D99"/>
    <w:rsid w:val="008B714F"/>
    <w:rsid w:val="008C2A28"/>
    <w:rsid w:val="009042A3"/>
    <w:rsid w:val="00970BFF"/>
    <w:rsid w:val="009D619F"/>
    <w:rsid w:val="009F709B"/>
    <w:rsid w:val="00A03075"/>
    <w:rsid w:val="00A52A7F"/>
    <w:rsid w:val="00AA17F2"/>
    <w:rsid w:val="00AF28CB"/>
    <w:rsid w:val="00B50B4A"/>
    <w:rsid w:val="00B64F98"/>
    <w:rsid w:val="00C64A94"/>
    <w:rsid w:val="00C660B1"/>
    <w:rsid w:val="00CA3442"/>
    <w:rsid w:val="00D350A4"/>
    <w:rsid w:val="00D52277"/>
    <w:rsid w:val="00E20E90"/>
    <w:rsid w:val="00E336C6"/>
    <w:rsid w:val="00EF0A77"/>
    <w:rsid w:val="00F022B4"/>
    <w:rsid w:val="00F277E6"/>
    <w:rsid w:val="00F445ED"/>
    <w:rsid w:val="00F56FB8"/>
    <w:rsid w:val="00F73F39"/>
    <w:rsid w:val="00FA1FF7"/>
    <w:rsid w:val="00FA5C41"/>
    <w:rsid w:val="00FE4F0C"/>
    <w:rsid w:val="00FF3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992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9" w:qFormat="1"/>
    <w:lsdException w:name="List Bullet" w:uiPriority="1" w:qFormat="1"/>
    <w:lsdException w:name="List Number" w:uiPriority="1" w:qFormat="1"/>
    <w:lsdException w:name="List Bullet 2" w:qFormat="1"/>
    <w:lsdException w:name="Title" w:semiHidden="0" w:uiPriority="9" w:unhideWhenUsed="0" w:qFormat="1"/>
    <w:lsdException w:name="Default Paragraph Font" w:uiPriority="1"/>
    <w:lsdException w:name="Subtitle" w:semiHidden="0" w:uiPriority="9" w:unhideWhenUsed="0" w:qFormat="1"/>
    <w:lsdException w:name="Date" w:uiPriority="1"/>
    <w:lsdException w:name="Block Text" w:uiPriority="1" w:qFormat="1"/>
    <w:lsdException w:name="Strong" w:uiPriority="22" w:qFormat="1"/>
    <w:lsdException w:name="Emphasis" w:uiPriority="20" w:qFormat="1"/>
    <w:lsdException w:name="Table Grid" w:semiHidden="0" w:uiPriority="59" w:unhideWhenUsed="0"/>
    <w:lsdException w:name="Placeholder Text" w:unhideWhenUsed="0"/>
    <w:lsdException w:name="No Spacing" w:semiHidden="0" w:uiPriority="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4A5130"/>
    <w:rPr>
      <w:color w:val="404040" w:themeColor="text1" w:themeTint="BF"/>
      <w:sz w:val="20"/>
      <w:szCs w:val="24"/>
    </w:rPr>
  </w:style>
  <w:style w:type="paragraph" w:styleId="Heading1">
    <w:name w:val="heading 1"/>
    <w:basedOn w:val="Normal"/>
    <w:next w:val="Normal"/>
    <w:link w:val="Heading1Char"/>
    <w:uiPriority w:val="1"/>
    <w:qFormat/>
    <w:rsid w:val="009F709B"/>
    <w:pPr>
      <w:keepNext/>
      <w:keepLines/>
      <w:spacing w:before="360" w:after="120"/>
      <w:outlineLvl w:val="0"/>
    </w:pPr>
    <w:rPr>
      <w:rFonts w:asciiTheme="majorHAnsi" w:eastAsiaTheme="majorEastAsia" w:hAnsiTheme="majorHAnsi" w:cstheme="majorBidi"/>
      <w:bCs/>
      <w:color w:val="983620" w:themeColor="accent2"/>
      <w:sz w:val="28"/>
      <w:szCs w:val="28"/>
    </w:rPr>
  </w:style>
  <w:style w:type="paragraph" w:styleId="Heading2">
    <w:name w:val="heading 2"/>
    <w:basedOn w:val="Normal"/>
    <w:next w:val="Normal"/>
    <w:link w:val="Heading2Char"/>
    <w:uiPriority w:val="1"/>
    <w:qFormat/>
    <w:rsid w:val="0067573E"/>
    <w:pPr>
      <w:keepNext/>
      <w:keepLines/>
      <w:spacing w:before="360" w:after="120"/>
      <w:outlineLvl w:val="1"/>
    </w:pPr>
    <w:rPr>
      <w:rFonts w:asciiTheme="majorHAnsi" w:eastAsiaTheme="majorEastAsia" w:hAnsiTheme="majorHAnsi" w:cstheme="majorBidi"/>
      <w:bCs/>
      <w:color w:val="595959" w:themeColor="text1" w:themeTint="A6"/>
      <w:sz w:val="28"/>
      <w:szCs w:val="26"/>
    </w:rPr>
  </w:style>
  <w:style w:type="paragraph" w:styleId="Heading3">
    <w:name w:val="heading 3"/>
    <w:basedOn w:val="Normal"/>
    <w:next w:val="Normal"/>
    <w:link w:val="Heading3Char"/>
    <w:uiPriority w:val="1"/>
    <w:qFormat/>
    <w:rsid w:val="009F709B"/>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semiHidden/>
    <w:unhideWhenUsed/>
    <w:qFormat/>
    <w:rsid w:val="009F709B"/>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9F709B"/>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9F709B"/>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9F709B"/>
    <w:pPr>
      <w:keepNext/>
      <w:keepLines/>
      <w:spacing w:before="200" w:after="0"/>
      <w:outlineLvl w:val="7"/>
    </w:pPr>
    <w:rPr>
      <w:rFonts w:asciiTheme="majorHAnsi" w:eastAsiaTheme="majorEastAsia" w:hAnsiTheme="majorHAnsi" w:cstheme="majorBidi"/>
      <w:color w:val="983620" w:themeColor="accent2"/>
      <w:szCs w:val="20"/>
    </w:rPr>
  </w:style>
  <w:style w:type="paragraph" w:styleId="Heading9">
    <w:name w:val="heading 9"/>
    <w:basedOn w:val="Normal"/>
    <w:next w:val="Normal"/>
    <w:link w:val="Heading9Char"/>
    <w:uiPriority w:val="1"/>
    <w:semiHidden/>
    <w:unhideWhenUsed/>
    <w:qFormat/>
    <w:rsid w:val="009F709B"/>
    <w:pPr>
      <w:keepNext/>
      <w:keepLines/>
      <w:spacing w:before="200" w:after="0"/>
      <w:outlineLvl w:val="8"/>
    </w:pPr>
    <w:rPr>
      <w:rFonts w:asciiTheme="majorHAnsi" w:eastAsiaTheme="majorEastAsia" w:hAnsiTheme="majorHAnsi" w:cstheme="majorBidi"/>
      <w:iCs/>
      <w:color w:val="595959" w:themeColor="text1" w:themeTint="A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709B"/>
    <w:pPr>
      <w:spacing w:after="0" w:line="240" w:lineRule="auto"/>
    </w:pPr>
    <w:rPr>
      <w:sz w:val="16"/>
      <w:szCs w:val="16"/>
    </w:rPr>
  </w:style>
  <w:style w:type="character" w:customStyle="1" w:styleId="BalloonTextChar">
    <w:name w:val="Balloon Text Char"/>
    <w:basedOn w:val="DefaultParagraphFont"/>
    <w:link w:val="BalloonText"/>
    <w:uiPriority w:val="99"/>
    <w:semiHidden/>
    <w:rsid w:val="009F709B"/>
    <w:rPr>
      <w:color w:val="404040" w:themeColor="text1" w:themeTint="BF"/>
      <w:sz w:val="16"/>
      <w:szCs w:val="16"/>
    </w:rPr>
  </w:style>
  <w:style w:type="paragraph" w:styleId="BlockText">
    <w:name w:val="Block Text"/>
    <w:basedOn w:val="Normal"/>
    <w:uiPriority w:val="1"/>
    <w:unhideWhenUsed/>
    <w:qFormat/>
    <w:rsid w:val="009F709B"/>
    <w:pPr>
      <w:spacing w:after="0"/>
      <w:ind w:right="360"/>
    </w:pPr>
    <w:rPr>
      <w:iCs/>
      <w:color w:val="7F7F7F" w:themeColor="text1" w:themeTint="80"/>
    </w:rPr>
  </w:style>
  <w:style w:type="paragraph" w:customStyle="1" w:styleId="CourseDetails">
    <w:name w:val="Course Details"/>
    <w:basedOn w:val="Normal"/>
    <w:uiPriority w:val="1"/>
    <w:qFormat/>
    <w:rsid w:val="0067573E"/>
    <w:pPr>
      <w:spacing w:after="120"/>
    </w:pPr>
    <w:rPr>
      <w:color w:val="595959" w:themeColor="text1" w:themeTint="A6"/>
      <w:sz w:val="24"/>
    </w:rPr>
  </w:style>
  <w:style w:type="paragraph" w:styleId="Date">
    <w:name w:val="Date"/>
    <w:basedOn w:val="Normal"/>
    <w:next w:val="Normal"/>
    <w:link w:val="DateChar"/>
    <w:uiPriority w:val="1"/>
    <w:unhideWhenUsed/>
    <w:rsid w:val="009F709B"/>
    <w:pPr>
      <w:pBdr>
        <w:top w:val="single" w:sz="2" w:space="7" w:color="7F7F7F" w:themeColor="text1" w:themeTint="80"/>
      </w:pBdr>
      <w:spacing w:before="120" w:after="40"/>
      <w:ind w:right="360"/>
    </w:pPr>
    <w:rPr>
      <w:b/>
      <w:color w:val="7F7F7F" w:themeColor="text1" w:themeTint="80"/>
      <w:sz w:val="18"/>
    </w:rPr>
  </w:style>
  <w:style w:type="character" w:customStyle="1" w:styleId="DateChar">
    <w:name w:val="Date Char"/>
    <w:basedOn w:val="DefaultParagraphFont"/>
    <w:link w:val="Date"/>
    <w:uiPriority w:val="1"/>
    <w:rsid w:val="001845BE"/>
    <w:rPr>
      <w:b/>
      <w:color w:val="7F7F7F" w:themeColor="text1" w:themeTint="80"/>
      <w:sz w:val="18"/>
      <w:szCs w:val="24"/>
    </w:rPr>
  </w:style>
  <w:style w:type="paragraph" w:styleId="Footer">
    <w:name w:val="footer"/>
    <w:basedOn w:val="Normal"/>
    <w:link w:val="FooterChar"/>
    <w:uiPriority w:val="99"/>
    <w:rsid w:val="009F709B"/>
    <w:pPr>
      <w:tabs>
        <w:tab w:val="center" w:pos="4680"/>
        <w:tab w:val="right" w:pos="9360"/>
      </w:tabs>
      <w:spacing w:before="40" w:after="0" w:line="240" w:lineRule="auto"/>
    </w:pPr>
    <w:rPr>
      <w:color w:val="595959" w:themeColor="text1" w:themeTint="A6"/>
    </w:rPr>
  </w:style>
  <w:style w:type="character" w:customStyle="1" w:styleId="FooterChar">
    <w:name w:val="Footer Char"/>
    <w:basedOn w:val="DefaultParagraphFont"/>
    <w:link w:val="Footer"/>
    <w:uiPriority w:val="99"/>
    <w:rsid w:val="009F709B"/>
    <w:rPr>
      <w:color w:val="595959" w:themeColor="text1" w:themeTint="A6"/>
      <w:sz w:val="20"/>
      <w:szCs w:val="24"/>
    </w:rPr>
  </w:style>
  <w:style w:type="paragraph" w:customStyle="1" w:styleId="FooterRight">
    <w:name w:val="Footer Right"/>
    <w:basedOn w:val="Footer"/>
    <w:uiPriority w:val="99"/>
    <w:rsid w:val="009F709B"/>
    <w:pPr>
      <w:jc w:val="right"/>
    </w:pPr>
  </w:style>
  <w:style w:type="paragraph" w:styleId="Header">
    <w:name w:val="header"/>
    <w:basedOn w:val="Normal"/>
    <w:link w:val="HeaderChar"/>
    <w:uiPriority w:val="99"/>
    <w:rsid w:val="009F709B"/>
    <w:pPr>
      <w:tabs>
        <w:tab w:val="center" w:pos="4680"/>
        <w:tab w:val="right" w:pos="9360"/>
      </w:tabs>
      <w:spacing w:before="120" w:after="40"/>
    </w:pPr>
    <w:rPr>
      <w:color w:val="595959" w:themeColor="text1" w:themeTint="A6"/>
    </w:rPr>
  </w:style>
  <w:style w:type="character" w:customStyle="1" w:styleId="HeaderChar">
    <w:name w:val="Header Char"/>
    <w:basedOn w:val="DefaultParagraphFont"/>
    <w:link w:val="Header"/>
    <w:uiPriority w:val="99"/>
    <w:rsid w:val="009F709B"/>
    <w:rPr>
      <w:color w:val="595959" w:themeColor="text1" w:themeTint="A6"/>
      <w:sz w:val="20"/>
      <w:szCs w:val="24"/>
    </w:rPr>
  </w:style>
  <w:style w:type="character" w:customStyle="1" w:styleId="Heading1Char">
    <w:name w:val="Heading 1 Char"/>
    <w:basedOn w:val="DefaultParagraphFont"/>
    <w:link w:val="Heading1"/>
    <w:uiPriority w:val="1"/>
    <w:rsid w:val="009F709B"/>
    <w:rPr>
      <w:rFonts w:asciiTheme="majorHAnsi" w:eastAsiaTheme="majorEastAsia" w:hAnsiTheme="majorHAnsi" w:cstheme="majorBidi"/>
      <w:bCs/>
      <w:color w:val="983620" w:themeColor="accent2"/>
      <w:sz w:val="28"/>
      <w:szCs w:val="28"/>
    </w:rPr>
  </w:style>
  <w:style w:type="character" w:customStyle="1" w:styleId="Heading2Char">
    <w:name w:val="Heading 2 Char"/>
    <w:basedOn w:val="DefaultParagraphFont"/>
    <w:link w:val="Heading2"/>
    <w:uiPriority w:val="1"/>
    <w:rsid w:val="0067573E"/>
    <w:rPr>
      <w:rFonts w:asciiTheme="majorHAnsi" w:eastAsiaTheme="majorEastAsia" w:hAnsiTheme="majorHAnsi" w:cstheme="majorBidi"/>
      <w:bCs/>
      <w:color w:val="595959" w:themeColor="text1" w:themeTint="A6"/>
      <w:sz w:val="28"/>
      <w:szCs w:val="26"/>
    </w:rPr>
  </w:style>
  <w:style w:type="character" w:customStyle="1" w:styleId="Heading3Char">
    <w:name w:val="Heading 3 Char"/>
    <w:basedOn w:val="DefaultParagraphFont"/>
    <w:link w:val="Heading3"/>
    <w:uiPriority w:val="1"/>
    <w:rsid w:val="009F709B"/>
    <w:rPr>
      <w:rFonts w:asciiTheme="majorHAnsi" w:eastAsiaTheme="majorEastAsia" w:hAnsiTheme="majorHAnsi" w:cstheme="majorBidi"/>
      <w:bCs/>
      <w:color w:val="983620" w:themeColor="accent2"/>
      <w:sz w:val="20"/>
      <w:szCs w:val="24"/>
    </w:rPr>
  </w:style>
  <w:style w:type="character" w:customStyle="1" w:styleId="Heading4Char">
    <w:name w:val="Heading 4 Char"/>
    <w:basedOn w:val="DefaultParagraphFont"/>
    <w:link w:val="Heading4"/>
    <w:uiPriority w:val="1"/>
    <w:semiHidden/>
    <w:rsid w:val="009F709B"/>
    <w:rPr>
      <w:rFonts w:asciiTheme="majorHAnsi" w:eastAsiaTheme="majorEastAsia" w:hAnsiTheme="majorHAnsi" w:cstheme="majorBidi"/>
      <w:bCs/>
      <w:iCs/>
      <w:color w:val="4B5A60" w:themeColor="accent1"/>
      <w:sz w:val="20"/>
      <w:szCs w:val="24"/>
    </w:rPr>
  </w:style>
  <w:style w:type="character" w:customStyle="1" w:styleId="Heading6Char">
    <w:name w:val="Heading 6 Char"/>
    <w:basedOn w:val="DefaultParagraphFont"/>
    <w:link w:val="Heading6"/>
    <w:uiPriority w:val="1"/>
    <w:semiHidden/>
    <w:rsid w:val="009F709B"/>
    <w:rPr>
      <w:rFonts w:asciiTheme="majorHAnsi" w:eastAsiaTheme="majorEastAsia" w:hAnsiTheme="majorHAnsi" w:cstheme="majorBidi"/>
      <w:i/>
      <w:iCs/>
      <w:color w:val="252C2F" w:themeColor="accent1" w:themeShade="7F"/>
      <w:sz w:val="20"/>
      <w:szCs w:val="24"/>
    </w:rPr>
  </w:style>
  <w:style w:type="character" w:customStyle="1" w:styleId="Heading7Char">
    <w:name w:val="Heading 7 Char"/>
    <w:basedOn w:val="DefaultParagraphFont"/>
    <w:link w:val="Heading7"/>
    <w:uiPriority w:val="1"/>
    <w:semiHidden/>
    <w:rsid w:val="009F709B"/>
    <w:rPr>
      <w:rFonts w:asciiTheme="majorHAnsi" w:eastAsiaTheme="majorEastAsia" w:hAnsiTheme="majorHAnsi" w:cstheme="majorBidi"/>
      <w:iCs/>
      <w:color w:val="595959" w:themeColor="text1" w:themeTint="A6"/>
      <w:sz w:val="20"/>
      <w:szCs w:val="24"/>
    </w:rPr>
  </w:style>
  <w:style w:type="character" w:customStyle="1" w:styleId="Heading8Char">
    <w:name w:val="Heading 8 Char"/>
    <w:basedOn w:val="DefaultParagraphFont"/>
    <w:link w:val="Heading8"/>
    <w:uiPriority w:val="1"/>
    <w:semiHidden/>
    <w:rsid w:val="009F709B"/>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9F709B"/>
    <w:rPr>
      <w:rFonts w:asciiTheme="majorHAnsi" w:eastAsiaTheme="majorEastAsia" w:hAnsiTheme="majorHAnsi" w:cstheme="majorBidi"/>
      <w:iCs/>
      <w:color w:val="595959" w:themeColor="text1" w:themeTint="A6"/>
      <w:sz w:val="20"/>
      <w:szCs w:val="20"/>
    </w:rPr>
  </w:style>
  <w:style w:type="paragraph" w:styleId="ListBullet">
    <w:name w:val="List Bullet"/>
    <w:basedOn w:val="Normal"/>
    <w:uiPriority w:val="1"/>
    <w:qFormat/>
    <w:rsid w:val="009F709B"/>
    <w:pPr>
      <w:numPr>
        <w:numId w:val="2"/>
      </w:numPr>
    </w:pPr>
  </w:style>
  <w:style w:type="paragraph" w:styleId="ListNumber">
    <w:name w:val="List Number"/>
    <w:basedOn w:val="Normal"/>
    <w:uiPriority w:val="1"/>
    <w:qFormat/>
    <w:rsid w:val="009F709B"/>
    <w:pPr>
      <w:numPr>
        <w:numId w:val="4"/>
      </w:numPr>
    </w:pPr>
  </w:style>
  <w:style w:type="paragraph" w:styleId="NoSpacing">
    <w:name w:val="No Spacing"/>
    <w:uiPriority w:val="1"/>
    <w:rsid w:val="009F709B"/>
    <w:pPr>
      <w:spacing w:after="0" w:line="240" w:lineRule="auto"/>
    </w:pPr>
    <w:rPr>
      <w:sz w:val="5"/>
      <w:szCs w:val="24"/>
    </w:rPr>
  </w:style>
  <w:style w:type="character" w:styleId="PlaceholderText">
    <w:name w:val="Placeholder Text"/>
    <w:basedOn w:val="DefaultParagraphFont"/>
    <w:uiPriority w:val="99"/>
    <w:semiHidden/>
    <w:rsid w:val="009F709B"/>
    <w:rPr>
      <w:color w:val="808080"/>
    </w:rPr>
  </w:style>
  <w:style w:type="paragraph" w:styleId="Subtitle">
    <w:name w:val="Subtitle"/>
    <w:basedOn w:val="Normal"/>
    <w:next w:val="Normal"/>
    <w:link w:val="SubtitleChar"/>
    <w:uiPriority w:val="9"/>
    <w:unhideWhenUsed/>
    <w:qFormat/>
    <w:rsid w:val="009F709B"/>
    <w:pPr>
      <w:numPr>
        <w:ilvl w:val="1"/>
      </w:numPr>
      <w:spacing w:before="40" w:after="120" w:line="240" w:lineRule="auto"/>
    </w:pPr>
    <w:rPr>
      <w:rFonts w:asciiTheme="majorHAnsi" w:eastAsiaTheme="majorEastAsia" w:hAnsiTheme="majorHAnsi" w:cstheme="majorBidi"/>
      <w:iCs/>
      <w:color w:val="983620" w:themeColor="accent2"/>
      <w:sz w:val="44"/>
    </w:rPr>
  </w:style>
  <w:style w:type="character" w:customStyle="1" w:styleId="SubtitleChar">
    <w:name w:val="Subtitle Char"/>
    <w:basedOn w:val="DefaultParagraphFont"/>
    <w:link w:val="Subtitle"/>
    <w:uiPriority w:val="9"/>
    <w:rsid w:val="004A5130"/>
    <w:rPr>
      <w:rFonts w:asciiTheme="majorHAnsi" w:eastAsiaTheme="majorEastAsia" w:hAnsiTheme="majorHAnsi" w:cstheme="majorBidi"/>
      <w:iCs/>
      <w:color w:val="983620" w:themeColor="accent2"/>
      <w:sz w:val="44"/>
      <w:szCs w:val="24"/>
    </w:rPr>
  </w:style>
  <w:style w:type="table" w:styleId="TableGrid">
    <w:name w:val="Table Grid"/>
    <w:basedOn w:val="TableNormal"/>
    <w:uiPriority w:val="59"/>
    <w:rsid w:val="009F709B"/>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9"/>
    <w:qFormat/>
    <w:rsid w:val="0067573E"/>
    <w:pPr>
      <w:spacing w:before="40" w:after="40" w:line="240" w:lineRule="auto"/>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9"/>
    <w:rsid w:val="0067573E"/>
    <w:rPr>
      <w:rFonts w:asciiTheme="majorHAnsi" w:eastAsiaTheme="majorEastAsia" w:hAnsiTheme="majorHAnsi" w:cstheme="majorBidi"/>
      <w:color w:val="983620" w:themeColor="accent2"/>
      <w:kern w:val="28"/>
      <w:sz w:val="72"/>
      <w:szCs w:val="52"/>
    </w:rPr>
  </w:style>
  <w:style w:type="paragraph" w:styleId="ListBullet2">
    <w:name w:val="List Bullet 2"/>
    <w:basedOn w:val="BlockText"/>
    <w:uiPriority w:val="1"/>
    <w:unhideWhenUsed/>
    <w:qFormat/>
    <w:rsid w:val="00384A08"/>
    <w:pPr>
      <w:numPr>
        <w:numId w:val="5"/>
      </w:numPr>
      <w:spacing w:after="40"/>
    </w:pPr>
  </w:style>
  <w:style w:type="table" w:styleId="LightShading-Accent2">
    <w:name w:val="Light Shading Accent 2"/>
    <w:basedOn w:val="TableNormal"/>
    <w:uiPriority w:val="60"/>
    <w:rsid w:val="001857D9"/>
    <w:pPr>
      <w:spacing w:after="0" w:line="240" w:lineRule="auto"/>
    </w:pPr>
    <w:rPr>
      <w:color w:val="712818" w:themeColor="accent2" w:themeShade="BF"/>
    </w:rPr>
    <w:tblPr>
      <w:tblStyleRowBandSize w:val="1"/>
      <w:tblStyleColBandSize w:val="1"/>
      <w:tblInd w:w="0" w:type="dxa"/>
      <w:tblBorders>
        <w:top w:val="single" w:sz="8" w:space="0" w:color="983620" w:themeColor="accent2"/>
        <w:bottom w:val="single" w:sz="8" w:space="0" w:color="98362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83620" w:themeColor="accent2"/>
          <w:left w:val="nil"/>
          <w:bottom w:val="single" w:sz="8" w:space="0" w:color="983620" w:themeColor="accent2"/>
          <w:right w:val="nil"/>
          <w:insideH w:val="nil"/>
          <w:insideV w:val="nil"/>
        </w:tcBorders>
      </w:tcPr>
    </w:tblStylePr>
    <w:tblStylePr w:type="lastRow">
      <w:pPr>
        <w:spacing w:before="0" w:after="0" w:line="240" w:lineRule="auto"/>
      </w:pPr>
      <w:rPr>
        <w:b/>
        <w:bCs/>
      </w:rPr>
      <w:tblPr/>
      <w:tcPr>
        <w:tcBorders>
          <w:top w:val="single" w:sz="8" w:space="0" w:color="983620" w:themeColor="accent2"/>
          <w:left w:val="nil"/>
          <w:bottom w:val="single" w:sz="8" w:space="0" w:color="98362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C5BC" w:themeFill="accent2" w:themeFillTint="3F"/>
      </w:tcPr>
    </w:tblStylePr>
    <w:tblStylePr w:type="band1Horz">
      <w:tblPr/>
      <w:tcPr>
        <w:tcBorders>
          <w:left w:val="nil"/>
          <w:right w:val="nil"/>
          <w:insideH w:val="nil"/>
          <w:insideV w:val="nil"/>
        </w:tcBorders>
        <w:shd w:val="clear" w:color="auto" w:fill="F1C5BC" w:themeFill="accent2" w:themeFillTint="3F"/>
      </w:tcPr>
    </w:tblStylePr>
  </w:style>
  <w:style w:type="table" w:styleId="ColorfulGrid-Accent6">
    <w:name w:val="Colorful Grid Accent 6"/>
    <w:basedOn w:val="TableNormal"/>
    <w:uiPriority w:val="73"/>
    <w:rsid w:val="001857D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1F6EE" w:themeFill="accent6" w:themeFillTint="33"/>
    </w:tcPr>
    <w:tblStylePr w:type="firstRow">
      <w:rPr>
        <w:b/>
        <w:bCs/>
      </w:rPr>
      <w:tblPr/>
      <w:tcPr>
        <w:shd w:val="clear" w:color="auto" w:fill="E3EEDE" w:themeFill="accent6" w:themeFillTint="66"/>
      </w:tcPr>
    </w:tblStylePr>
    <w:tblStylePr w:type="lastRow">
      <w:rPr>
        <w:b/>
        <w:bCs/>
        <w:color w:val="000000" w:themeColor="text1"/>
      </w:rPr>
      <w:tblPr/>
      <w:tcPr>
        <w:shd w:val="clear" w:color="auto" w:fill="E3EEDE" w:themeFill="accent6" w:themeFillTint="66"/>
      </w:tcPr>
    </w:tblStylePr>
    <w:tblStylePr w:type="firstCol">
      <w:rPr>
        <w:color w:val="FFFFFF" w:themeColor="background1"/>
      </w:rPr>
      <w:tblPr/>
      <w:tcPr>
        <w:shd w:val="clear" w:color="auto" w:fill="83B56C" w:themeFill="accent6" w:themeFillShade="BF"/>
      </w:tcPr>
    </w:tblStylePr>
    <w:tblStylePr w:type="lastCol">
      <w:rPr>
        <w:color w:val="FFFFFF" w:themeColor="background1"/>
      </w:rPr>
      <w:tblPr/>
      <w:tcPr>
        <w:shd w:val="clear" w:color="auto" w:fill="83B56C" w:themeFill="accent6" w:themeFillShade="BF"/>
      </w:tcPr>
    </w:tblStylePr>
    <w:tblStylePr w:type="band1Vert">
      <w:tblPr/>
      <w:tcPr>
        <w:shd w:val="clear" w:color="auto" w:fill="DCEAD6" w:themeFill="accent6" w:themeFillTint="7F"/>
      </w:tcPr>
    </w:tblStylePr>
    <w:tblStylePr w:type="band1Horz">
      <w:tblPr/>
      <w:tcPr>
        <w:shd w:val="clear" w:color="auto" w:fill="DCEAD6" w:themeFill="accent6" w:themeFillTint="7F"/>
      </w:tcPr>
    </w:tblStylePr>
  </w:style>
  <w:style w:type="table" w:styleId="ColorfulGrid-Accent5">
    <w:name w:val="Colorful Grid Accent 5"/>
    <w:basedOn w:val="TableNormal"/>
    <w:uiPriority w:val="73"/>
    <w:rsid w:val="001857D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0E4DC" w:themeFill="accent5" w:themeFillTint="33"/>
    </w:tcPr>
    <w:tblStylePr w:type="firstRow">
      <w:rPr>
        <w:b/>
        <w:bCs/>
      </w:rPr>
      <w:tblPr/>
      <w:tcPr>
        <w:shd w:val="clear" w:color="auto" w:fill="C1CAB9" w:themeFill="accent5" w:themeFillTint="66"/>
      </w:tcPr>
    </w:tblStylePr>
    <w:tblStylePr w:type="lastRow">
      <w:rPr>
        <w:b/>
        <w:bCs/>
        <w:color w:val="000000" w:themeColor="text1"/>
      </w:rPr>
      <w:tblPr/>
      <w:tcPr>
        <w:shd w:val="clear" w:color="auto" w:fill="C1CAB9" w:themeFill="accent5" w:themeFillTint="66"/>
      </w:tcPr>
    </w:tblStylePr>
    <w:tblStylePr w:type="firstCol">
      <w:rPr>
        <w:color w:val="FFFFFF" w:themeColor="background1"/>
      </w:rPr>
      <w:tblPr/>
      <w:tcPr>
        <w:shd w:val="clear" w:color="auto" w:fill="4C5742" w:themeFill="accent5" w:themeFillShade="BF"/>
      </w:tcPr>
    </w:tblStylePr>
    <w:tblStylePr w:type="lastCol">
      <w:rPr>
        <w:color w:val="FFFFFF" w:themeColor="background1"/>
      </w:rPr>
      <w:tblPr/>
      <w:tcPr>
        <w:shd w:val="clear" w:color="auto" w:fill="4C5742" w:themeFill="accent5" w:themeFillShade="BF"/>
      </w:tcPr>
    </w:tblStylePr>
    <w:tblStylePr w:type="band1Vert">
      <w:tblPr/>
      <w:tcPr>
        <w:shd w:val="clear" w:color="auto" w:fill="B2BDA8" w:themeFill="accent5" w:themeFillTint="7F"/>
      </w:tcPr>
    </w:tblStylePr>
    <w:tblStylePr w:type="band1Horz">
      <w:tblPr/>
      <w:tcPr>
        <w:shd w:val="clear" w:color="auto" w:fill="B2BDA8" w:themeFill="accent5" w:themeFillTint="7F"/>
      </w:tcPr>
    </w:tblStylePr>
  </w:style>
  <w:style w:type="table" w:styleId="ColorfulGrid">
    <w:name w:val="Colorful Grid"/>
    <w:basedOn w:val="TableNormal"/>
    <w:uiPriority w:val="73"/>
    <w:rsid w:val="001857D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Accent5">
    <w:name w:val="Colorful List Accent 5"/>
    <w:basedOn w:val="TableNormal"/>
    <w:uiPriority w:val="72"/>
    <w:rsid w:val="001857D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2ED" w:themeFill="accent5" w:themeFillTint="19"/>
    </w:tcPr>
    <w:tblStylePr w:type="firstRow">
      <w:rPr>
        <w:b/>
        <w:bCs/>
        <w:color w:val="FFFFFF" w:themeColor="background1"/>
      </w:rPr>
      <w:tblPr/>
      <w:tcPr>
        <w:tcBorders>
          <w:bottom w:val="single" w:sz="12" w:space="0" w:color="FFFFFF" w:themeColor="background1"/>
        </w:tcBorders>
        <w:shd w:val="clear" w:color="auto" w:fill="8EBC79" w:themeFill="accent6" w:themeFillShade="CC"/>
      </w:tcPr>
    </w:tblStylePr>
    <w:tblStylePr w:type="lastRow">
      <w:rPr>
        <w:b/>
        <w:bCs/>
        <w:color w:val="8EBC7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4" w:themeFill="accent5" w:themeFillTint="3F"/>
      </w:tcPr>
    </w:tblStylePr>
    <w:tblStylePr w:type="band1Horz">
      <w:tblPr/>
      <w:tcPr>
        <w:shd w:val="clear" w:color="auto" w:fill="E0E4DC" w:themeFill="accent5" w:themeFillTint="33"/>
      </w:tcPr>
    </w:tblStylePr>
  </w:style>
  <w:style w:type="table" w:styleId="ColorfulGrid-Accent2">
    <w:name w:val="Colorful Grid Accent 2"/>
    <w:basedOn w:val="TableNormal"/>
    <w:uiPriority w:val="73"/>
    <w:rsid w:val="001857D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3D0C9" w:themeFill="accent2" w:themeFillTint="33"/>
    </w:tcPr>
    <w:tblStylePr w:type="firstRow">
      <w:rPr>
        <w:b/>
        <w:bCs/>
      </w:rPr>
      <w:tblPr/>
      <w:tcPr>
        <w:shd w:val="clear" w:color="auto" w:fill="E8A293" w:themeFill="accent2" w:themeFillTint="66"/>
      </w:tcPr>
    </w:tblStylePr>
    <w:tblStylePr w:type="lastRow">
      <w:rPr>
        <w:b/>
        <w:bCs/>
        <w:color w:val="000000" w:themeColor="text1"/>
      </w:rPr>
      <w:tblPr/>
      <w:tcPr>
        <w:shd w:val="clear" w:color="auto" w:fill="E8A293" w:themeFill="accent2" w:themeFillTint="66"/>
      </w:tcPr>
    </w:tblStylePr>
    <w:tblStylePr w:type="firstCol">
      <w:rPr>
        <w:color w:val="FFFFFF" w:themeColor="background1"/>
      </w:rPr>
      <w:tblPr/>
      <w:tcPr>
        <w:shd w:val="clear" w:color="auto" w:fill="712818" w:themeFill="accent2" w:themeFillShade="BF"/>
      </w:tcPr>
    </w:tblStylePr>
    <w:tblStylePr w:type="lastCol">
      <w:rPr>
        <w:color w:val="FFFFFF" w:themeColor="background1"/>
      </w:rPr>
      <w:tblPr/>
      <w:tcPr>
        <w:shd w:val="clear" w:color="auto" w:fill="712818" w:themeFill="accent2" w:themeFillShade="BF"/>
      </w:tcPr>
    </w:tblStylePr>
    <w:tblStylePr w:type="band1Vert">
      <w:tblPr/>
      <w:tcPr>
        <w:shd w:val="clear" w:color="auto" w:fill="E28B78" w:themeFill="accent2" w:themeFillTint="7F"/>
      </w:tcPr>
    </w:tblStylePr>
    <w:tblStylePr w:type="band1Horz">
      <w:tblPr/>
      <w:tcPr>
        <w:shd w:val="clear" w:color="auto" w:fill="E28B78" w:themeFill="accent2"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9" w:qFormat="1"/>
    <w:lsdException w:name="List Bullet" w:uiPriority="1" w:qFormat="1"/>
    <w:lsdException w:name="List Number" w:uiPriority="1" w:qFormat="1"/>
    <w:lsdException w:name="List Bullet 2" w:qFormat="1"/>
    <w:lsdException w:name="Title" w:semiHidden="0" w:uiPriority="9" w:unhideWhenUsed="0" w:qFormat="1"/>
    <w:lsdException w:name="Default Paragraph Font" w:uiPriority="1"/>
    <w:lsdException w:name="Subtitle" w:semiHidden="0" w:uiPriority="9" w:unhideWhenUsed="0" w:qFormat="1"/>
    <w:lsdException w:name="Date" w:uiPriority="1"/>
    <w:lsdException w:name="Block Text" w:uiPriority="1" w:qFormat="1"/>
    <w:lsdException w:name="Strong" w:uiPriority="22" w:qFormat="1"/>
    <w:lsdException w:name="Emphasis" w:uiPriority="20" w:qFormat="1"/>
    <w:lsdException w:name="Table Grid" w:semiHidden="0" w:uiPriority="59" w:unhideWhenUsed="0"/>
    <w:lsdException w:name="Placeholder Text" w:unhideWhenUsed="0"/>
    <w:lsdException w:name="No Spacing" w:semiHidden="0" w:uiPriority="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4A5130"/>
    <w:rPr>
      <w:color w:val="404040" w:themeColor="text1" w:themeTint="BF"/>
      <w:sz w:val="20"/>
      <w:szCs w:val="24"/>
    </w:rPr>
  </w:style>
  <w:style w:type="paragraph" w:styleId="Heading1">
    <w:name w:val="heading 1"/>
    <w:basedOn w:val="Normal"/>
    <w:next w:val="Normal"/>
    <w:link w:val="Heading1Char"/>
    <w:uiPriority w:val="1"/>
    <w:qFormat/>
    <w:rsid w:val="009F709B"/>
    <w:pPr>
      <w:keepNext/>
      <w:keepLines/>
      <w:spacing w:before="360" w:after="120"/>
      <w:outlineLvl w:val="0"/>
    </w:pPr>
    <w:rPr>
      <w:rFonts w:asciiTheme="majorHAnsi" w:eastAsiaTheme="majorEastAsia" w:hAnsiTheme="majorHAnsi" w:cstheme="majorBidi"/>
      <w:bCs/>
      <w:color w:val="983620" w:themeColor="accent2"/>
      <w:sz w:val="28"/>
      <w:szCs w:val="28"/>
    </w:rPr>
  </w:style>
  <w:style w:type="paragraph" w:styleId="Heading2">
    <w:name w:val="heading 2"/>
    <w:basedOn w:val="Normal"/>
    <w:next w:val="Normal"/>
    <w:link w:val="Heading2Char"/>
    <w:uiPriority w:val="1"/>
    <w:qFormat/>
    <w:rsid w:val="0067573E"/>
    <w:pPr>
      <w:keepNext/>
      <w:keepLines/>
      <w:spacing w:before="360" w:after="120"/>
      <w:outlineLvl w:val="1"/>
    </w:pPr>
    <w:rPr>
      <w:rFonts w:asciiTheme="majorHAnsi" w:eastAsiaTheme="majorEastAsia" w:hAnsiTheme="majorHAnsi" w:cstheme="majorBidi"/>
      <w:bCs/>
      <w:color w:val="595959" w:themeColor="text1" w:themeTint="A6"/>
      <w:sz w:val="28"/>
      <w:szCs w:val="26"/>
    </w:rPr>
  </w:style>
  <w:style w:type="paragraph" w:styleId="Heading3">
    <w:name w:val="heading 3"/>
    <w:basedOn w:val="Normal"/>
    <w:next w:val="Normal"/>
    <w:link w:val="Heading3Char"/>
    <w:uiPriority w:val="1"/>
    <w:qFormat/>
    <w:rsid w:val="009F709B"/>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semiHidden/>
    <w:unhideWhenUsed/>
    <w:qFormat/>
    <w:rsid w:val="009F709B"/>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9F709B"/>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9F709B"/>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9F709B"/>
    <w:pPr>
      <w:keepNext/>
      <w:keepLines/>
      <w:spacing w:before="200" w:after="0"/>
      <w:outlineLvl w:val="7"/>
    </w:pPr>
    <w:rPr>
      <w:rFonts w:asciiTheme="majorHAnsi" w:eastAsiaTheme="majorEastAsia" w:hAnsiTheme="majorHAnsi" w:cstheme="majorBidi"/>
      <w:color w:val="983620" w:themeColor="accent2"/>
      <w:szCs w:val="20"/>
    </w:rPr>
  </w:style>
  <w:style w:type="paragraph" w:styleId="Heading9">
    <w:name w:val="heading 9"/>
    <w:basedOn w:val="Normal"/>
    <w:next w:val="Normal"/>
    <w:link w:val="Heading9Char"/>
    <w:uiPriority w:val="1"/>
    <w:semiHidden/>
    <w:unhideWhenUsed/>
    <w:qFormat/>
    <w:rsid w:val="009F709B"/>
    <w:pPr>
      <w:keepNext/>
      <w:keepLines/>
      <w:spacing w:before="200" w:after="0"/>
      <w:outlineLvl w:val="8"/>
    </w:pPr>
    <w:rPr>
      <w:rFonts w:asciiTheme="majorHAnsi" w:eastAsiaTheme="majorEastAsia" w:hAnsiTheme="majorHAnsi" w:cstheme="majorBidi"/>
      <w:iCs/>
      <w:color w:val="595959" w:themeColor="text1" w:themeTint="A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709B"/>
    <w:pPr>
      <w:spacing w:after="0" w:line="240" w:lineRule="auto"/>
    </w:pPr>
    <w:rPr>
      <w:sz w:val="16"/>
      <w:szCs w:val="16"/>
    </w:rPr>
  </w:style>
  <w:style w:type="character" w:customStyle="1" w:styleId="BalloonTextChar">
    <w:name w:val="Balloon Text Char"/>
    <w:basedOn w:val="DefaultParagraphFont"/>
    <w:link w:val="BalloonText"/>
    <w:uiPriority w:val="99"/>
    <w:semiHidden/>
    <w:rsid w:val="009F709B"/>
    <w:rPr>
      <w:color w:val="404040" w:themeColor="text1" w:themeTint="BF"/>
      <w:sz w:val="16"/>
      <w:szCs w:val="16"/>
    </w:rPr>
  </w:style>
  <w:style w:type="paragraph" w:styleId="BlockText">
    <w:name w:val="Block Text"/>
    <w:basedOn w:val="Normal"/>
    <w:uiPriority w:val="1"/>
    <w:unhideWhenUsed/>
    <w:qFormat/>
    <w:rsid w:val="009F709B"/>
    <w:pPr>
      <w:spacing w:after="0"/>
      <w:ind w:right="360"/>
    </w:pPr>
    <w:rPr>
      <w:iCs/>
      <w:color w:val="7F7F7F" w:themeColor="text1" w:themeTint="80"/>
    </w:rPr>
  </w:style>
  <w:style w:type="paragraph" w:customStyle="1" w:styleId="CourseDetails">
    <w:name w:val="Course Details"/>
    <w:basedOn w:val="Normal"/>
    <w:uiPriority w:val="1"/>
    <w:qFormat/>
    <w:rsid w:val="0067573E"/>
    <w:pPr>
      <w:spacing w:after="120"/>
    </w:pPr>
    <w:rPr>
      <w:color w:val="595959" w:themeColor="text1" w:themeTint="A6"/>
      <w:sz w:val="24"/>
    </w:rPr>
  </w:style>
  <w:style w:type="paragraph" w:styleId="Date">
    <w:name w:val="Date"/>
    <w:basedOn w:val="Normal"/>
    <w:next w:val="Normal"/>
    <w:link w:val="DateChar"/>
    <w:uiPriority w:val="1"/>
    <w:unhideWhenUsed/>
    <w:rsid w:val="009F709B"/>
    <w:pPr>
      <w:pBdr>
        <w:top w:val="single" w:sz="2" w:space="7" w:color="7F7F7F" w:themeColor="text1" w:themeTint="80"/>
      </w:pBdr>
      <w:spacing w:before="120" w:after="40"/>
      <w:ind w:right="360"/>
    </w:pPr>
    <w:rPr>
      <w:b/>
      <w:color w:val="7F7F7F" w:themeColor="text1" w:themeTint="80"/>
      <w:sz w:val="18"/>
    </w:rPr>
  </w:style>
  <w:style w:type="character" w:customStyle="1" w:styleId="DateChar">
    <w:name w:val="Date Char"/>
    <w:basedOn w:val="DefaultParagraphFont"/>
    <w:link w:val="Date"/>
    <w:uiPriority w:val="1"/>
    <w:rsid w:val="001845BE"/>
    <w:rPr>
      <w:b/>
      <w:color w:val="7F7F7F" w:themeColor="text1" w:themeTint="80"/>
      <w:sz w:val="18"/>
      <w:szCs w:val="24"/>
    </w:rPr>
  </w:style>
  <w:style w:type="paragraph" w:styleId="Footer">
    <w:name w:val="footer"/>
    <w:basedOn w:val="Normal"/>
    <w:link w:val="FooterChar"/>
    <w:uiPriority w:val="99"/>
    <w:rsid w:val="009F709B"/>
    <w:pPr>
      <w:tabs>
        <w:tab w:val="center" w:pos="4680"/>
        <w:tab w:val="right" w:pos="9360"/>
      </w:tabs>
      <w:spacing w:before="40" w:after="0" w:line="240" w:lineRule="auto"/>
    </w:pPr>
    <w:rPr>
      <w:color w:val="595959" w:themeColor="text1" w:themeTint="A6"/>
    </w:rPr>
  </w:style>
  <w:style w:type="character" w:customStyle="1" w:styleId="FooterChar">
    <w:name w:val="Footer Char"/>
    <w:basedOn w:val="DefaultParagraphFont"/>
    <w:link w:val="Footer"/>
    <w:uiPriority w:val="99"/>
    <w:rsid w:val="009F709B"/>
    <w:rPr>
      <w:color w:val="595959" w:themeColor="text1" w:themeTint="A6"/>
      <w:sz w:val="20"/>
      <w:szCs w:val="24"/>
    </w:rPr>
  </w:style>
  <w:style w:type="paragraph" w:customStyle="1" w:styleId="FooterRight">
    <w:name w:val="Footer Right"/>
    <w:basedOn w:val="Footer"/>
    <w:uiPriority w:val="99"/>
    <w:rsid w:val="009F709B"/>
    <w:pPr>
      <w:jc w:val="right"/>
    </w:pPr>
  </w:style>
  <w:style w:type="paragraph" w:styleId="Header">
    <w:name w:val="header"/>
    <w:basedOn w:val="Normal"/>
    <w:link w:val="HeaderChar"/>
    <w:uiPriority w:val="99"/>
    <w:rsid w:val="009F709B"/>
    <w:pPr>
      <w:tabs>
        <w:tab w:val="center" w:pos="4680"/>
        <w:tab w:val="right" w:pos="9360"/>
      </w:tabs>
      <w:spacing w:before="120" w:after="40"/>
    </w:pPr>
    <w:rPr>
      <w:color w:val="595959" w:themeColor="text1" w:themeTint="A6"/>
    </w:rPr>
  </w:style>
  <w:style w:type="character" w:customStyle="1" w:styleId="HeaderChar">
    <w:name w:val="Header Char"/>
    <w:basedOn w:val="DefaultParagraphFont"/>
    <w:link w:val="Header"/>
    <w:uiPriority w:val="99"/>
    <w:rsid w:val="009F709B"/>
    <w:rPr>
      <w:color w:val="595959" w:themeColor="text1" w:themeTint="A6"/>
      <w:sz w:val="20"/>
      <w:szCs w:val="24"/>
    </w:rPr>
  </w:style>
  <w:style w:type="character" w:customStyle="1" w:styleId="Heading1Char">
    <w:name w:val="Heading 1 Char"/>
    <w:basedOn w:val="DefaultParagraphFont"/>
    <w:link w:val="Heading1"/>
    <w:uiPriority w:val="1"/>
    <w:rsid w:val="009F709B"/>
    <w:rPr>
      <w:rFonts w:asciiTheme="majorHAnsi" w:eastAsiaTheme="majorEastAsia" w:hAnsiTheme="majorHAnsi" w:cstheme="majorBidi"/>
      <w:bCs/>
      <w:color w:val="983620" w:themeColor="accent2"/>
      <w:sz w:val="28"/>
      <w:szCs w:val="28"/>
    </w:rPr>
  </w:style>
  <w:style w:type="character" w:customStyle="1" w:styleId="Heading2Char">
    <w:name w:val="Heading 2 Char"/>
    <w:basedOn w:val="DefaultParagraphFont"/>
    <w:link w:val="Heading2"/>
    <w:uiPriority w:val="1"/>
    <w:rsid w:val="0067573E"/>
    <w:rPr>
      <w:rFonts w:asciiTheme="majorHAnsi" w:eastAsiaTheme="majorEastAsia" w:hAnsiTheme="majorHAnsi" w:cstheme="majorBidi"/>
      <w:bCs/>
      <w:color w:val="595959" w:themeColor="text1" w:themeTint="A6"/>
      <w:sz w:val="28"/>
      <w:szCs w:val="26"/>
    </w:rPr>
  </w:style>
  <w:style w:type="character" w:customStyle="1" w:styleId="Heading3Char">
    <w:name w:val="Heading 3 Char"/>
    <w:basedOn w:val="DefaultParagraphFont"/>
    <w:link w:val="Heading3"/>
    <w:uiPriority w:val="1"/>
    <w:rsid w:val="009F709B"/>
    <w:rPr>
      <w:rFonts w:asciiTheme="majorHAnsi" w:eastAsiaTheme="majorEastAsia" w:hAnsiTheme="majorHAnsi" w:cstheme="majorBidi"/>
      <w:bCs/>
      <w:color w:val="983620" w:themeColor="accent2"/>
      <w:sz w:val="20"/>
      <w:szCs w:val="24"/>
    </w:rPr>
  </w:style>
  <w:style w:type="character" w:customStyle="1" w:styleId="Heading4Char">
    <w:name w:val="Heading 4 Char"/>
    <w:basedOn w:val="DefaultParagraphFont"/>
    <w:link w:val="Heading4"/>
    <w:uiPriority w:val="1"/>
    <w:semiHidden/>
    <w:rsid w:val="009F709B"/>
    <w:rPr>
      <w:rFonts w:asciiTheme="majorHAnsi" w:eastAsiaTheme="majorEastAsia" w:hAnsiTheme="majorHAnsi" w:cstheme="majorBidi"/>
      <w:bCs/>
      <w:iCs/>
      <w:color w:val="4B5A60" w:themeColor="accent1"/>
      <w:sz w:val="20"/>
      <w:szCs w:val="24"/>
    </w:rPr>
  </w:style>
  <w:style w:type="character" w:customStyle="1" w:styleId="Heading6Char">
    <w:name w:val="Heading 6 Char"/>
    <w:basedOn w:val="DefaultParagraphFont"/>
    <w:link w:val="Heading6"/>
    <w:uiPriority w:val="1"/>
    <w:semiHidden/>
    <w:rsid w:val="009F709B"/>
    <w:rPr>
      <w:rFonts w:asciiTheme="majorHAnsi" w:eastAsiaTheme="majorEastAsia" w:hAnsiTheme="majorHAnsi" w:cstheme="majorBidi"/>
      <w:i/>
      <w:iCs/>
      <w:color w:val="252C2F" w:themeColor="accent1" w:themeShade="7F"/>
      <w:sz w:val="20"/>
      <w:szCs w:val="24"/>
    </w:rPr>
  </w:style>
  <w:style w:type="character" w:customStyle="1" w:styleId="Heading7Char">
    <w:name w:val="Heading 7 Char"/>
    <w:basedOn w:val="DefaultParagraphFont"/>
    <w:link w:val="Heading7"/>
    <w:uiPriority w:val="1"/>
    <w:semiHidden/>
    <w:rsid w:val="009F709B"/>
    <w:rPr>
      <w:rFonts w:asciiTheme="majorHAnsi" w:eastAsiaTheme="majorEastAsia" w:hAnsiTheme="majorHAnsi" w:cstheme="majorBidi"/>
      <w:iCs/>
      <w:color w:val="595959" w:themeColor="text1" w:themeTint="A6"/>
      <w:sz w:val="20"/>
      <w:szCs w:val="24"/>
    </w:rPr>
  </w:style>
  <w:style w:type="character" w:customStyle="1" w:styleId="Heading8Char">
    <w:name w:val="Heading 8 Char"/>
    <w:basedOn w:val="DefaultParagraphFont"/>
    <w:link w:val="Heading8"/>
    <w:uiPriority w:val="1"/>
    <w:semiHidden/>
    <w:rsid w:val="009F709B"/>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9F709B"/>
    <w:rPr>
      <w:rFonts w:asciiTheme="majorHAnsi" w:eastAsiaTheme="majorEastAsia" w:hAnsiTheme="majorHAnsi" w:cstheme="majorBidi"/>
      <w:iCs/>
      <w:color w:val="595959" w:themeColor="text1" w:themeTint="A6"/>
      <w:sz w:val="20"/>
      <w:szCs w:val="20"/>
    </w:rPr>
  </w:style>
  <w:style w:type="paragraph" w:styleId="ListBullet">
    <w:name w:val="List Bullet"/>
    <w:basedOn w:val="Normal"/>
    <w:uiPriority w:val="1"/>
    <w:qFormat/>
    <w:rsid w:val="009F709B"/>
    <w:pPr>
      <w:numPr>
        <w:numId w:val="2"/>
      </w:numPr>
    </w:pPr>
  </w:style>
  <w:style w:type="paragraph" w:styleId="ListNumber">
    <w:name w:val="List Number"/>
    <w:basedOn w:val="Normal"/>
    <w:uiPriority w:val="1"/>
    <w:qFormat/>
    <w:rsid w:val="009F709B"/>
    <w:pPr>
      <w:numPr>
        <w:numId w:val="4"/>
      </w:numPr>
    </w:pPr>
  </w:style>
  <w:style w:type="paragraph" w:styleId="NoSpacing">
    <w:name w:val="No Spacing"/>
    <w:uiPriority w:val="1"/>
    <w:rsid w:val="009F709B"/>
    <w:pPr>
      <w:spacing w:after="0" w:line="240" w:lineRule="auto"/>
    </w:pPr>
    <w:rPr>
      <w:sz w:val="5"/>
      <w:szCs w:val="24"/>
    </w:rPr>
  </w:style>
  <w:style w:type="character" w:styleId="PlaceholderText">
    <w:name w:val="Placeholder Text"/>
    <w:basedOn w:val="DefaultParagraphFont"/>
    <w:uiPriority w:val="99"/>
    <w:semiHidden/>
    <w:rsid w:val="009F709B"/>
    <w:rPr>
      <w:color w:val="808080"/>
    </w:rPr>
  </w:style>
  <w:style w:type="paragraph" w:styleId="Subtitle">
    <w:name w:val="Subtitle"/>
    <w:basedOn w:val="Normal"/>
    <w:next w:val="Normal"/>
    <w:link w:val="SubtitleChar"/>
    <w:uiPriority w:val="9"/>
    <w:unhideWhenUsed/>
    <w:qFormat/>
    <w:rsid w:val="009F709B"/>
    <w:pPr>
      <w:numPr>
        <w:ilvl w:val="1"/>
      </w:numPr>
      <w:spacing w:before="40" w:after="120" w:line="240" w:lineRule="auto"/>
    </w:pPr>
    <w:rPr>
      <w:rFonts w:asciiTheme="majorHAnsi" w:eastAsiaTheme="majorEastAsia" w:hAnsiTheme="majorHAnsi" w:cstheme="majorBidi"/>
      <w:iCs/>
      <w:color w:val="983620" w:themeColor="accent2"/>
      <w:sz w:val="44"/>
    </w:rPr>
  </w:style>
  <w:style w:type="character" w:customStyle="1" w:styleId="SubtitleChar">
    <w:name w:val="Subtitle Char"/>
    <w:basedOn w:val="DefaultParagraphFont"/>
    <w:link w:val="Subtitle"/>
    <w:uiPriority w:val="9"/>
    <w:rsid w:val="004A5130"/>
    <w:rPr>
      <w:rFonts w:asciiTheme="majorHAnsi" w:eastAsiaTheme="majorEastAsia" w:hAnsiTheme="majorHAnsi" w:cstheme="majorBidi"/>
      <w:iCs/>
      <w:color w:val="983620" w:themeColor="accent2"/>
      <w:sz w:val="44"/>
      <w:szCs w:val="24"/>
    </w:rPr>
  </w:style>
  <w:style w:type="table" w:styleId="TableGrid">
    <w:name w:val="Table Grid"/>
    <w:basedOn w:val="TableNormal"/>
    <w:uiPriority w:val="59"/>
    <w:rsid w:val="009F709B"/>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9"/>
    <w:qFormat/>
    <w:rsid w:val="0067573E"/>
    <w:pPr>
      <w:spacing w:before="40" w:after="40" w:line="240" w:lineRule="auto"/>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9"/>
    <w:rsid w:val="0067573E"/>
    <w:rPr>
      <w:rFonts w:asciiTheme="majorHAnsi" w:eastAsiaTheme="majorEastAsia" w:hAnsiTheme="majorHAnsi" w:cstheme="majorBidi"/>
      <w:color w:val="983620" w:themeColor="accent2"/>
      <w:kern w:val="28"/>
      <w:sz w:val="72"/>
      <w:szCs w:val="52"/>
    </w:rPr>
  </w:style>
  <w:style w:type="paragraph" w:styleId="ListBullet2">
    <w:name w:val="List Bullet 2"/>
    <w:basedOn w:val="BlockText"/>
    <w:uiPriority w:val="1"/>
    <w:unhideWhenUsed/>
    <w:qFormat/>
    <w:rsid w:val="00384A08"/>
    <w:pPr>
      <w:numPr>
        <w:numId w:val="5"/>
      </w:numPr>
      <w:spacing w:after="40"/>
    </w:pPr>
  </w:style>
  <w:style w:type="table" w:styleId="LightShading-Accent2">
    <w:name w:val="Light Shading Accent 2"/>
    <w:basedOn w:val="TableNormal"/>
    <w:uiPriority w:val="60"/>
    <w:rsid w:val="001857D9"/>
    <w:pPr>
      <w:spacing w:after="0" w:line="240" w:lineRule="auto"/>
    </w:pPr>
    <w:rPr>
      <w:color w:val="712818" w:themeColor="accent2" w:themeShade="BF"/>
    </w:rPr>
    <w:tblPr>
      <w:tblStyleRowBandSize w:val="1"/>
      <w:tblStyleColBandSize w:val="1"/>
      <w:tblInd w:w="0" w:type="dxa"/>
      <w:tblBorders>
        <w:top w:val="single" w:sz="8" w:space="0" w:color="983620" w:themeColor="accent2"/>
        <w:bottom w:val="single" w:sz="8" w:space="0" w:color="98362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83620" w:themeColor="accent2"/>
          <w:left w:val="nil"/>
          <w:bottom w:val="single" w:sz="8" w:space="0" w:color="983620" w:themeColor="accent2"/>
          <w:right w:val="nil"/>
          <w:insideH w:val="nil"/>
          <w:insideV w:val="nil"/>
        </w:tcBorders>
      </w:tcPr>
    </w:tblStylePr>
    <w:tblStylePr w:type="lastRow">
      <w:pPr>
        <w:spacing w:before="0" w:after="0" w:line="240" w:lineRule="auto"/>
      </w:pPr>
      <w:rPr>
        <w:b/>
        <w:bCs/>
      </w:rPr>
      <w:tblPr/>
      <w:tcPr>
        <w:tcBorders>
          <w:top w:val="single" w:sz="8" w:space="0" w:color="983620" w:themeColor="accent2"/>
          <w:left w:val="nil"/>
          <w:bottom w:val="single" w:sz="8" w:space="0" w:color="98362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C5BC" w:themeFill="accent2" w:themeFillTint="3F"/>
      </w:tcPr>
    </w:tblStylePr>
    <w:tblStylePr w:type="band1Horz">
      <w:tblPr/>
      <w:tcPr>
        <w:tcBorders>
          <w:left w:val="nil"/>
          <w:right w:val="nil"/>
          <w:insideH w:val="nil"/>
          <w:insideV w:val="nil"/>
        </w:tcBorders>
        <w:shd w:val="clear" w:color="auto" w:fill="F1C5BC" w:themeFill="accent2" w:themeFillTint="3F"/>
      </w:tcPr>
    </w:tblStylePr>
  </w:style>
  <w:style w:type="table" w:styleId="ColorfulGrid-Accent6">
    <w:name w:val="Colorful Grid Accent 6"/>
    <w:basedOn w:val="TableNormal"/>
    <w:uiPriority w:val="73"/>
    <w:rsid w:val="001857D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1F6EE" w:themeFill="accent6" w:themeFillTint="33"/>
    </w:tcPr>
    <w:tblStylePr w:type="firstRow">
      <w:rPr>
        <w:b/>
        <w:bCs/>
      </w:rPr>
      <w:tblPr/>
      <w:tcPr>
        <w:shd w:val="clear" w:color="auto" w:fill="E3EEDE" w:themeFill="accent6" w:themeFillTint="66"/>
      </w:tcPr>
    </w:tblStylePr>
    <w:tblStylePr w:type="lastRow">
      <w:rPr>
        <w:b/>
        <w:bCs/>
        <w:color w:val="000000" w:themeColor="text1"/>
      </w:rPr>
      <w:tblPr/>
      <w:tcPr>
        <w:shd w:val="clear" w:color="auto" w:fill="E3EEDE" w:themeFill="accent6" w:themeFillTint="66"/>
      </w:tcPr>
    </w:tblStylePr>
    <w:tblStylePr w:type="firstCol">
      <w:rPr>
        <w:color w:val="FFFFFF" w:themeColor="background1"/>
      </w:rPr>
      <w:tblPr/>
      <w:tcPr>
        <w:shd w:val="clear" w:color="auto" w:fill="83B56C" w:themeFill="accent6" w:themeFillShade="BF"/>
      </w:tcPr>
    </w:tblStylePr>
    <w:tblStylePr w:type="lastCol">
      <w:rPr>
        <w:color w:val="FFFFFF" w:themeColor="background1"/>
      </w:rPr>
      <w:tblPr/>
      <w:tcPr>
        <w:shd w:val="clear" w:color="auto" w:fill="83B56C" w:themeFill="accent6" w:themeFillShade="BF"/>
      </w:tcPr>
    </w:tblStylePr>
    <w:tblStylePr w:type="band1Vert">
      <w:tblPr/>
      <w:tcPr>
        <w:shd w:val="clear" w:color="auto" w:fill="DCEAD6" w:themeFill="accent6" w:themeFillTint="7F"/>
      </w:tcPr>
    </w:tblStylePr>
    <w:tblStylePr w:type="band1Horz">
      <w:tblPr/>
      <w:tcPr>
        <w:shd w:val="clear" w:color="auto" w:fill="DCEAD6" w:themeFill="accent6" w:themeFillTint="7F"/>
      </w:tcPr>
    </w:tblStylePr>
  </w:style>
  <w:style w:type="table" w:styleId="ColorfulGrid-Accent5">
    <w:name w:val="Colorful Grid Accent 5"/>
    <w:basedOn w:val="TableNormal"/>
    <w:uiPriority w:val="73"/>
    <w:rsid w:val="001857D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0E4DC" w:themeFill="accent5" w:themeFillTint="33"/>
    </w:tcPr>
    <w:tblStylePr w:type="firstRow">
      <w:rPr>
        <w:b/>
        <w:bCs/>
      </w:rPr>
      <w:tblPr/>
      <w:tcPr>
        <w:shd w:val="clear" w:color="auto" w:fill="C1CAB9" w:themeFill="accent5" w:themeFillTint="66"/>
      </w:tcPr>
    </w:tblStylePr>
    <w:tblStylePr w:type="lastRow">
      <w:rPr>
        <w:b/>
        <w:bCs/>
        <w:color w:val="000000" w:themeColor="text1"/>
      </w:rPr>
      <w:tblPr/>
      <w:tcPr>
        <w:shd w:val="clear" w:color="auto" w:fill="C1CAB9" w:themeFill="accent5" w:themeFillTint="66"/>
      </w:tcPr>
    </w:tblStylePr>
    <w:tblStylePr w:type="firstCol">
      <w:rPr>
        <w:color w:val="FFFFFF" w:themeColor="background1"/>
      </w:rPr>
      <w:tblPr/>
      <w:tcPr>
        <w:shd w:val="clear" w:color="auto" w:fill="4C5742" w:themeFill="accent5" w:themeFillShade="BF"/>
      </w:tcPr>
    </w:tblStylePr>
    <w:tblStylePr w:type="lastCol">
      <w:rPr>
        <w:color w:val="FFFFFF" w:themeColor="background1"/>
      </w:rPr>
      <w:tblPr/>
      <w:tcPr>
        <w:shd w:val="clear" w:color="auto" w:fill="4C5742" w:themeFill="accent5" w:themeFillShade="BF"/>
      </w:tcPr>
    </w:tblStylePr>
    <w:tblStylePr w:type="band1Vert">
      <w:tblPr/>
      <w:tcPr>
        <w:shd w:val="clear" w:color="auto" w:fill="B2BDA8" w:themeFill="accent5" w:themeFillTint="7F"/>
      </w:tcPr>
    </w:tblStylePr>
    <w:tblStylePr w:type="band1Horz">
      <w:tblPr/>
      <w:tcPr>
        <w:shd w:val="clear" w:color="auto" w:fill="B2BDA8" w:themeFill="accent5" w:themeFillTint="7F"/>
      </w:tcPr>
    </w:tblStylePr>
  </w:style>
  <w:style w:type="table" w:styleId="ColorfulGrid">
    <w:name w:val="Colorful Grid"/>
    <w:basedOn w:val="TableNormal"/>
    <w:uiPriority w:val="73"/>
    <w:rsid w:val="001857D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Accent5">
    <w:name w:val="Colorful List Accent 5"/>
    <w:basedOn w:val="TableNormal"/>
    <w:uiPriority w:val="72"/>
    <w:rsid w:val="001857D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2ED" w:themeFill="accent5" w:themeFillTint="19"/>
    </w:tcPr>
    <w:tblStylePr w:type="firstRow">
      <w:rPr>
        <w:b/>
        <w:bCs/>
        <w:color w:val="FFFFFF" w:themeColor="background1"/>
      </w:rPr>
      <w:tblPr/>
      <w:tcPr>
        <w:tcBorders>
          <w:bottom w:val="single" w:sz="12" w:space="0" w:color="FFFFFF" w:themeColor="background1"/>
        </w:tcBorders>
        <w:shd w:val="clear" w:color="auto" w:fill="8EBC79" w:themeFill="accent6" w:themeFillShade="CC"/>
      </w:tcPr>
    </w:tblStylePr>
    <w:tblStylePr w:type="lastRow">
      <w:rPr>
        <w:b/>
        <w:bCs/>
        <w:color w:val="8EBC7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4" w:themeFill="accent5" w:themeFillTint="3F"/>
      </w:tcPr>
    </w:tblStylePr>
    <w:tblStylePr w:type="band1Horz">
      <w:tblPr/>
      <w:tcPr>
        <w:shd w:val="clear" w:color="auto" w:fill="E0E4DC" w:themeFill="accent5" w:themeFillTint="33"/>
      </w:tcPr>
    </w:tblStylePr>
  </w:style>
  <w:style w:type="table" w:styleId="ColorfulGrid-Accent2">
    <w:name w:val="Colorful Grid Accent 2"/>
    <w:basedOn w:val="TableNormal"/>
    <w:uiPriority w:val="73"/>
    <w:rsid w:val="001857D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3D0C9" w:themeFill="accent2" w:themeFillTint="33"/>
    </w:tcPr>
    <w:tblStylePr w:type="firstRow">
      <w:rPr>
        <w:b/>
        <w:bCs/>
      </w:rPr>
      <w:tblPr/>
      <w:tcPr>
        <w:shd w:val="clear" w:color="auto" w:fill="E8A293" w:themeFill="accent2" w:themeFillTint="66"/>
      </w:tcPr>
    </w:tblStylePr>
    <w:tblStylePr w:type="lastRow">
      <w:rPr>
        <w:b/>
        <w:bCs/>
        <w:color w:val="000000" w:themeColor="text1"/>
      </w:rPr>
      <w:tblPr/>
      <w:tcPr>
        <w:shd w:val="clear" w:color="auto" w:fill="E8A293" w:themeFill="accent2" w:themeFillTint="66"/>
      </w:tcPr>
    </w:tblStylePr>
    <w:tblStylePr w:type="firstCol">
      <w:rPr>
        <w:color w:val="FFFFFF" w:themeColor="background1"/>
      </w:rPr>
      <w:tblPr/>
      <w:tcPr>
        <w:shd w:val="clear" w:color="auto" w:fill="712818" w:themeFill="accent2" w:themeFillShade="BF"/>
      </w:tcPr>
    </w:tblStylePr>
    <w:tblStylePr w:type="lastCol">
      <w:rPr>
        <w:color w:val="FFFFFF" w:themeColor="background1"/>
      </w:rPr>
      <w:tblPr/>
      <w:tcPr>
        <w:shd w:val="clear" w:color="auto" w:fill="712818" w:themeFill="accent2" w:themeFillShade="BF"/>
      </w:tcPr>
    </w:tblStylePr>
    <w:tblStylePr w:type="band1Vert">
      <w:tblPr/>
      <w:tcPr>
        <w:shd w:val="clear" w:color="auto" w:fill="E28B78" w:themeFill="accent2" w:themeFillTint="7F"/>
      </w:tcPr>
    </w:tblStylePr>
    <w:tblStylePr w:type="band1Horz">
      <w:tblPr/>
      <w:tcPr>
        <w:shd w:val="clear" w:color="auto" w:fill="E28B78" w:themeFill="accent2"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1673293">
      <w:bodyDiv w:val="1"/>
      <w:marLeft w:val="0"/>
      <w:marRight w:val="0"/>
      <w:marTop w:val="0"/>
      <w:marBottom w:val="0"/>
      <w:divBdr>
        <w:top w:val="none" w:sz="0" w:space="0" w:color="auto"/>
        <w:left w:val="none" w:sz="0" w:space="0" w:color="auto"/>
        <w:bottom w:val="none" w:sz="0" w:space="0" w:color="auto"/>
        <w:right w:val="none" w:sz="0" w:space="0" w:color="auto"/>
      </w:divBdr>
      <w:divsChild>
        <w:div w:id="2115708198">
          <w:marLeft w:val="0"/>
          <w:marRight w:val="0"/>
          <w:marTop w:val="0"/>
          <w:marBottom w:val="0"/>
          <w:divBdr>
            <w:top w:val="none" w:sz="0" w:space="0" w:color="auto"/>
            <w:left w:val="none" w:sz="0" w:space="0" w:color="auto"/>
            <w:bottom w:val="none" w:sz="0" w:space="0" w:color="auto"/>
            <w:right w:val="none" w:sz="0" w:space="0" w:color="auto"/>
          </w:divBdr>
          <w:divsChild>
            <w:div w:id="50739958">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63" Type="http://schemas.openxmlformats.org/officeDocument/2006/relationships/image" Target="media/image54.jpeg"/><Relationship Id="rId64" Type="http://schemas.openxmlformats.org/officeDocument/2006/relationships/image" Target="media/image55.jpeg"/><Relationship Id="rId65" Type="http://schemas.openxmlformats.org/officeDocument/2006/relationships/image" Target="media/image56.jpeg"/><Relationship Id="rId66" Type="http://schemas.openxmlformats.org/officeDocument/2006/relationships/image" Target="media/image57.jpeg"/><Relationship Id="rId67" Type="http://schemas.openxmlformats.org/officeDocument/2006/relationships/image" Target="media/image58.jpeg"/><Relationship Id="rId68" Type="http://schemas.openxmlformats.org/officeDocument/2006/relationships/image" Target="media/image59.jpeg"/><Relationship Id="rId69" Type="http://schemas.openxmlformats.org/officeDocument/2006/relationships/footer" Target="footer1.xml"/><Relationship Id="rId50" Type="http://schemas.openxmlformats.org/officeDocument/2006/relationships/image" Target="media/image41.jpeg"/><Relationship Id="rId51" Type="http://schemas.openxmlformats.org/officeDocument/2006/relationships/image" Target="media/image42.jpeg"/><Relationship Id="rId52" Type="http://schemas.openxmlformats.org/officeDocument/2006/relationships/image" Target="media/image43.jpeg"/><Relationship Id="rId53" Type="http://schemas.openxmlformats.org/officeDocument/2006/relationships/image" Target="media/image44.jpeg"/><Relationship Id="rId54" Type="http://schemas.openxmlformats.org/officeDocument/2006/relationships/image" Target="media/image45.jpeg"/><Relationship Id="rId55" Type="http://schemas.openxmlformats.org/officeDocument/2006/relationships/image" Target="media/image46.jpeg"/><Relationship Id="rId56" Type="http://schemas.openxmlformats.org/officeDocument/2006/relationships/image" Target="media/image47.jpeg"/><Relationship Id="rId57" Type="http://schemas.openxmlformats.org/officeDocument/2006/relationships/image" Target="media/image48.jpeg"/><Relationship Id="rId58" Type="http://schemas.openxmlformats.org/officeDocument/2006/relationships/image" Target="media/image49.jpeg"/><Relationship Id="rId59" Type="http://schemas.openxmlformats.org/officeDocument/2006/relationships/image" Target="media/image50.jpeg"/><Relationship Id="rId40" Type="http://schemas.openxmlformats.org/officeDocument/2006/relationships/image" Target="media/image31.jpeg"/><Relationship Id="rId41" Type="http://schemas.openxmlformats.org/officeDocument/2006/relationships/image" Target="media/image32.jpeg"/><Relationship Id="rId42" Type="http://schemas.openxmlformats.org/officeDocument/2006/relationships/image" Target="media/image33.jpeg"/><Relationship Id="rId43" Type="http://schemas.openxmlformats.org/officeDocument/2006/relationships/image" Target="media/image34.jpeg"/><Relationship Id="rId44" Type="http://schemas.openxmlformats.org/officeDocument/2006/relationships/image" Target="media/image35.jpeg"/><Relationship Id="rId45" Type="http://schemas.openxmlformats.org/officeDocument/2006/relationships/image" Target="media/image36.jpeg"/><Relationship Id="rId46" Type="http://schemas.openxmlformats.org/officeDocument/2006/relationships/image" Target="media/image37.jpeg"/><Relationship Id="rId47" Type="http://schemas.openxmlformats.org/officeDocument/2006/relationships/image" Target="media/image38.jpeg"/><Relationship Id="rId48" Type="http://schemas.openxmlformats.org/officeDocument/2006/relationships/image" Target="media/image39.jpeg"/><Relationship Id="rId49" Type="http://schemas.openxmlformats.org/officeDocument/2006/relationships/image" Target="media/image40.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image" Target="media/image23.jpeg"/><Relationship Id="rId33" Type="http://schemas.openxmlformats.org/officeDocument/2006/relationships/image" Target="media/image24.jpeg"/><Relationship Id="rId34" Type="http://schemas.openxmlformats.org/officeDocument/2006/relationships/image" Target="media/image25.jpeg"/><Relationship Id="rId35" Type="http://schemas.openxmlformats.org/officeDocument/2006/relationships/image" Target="media/image26.jpeg"/><Relationship Id="rId36" Type="http://schemas.openxmlformats.org/officeDocument/2006/relationships/image" Target="media/image27.jpeg"/><Relationship Id="rId37" Type="http://schemas.openxmlformats.org/officeDocument/2006/relationships/image" Target="media/image28.jpeg"/><Relationship Id="rId38" Type="http://schemas.openxmlformats.org/officeDocument/2006/relationships/image" Target="media/image29.jpeg"/><Relationship Id="rId39" Type="http://schemas.openxmlformats.org/officeDocument/2006/relationships/image" Target="media/image30.jpeg"/><Relationship Id="rId70" Type="http://schemas.openxmlformats.org/officeDocument/2006/relationships/fontTable" Target="fontTable.xml"/><Relationship Id="rId71" Type="http://schemas.openxmlformats.org/officeDocument/2006/relationships/glossaryDocument" Target="glossary/document.xml"/><Relationship Id="rId72" Type="http://schemas.openxmlformats.org/officeDocument/2006/relationships/theme" Target="theme/theme1.xml"/><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jpeg"/><Relationship Id="rId60" Type="http://schemas.openxmlformats.org/officeDocument/2006/relationships/image" Target="media/image51.jpeg"/><Relationship Id="rId61" Type="http://schemas.openxmlformats.org/officeDocument/2006/relationships/image" Target="media/image52.jpeg"/><Relationship Id="rId62" Type="http://schemas.openxmlformats.org/officeDocument/2006/relationships/image" Target="media/image53.jpeg"/><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Mac%20HD%20:Applications:Microsoft%20Office%202011:Office:Media:Templates:Print%20Layout%20View:Miscellaneous:Lesson%20Plan.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CB6087DC7F2F34192B4DD94A9C7D598"/>
        <w:category>
          <w:name w:val="General"/>
          <w:gallery w:val="placeholder"/>
        </w:category>
        <w:types>
          <w:type w:val="bbPlcHdr"/>
        </w:types>
        <w:behaviors>
          <w:behavior w:val="content"/>
        </w:behaviors>
        <w:guid w:val="{4701F4C3-F297-BA4F-B94D-582E36E28CC7}"/>
      </w:docPartPr>
      <w:docPartBody>
        <w:p w:rsidR="003C047E" w:rsidRDefault="003C047E">
          <w:pPr>
            <w:pStyle w:val="FCB6087DC7F2F34192B4DD94A9C7D598"/>
          </w:pPr>
          <w:r>
            <w:t>Lesson Title</w:t>
          </w:r>
        </w:p>
      </w:docPartBody>
    </w:docPart>
    <w:docPart>
      <w:docPartPr>
        <w:name w:val="2428519ECEAE374799AF7CF16C86C275"/>
        <w:category>
          <w:name w:val="General"/>
          <w:gallery w:val="placeholder"/>
        </w:category>
        <w:types>
          <w:type w:val="bbPlcHdr"/>
        </w:types>
        <w:behaviors>
          <w:behavior w:val="content"/>
        </w:behaviors>
        <w:guid w:val="{BA087A62-8DB2-A747-85B1-0E2CD2682244}"/>
      </w:docPartPr>
      <w:docPartBody>
        <w:p w:rsidR="003C047E" w:rsidRDefault="003C047E">
          <w:pPr>
            <w:pStyle w:val="2428519ECEAE374799AF7CF16C86C275"/>
          </w:pPr>
          <w:r w:rsidRPr="00C6360D">
            <w:t xml:space="preserve">Cras vel massa condimentum nisi ultricies venenatis at id nibh. Fusce et risus eget neque scelerisque vestibulum. In vestibulum arcu eget risus congue congue. </w:t>
          </w:r>
        </w:p>
      </w:docPartBody>
    </w:docPart>
    <w:docPart>
      <w:docPartPr>
        <w:name w:val="62953C2559E8C24D80E807F00A3FF106"/>
        <w:category>
          <w:name w:val="General"/>
          <w:gallery w:val="placeholder"/>
        </w:category>
        <w:types>
          <w:type w:val="bbPlcHdr"/>
        </w:types>
        <w:behaviors>
          <w:behavior w:val="content"/>
        </w:behaviors>
        <w:guid w:val="{6009E14E-7A91-9749-AAAB-0A145284C2EB}"/>
      </w:docPartPr>
      <w:docPartBody>
        <w:p w:rsidR="003C047E" w:rsidRDefault="003C047E" w:rsidP="003C047E">
          <w:r w:rsidRPr="00C6360D">
            <w:t xml:space="preserve">Sed ultrices, turpis quis fringilla rutrum, justo quam tincidunt turpis, vitae pulvinar risus massa id lorem. </w:t>
          </w:r>
        </w:p>
        <w:p w:rsidR="003C047E" w:rsidRDefault="003C047E" w:rsidP="003C047E">
          <w:pPr>
            <w:pStyle w:val="ListBullet"/>
          </w:pPr>
          <w:r w:rsidRPr="00C6360D">
            <w:t xml:space="preserve">Class aptent taciti sociosqu ad litora torquent per conubia nostra, per inceptos himenaeos. </w:t>
          </w:r>
        </w:p>
        <w:p w:rsidR="003C047E" w:rsidRDefault="003C047E">
          <w:pPr>
            <w:pStyle w:val="62953C2559E8C24D80E807F00A3FF106"/>
          </w:pPr>
          <w:r w:rsidRPr="00C6360D">
            <w:t xml:space="preserve">Mauris at laoreet mauris. Morbi aliquet dapibus lobortis. </w:t>
          </w:r>
        </w:p>
      </w:docPartBody>
    </w:docPart>
    <w:docPart>
      <w:docPartPr>
        <w:name w:val="2A388A91AC02F147BC23FE311325DCBE"/>
        <w:category>
          <w:name w:val="General"/>
          <w:gallery w:val="placeholder"/>
        </w:category>
        <w:types>
          <w:type w:val="bbPlcHdr"/>
        </w:types>
        <w:behaviors>
          <w:behavior w:val="content"/>
        </w:behaviors>
        <w:guid w:val="{8A32139E-0C37-C846-A6AD-B3540C0B1DEB}"/>
      </w:docPartPr>
      <w:docPartBody>
        <w:p w:rsidR="003C047E" w:rsidRDefault="003C047E" w:rsidP="003C047E">
          <w:r w:rsidRPr="00C6360D">
            <w:t xml:space="preserve"> Pellentesque aliquam viverra felis, commodo mollis odio aliquet sit amet. Aliquam lobortis leo id lectus vulputate ut vehicula neque malesuada. </w:t>
          </w:r>
        </w:p>
        <w:p w:rsidR="003C047E" w:rsidRDefault="003C047E" w:rsidP="003C047E">
          <w:pPr>
            <w:pStyle w:val="ListNumber"/>
          </w:pPr>
          <w:r w:rsidRPr="00C6360D">
            <w:t xml:space="preserve">Vivamus at lacus elit. </w:t>
          </w:r>
        </w:p>
        <w:p w:rsidR="003C047E" w:rsidRDefault="003C047E" w:rsidP="003C047E">
          <w:pPr>
            <w:pStyle w:val="ListNumber"/>
          </w:pPr>
          <w:r w:rsidRPr="00C6360D">
            <w:t xml:space="preserve">Vestibulum sit amet porttitor augue. </w:t>
          </w:r>
        </w:p>
        <w:p w:rsidR="003C047E" w:rsidRDefault="003C047E">
          <w:pPr>
            <w:pStyle w:val="2A388A91AC02F147BC23FE311325DCBE"/>
          </w:pPr>
          <w:r w:rsidRPr="00C6360D">
            <w:t xml:space="preserve">Class aptent taciti sociosqu ad litora torquent per conubia nostra, per inceptos himenaeos. </w:t>
          </w:r>
        </w:p>
      </w:docPartBody>
    </w:docPart>
    <w:docPart>
      <w:docPartPr>
        <w:name w:val="56F8FF185D1F014C8331FB5276DE7E60"/>
        <w:category>
          <w:name w:val="General"/>
          <w:gallery w:val="placeholder"/>
        </w:category>
        <w:types>
          <w:type w:val="bbPlcHdr"/>
        </w:types>
        <w:behaviors>
          <w:behavior w:val="content"/>
        </w:behaviors>
        <w:guid w:val="{2CBC5F64-B0E2-1741-AA23-3C2BE36A8184}"/>
      </w:docPartPr>
      <w:docPartBody>
        <w:p w:rsidR="003C047E" w:rsidRDefault="003C047E">
          <w:pPr>
            <w:pStyle w:val="56F8FF185D1F014C8331FB5276DE7E60"/>
          </w:pPr>
          <w:r w:rsidRPr="0067573E">
            <w:t>Fusce ac dictum ligula. Sed vel orci nec orci vestibulum euismod vel sed augue. Fusce posuere, dolor cursus tincidunt posuere, urna magna hendrerit nibh, vel malesuada lorem quam et nibh. Aliquam erat volutpat.</w:t>
          </w:r>
        </w:p>
      </w:docPartBody>
    </w:docPart>
    <w:docPart>
      <w:docPartPr>
        <w:name w:val="400CF028E4701848843126BC254BB855"/>
        <w:category>
          <w:name w:val="General"/>
          <w:gallery w:val="placeholder"/>
        </w:category>
        <w:types>
          <w:type w:val="bbPlcHdr"/>
        </w:types>
        <w:behaviors>
          <w:behavior w:val="content"/>
        </w:behaviors>
        <w:guid w:val="{B68CA3B5-63B2-8646-AABA-4EFC131AB1BB}"/>
      </w:docPartPr>
      <w:docPartBody>
        <w:p w:rsidR="003C047E" w:rsidRDefault="003C047E">
          <w:pPr>
            <w:pStyle w:val="400CF028E4701848843126BC254BB855"/>
          </w:pPr>
          <w:r w:rsidRPr="00C6360D">
            <w:t xml:space="preserve">Aliquam sagittis, magna id hendrerit tincidunt, arcu mauris malesuada tellus, non venenatis neque ipsum eu nibh. </w:t>
          </w:r>
        </w:p>
      </w:docPartBody>
    </w:docPart>
    <w:docPart>
      <w:docPartPr>
        <w:name w:val="A8D50D9E87721F4988611A2370D8C71B"/>
        <w:category>
          <w:name w:val="General"/>
          <w:gallery w:val="placeholder"/>
        </w:category>
        <w:types>
          <w:type w:val="bbPlcHdr"/>
        </w:types>
        <w:behaviors>
          <w:behavior w:val="content"/>
        </w:behaviors>
        <w:guid w:val="{087617A2-1D21-0E4F-8F9F-522028D214BC}"/>
      </w:docPartPr>
      <w:docPartBody>
        <w:p w:rsidR="003C047E" w:rsidRDefault="003C047E" w:rsidP="003C047E">
          <w:pPr>
            <w:pStyle w:val="BlockText"/>
            <w:spacing w:after="200"/>
          </w:pPr>
          <w:r>
            <w:t xml:space="preserve">Nullam dignissim interdum est vitae fermentum. </w:t>
          </w:r>
        </w:p>
        <w:p w:rsidR="003C047E" w:rsidRDefault="003C047E" w:rsidP="003C047E">
          <w:pPr>
            <w:pStyle w:val="ListBullet2"/>
          </w:pPr>
          <w:r>
            <w:t xml:space="preserve">Morbi id sem a sem convallis gravida sed quis leo. </w:t>
          </w:r>
        </w:p>
        <w:p w:rsidR="003C047E" w:rsidRDefault="003C047E" w:rsidP="003C047E">
          <w:pPr>
            <w:pStyle w:val="ListBullet2"/>
          </w:pPr>
          <w:r w:rsidRPr="00384A08">
            <w:t>Etiam at volutpat mauris.</w:t>
          </w:r>
        </w:p>
        <w:p w:rsidR="003C047E" w:rsidRDefault="003C047E">
          <w:pPr>
            <w:pStyle w:val="A8D50D9E87721F4988611A2370D8C71B"/>
          </w:pPr>
          <w:r>
            <w:t xml:space="preserve">Donec eget congue augue. </w:t>
          </w:r>
        </w:p>
      </w:docPartBody>
    </w:docPart>
    <w:docPart>
      <w:docPartPr>
        <w:name w:val="EFB3BFDB3A23984EA812F11D77C40E4B"/>
        <w:category>
          <w:name w:val="General"/>
          <w:gallery w:val="placeholder"/>
        </w:category>
        <w:types>
          <w:type w:val="bbPlcHdr"/>
        </w:types>
        <w:behaviors>
          <w:behavior w:val="content"/>
        </w:behaviors>
        <w:guid w:val="{A0783BAE-63AB-7B45-B6BB-1978D14DE3F1}"/>
      </w:docPartPr>
      <w:docPartBody>
        <w:p w:rsidR="003C047E" w:rsidRDefault="003C047E" w:rsidP="003C047E">
          <w:pPr>
            <w:pStyle w:val="BlockText"/>
            <w:spacing w:after="200"/>
          </w:pPr>
          <w:r>
            <w:t xml:space="preserve">Sed sagittis massa eu risus pretium molestie tempor elit cursus. Pellentesque sodales, diam sit amet laoreet vehicula, neque neque consectetur leo, quis hendrerit purus quam eget nisi. Quisque non vestibulum sem. </w:t>
          </w:r>
        </w:p>
        <w:p w:rsidR="003C047E" w:rsidRDefault="003C047E" w:rsidP="003C047E">
          <w:pPr>
            <w:pStyle w:val="BlockText"/>
            <w:spacing w:after="200"/>
          </w:pPr>
          <w:r>
            <w:t xml:space="preserve">Ut eget lacus id felis pellentesque rutrum. In hendrerit lacinia tempus. Aenean in odio id mauris dapibus ultrices at in arcu. Phasellus id augue metus. Ut porttitor arcu in nulla suscipit facilisis viverra leo posuere. </w:t>
          </w:r>
        </w:p>
        <w:p w:rsidR="003C047E" w:rsidRDefault="003C047E" w:rsidP="003C047E">
          <w:pPr>
            <w:pStyle w:val="Heading2"/>
          </w:pPr>
          <w:r>
            <w:t>Lorem Ipsum Dolor</w:t>
          </w:r>
        </w:p>
        <w:p w:rsidR="003C047E" w:rsidRDefault="003C047E">
          <w:pPr>
            <w:pStyle w:val="EFB3BFDB3A23984EA812F11D77C40E4B"/>
          </w:pPr>
          <w:r>
            <w:t xml:space="preserve">Phasellus et felis leo. Suspendisse est metus, interdum quis laoreet vel, laoreet a quam. Sed faucibus, dui in mattis hendrerit, quam nulla dictum enim, ac vulputate urna libero sit amet augue. </w:t>
          </w:r>
        </w:p>
      </w:docPartBody>
    </w:docPart>
    <w:docPart>
      <w:docPartPr>
        <w:name w:val="0356111CC1A67F428F7E02A16A24C85B"/>
        <w:category>
          <w:name w:val="General"/>
          <w:gallery w:val="placeholder"/>
        </w:category>
        <w:types>
          <w:type w:val="bbPlcHdr"/>
        </w:types>
        <w:behaviors>
          <w:behavior w:val="content"/>
        </w:behaviors>
        <w:guid w:val="{5A8082C7-D210-7140-A298-0584CDA294BE}"/>
      </w:docPartPr>
      <w:docPartBody>
        <w:p w:rsidR="003C047E" w:rsidRDefault="003C047E">
          <w:pPr>
            <w:pStyle w:val="0356111CC1A67F428F7E02A16A24C85B"/>
          </w:pPr>
          <w:r w:rsidRPr="00D63F22">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EE1E86F8"/>
    <w:lvl w:ilvl="0">
      <w:start w:val="1"/>
      <w:numFmt w:val="bullet"/>
      <w:pStyle w:val="ListBullet2"/>
      <w:lvlText w:val="¡"/>
      <w:lvlJc w:val="left"/>
      <w:pPr>
        <w:ind w:left="720" w:hanging="360"/>
      </w:pPr>
      <w:rPr>
        <w:rFonts w:ascii="Wingdings 2" w:hAnsi="Wingdings 2" w:hint="default"/>
        <w:color w:val="595959" w:themeColor="text1" w:themeTint="A6"/>
      </w:rPr>
    </w:lvl>
  </w:abstractNum>
  <w:abstractNum w:abstractNumId="1">
    <w:nsid w:val="FFFFFF88"/>
    <w:multiLevelType w:val="singleLevel"/>
    <w:tmpl w:val="EE2E0A2A"/>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2">
    <w:nsid w:val="FFFFFF89"/>
    <w:multiLevelType w:val="singleLevel"/>
    <w:tmpl w:val="4442FD16"/>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2"/>
  </w:num>
  <w:num w:numId="2">
    <w:abstractNumId w:val="1"/>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047E"/>
    <w:rsid w:val="003C047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List Bullet 2" w:uiPriority="1" w:qFormat="1"/>
    <w:lsdException w:name="Title" w:semiHidden="0" w:uiPriority="10" w:unhideWhenUsed="0" w:qFormat="1"/>
    <w:lsdException w:name="Default Paragraph Font" w:uiPriority="1"/>
    <w:lsdException w:name="Subtitle" w:semiHidden="0" w:uiPriority="11" w:unhideWhenUsed="0" w:qFormat="1"/>
    <w:lsdException w:name="Block Text" w:uiPriority="1"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1"/>
    <w:qFormat/>
    <w:rsid w:val="003C047E"/>
    <w:pPr>
      <w:keepNext/>
      <w:keepLines/>
      <w:spacing w:before="360" w:after="120" w:line="276" w:lineRule="auto"/>
      <w:outlineLvl w:val="1"/>
    </w:pPr>
    <w:rPr>
      <w:rFonts w:asciiTheme="majorHAnsi" w:eastAsiaTheme="majorEastAsia" w:hAnsiTheme="majorHAnsi" w:cstheme="majorBidi"/>
      <w:bCs/>
      <w:color w:val="595959" w:themeColor="text1" w:themeTint="A6"/>
      <w:sz w:val="28"/>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B6087DC7F2F34192B4DD94A9C7D598">
    <w:name w:val="FCB6087DC7F2F34192B4DD94A9C7D598"/>
  </w:style>
  <w:style w:type="paragraph" w:customStyle="1" w:styleId="2428519ECEAE374799AF7CF16C86C275">
    <w:name w:val="2428519ECEAE374799AF7CF16C86C275"/>
  </w:style>
  <w:style w:type="paragraph" w:styleId="ListBullet">
    <w:name w:val="List Bullet"/>
    <w:basedOn w:val="Normal"/>
    <w:uiPriority w:val="1"/>
    <w:qFormat/>
    <w:rsid w:val="003C047E"/>
    <w:pPr>
      <w:numPr>
        <w:numId w:val="1"/>
      </w:numPr>
      <w:spacing w:after="200" w:line="276" w:lineRule="auto"/>
    </w:pPr>
    <w:rPr>
      <w:color w:val="404040" w:themeColor="text1" w:themeTint="BF"/>
      <w:sz w:val="20"/>
      <w:lang w:val="en-US" w:eastAsia="en-US"/>
    </w:rPr>
  </w:style>
  <w:style w:type="paragraph" w:customStyle="1" w:styleId="62953C2559E8C24D80E807F00A3FF106">
    <w:name w:val="62953C2559E8C24D80E807F00A3FF106"/>
  </w:style>
  <w:style w:type="paragraph" w:styleId="ListNumber">
    <w:name w:val="List Number"/>
    <w:basedOn w:val="Normal"/>
    <w:uiPriority w:val="1"/>
    <w:qFormat/>
    <w:rsid w:val="003C047E"/>
    <w:pPr>
      <w:numPr>
        <w:numId w:val="2"/>
      </w:numPr>
      <w:spacing w:after="200" w:line="276" w:lineRule="auto"/>
    </w:pPr>
    <w:rPr>
      <w:color w:val="404040" w:themeColor="text1" w:themeTint="BF"/>
      <w:sz w:val="20"/>
      <w:lang w:val="en-US" w:eastAsia="en-US"/>
    </w:rPr>
  </w:style>
  <w:style w:type="paragraph" w:customStyle="1" w:styleId="2A388A91AC02F147BC23FE311325DCBE">
    <w:name w:val="2A388A91AC02F147BC23FE311325DCBE"/>
  </w:style>
  <w:style w:type="paragraph" w:customStyle="1" w:styleId="56F8FF185D1F014C8331FB5276DE7E60">
    <w:name w:val="56F8FF185D1F014C8331FB5276DE7E60"/>
  </w:style>
  <w:style w:type="paragraph" w:customStyle="1" w:styleId="400CF028E4701848843126BC254BB855">
    <w:name w:val="400CF028E4701848843126BC254BB855"/>
  </w:style>
  <w:style w:type="paragraph" w:styleId="BlockText">
    <w:name w:val="Block Text"/>
    <w:basedOn w:val="Normal"/>
    <w:uiPriority w:val="1"/>
    <w:unhideWhenUsed/>
    <w:qFormat/>
    <w:rsid w:val="003C047E"/>
    <w:pPr>
      <w:spacing w:line="276" w:lineRule="auto"/>
      <w:ind w:right="360"/>
    </w:pPr>
    <w:rPr>
      <w:iCs/>
      <w:color w:val="7F7F7F" w:themeColor="text1" w:themeTint="80"/>
      <w:sz w:val="20"/>
      <w:lang w:val="en-US" w:eastAsia="en-US"/>
    </w:rPr>
  </w:style>
  <w:style w:type="paragraph" w:styleId="ListBullet2">
    <w:name w:val="List Bullet 2"/>
    <w:basedOn w:val="BlockText"/>
    <w:uiPriority w:val="1"/>
    <w:unhideWhenUsed/>
    <w:qFormat/>
    <w:rsid w:val="003C047E"/>
    <w:pPr>
      <w:numPr>
        <w:numId w:val="3"/>
      </w:numPr>
      <w:spacing w:after="40"/>
    </w:pPr>
  </w:style>
  <w:style w:type="paragraph" w:customStyle="1" w:styleId="A8D50D9E87721F4988611A2370D8C71B">
    <w:name w:val="A8D50D9E87721F4988611A2370D8C71B"/>
  </w:style>
  <w:style w:type="character" w:customStyle="1" w:styleId="Heading2Char">
    <w:name w:val="Heading 2 Char"/>
    <w:basedOn w:val="DefaultParagraphFont"/>
    <w:link w:val="Heading2"/>
    <w:uiPriority w:val="1"/>
    <w:rsid w:val="003C047E"/>
    <w:rPr>
      <w:rFonts w:asciiTheme="majorHAnsi" w:eastAsiaTheme="majorEastAsia" w:hAnsiTheme="majorHAnsi" w:cstheme="majorBidi"/>
      <w:bCs/>
      <w:color w:val="595959" w:themeColor="text1" w:themeTint="A6"/>
      <w:sz w:val="28"/>
      <w:szCs w:val="26"/>
      <w:lang w:val="en-US" w:eastAsia="en-US"/>
    </w:rPr>
  </w:style>
  <w:style w:type="paragraph" w:customStyle="1" w:styleId="EFB3BFDB3A23984EA812F11D77C40E4B">
    <w:name w:val="EFB3BFDB3A23984EA812F11D77C40E4B"/>
  </w:style>
  <w:style w:type="character" w:styleId="PlaceholderText">
    <w:name w:val="Placeholder Text"/>
    <w:basedOn w:val="DefaultParagraphFont"/>
    <w:uiPriority w:val="99"/>
    <w:semiHidden/>
    <w:rPr>
      <w:color w:val="808080"/>
    </w:rPr>
  </w:style>
  <w:style w:type="paragraph" w:customStyle="1" w:styleId="0356111CC1A67F428F7E02A16A24C85B">
    <w:name w:val="0356111CC1A67F428F7E02A16A24C85B"/>
  </w:style>
  <w:style w:type="paragraph" w:customStyle="1" w:styleId="6AFBB0E8F17AEA4392F1AA164F5989BF">
    <w:name w:val="6AFBB0E8F17AEA4392F1AA164F5989BF"/>
    <w:rsid w:val="003C047E"/>
  </w:style>
  <w:style w:type="paragraph" w:customStyle="1" w:styleId="EE2CD22C96273C44840634C65D68052F">
    <w:name w:val="EE2CD22C96273C44840634C65D68052F"/>
    <w:rsid w:val="003C047E"/>
  </w:style>
  <w:style w:type="paragraph" w:customStyle="1" w:styleId="0630345A5AE57A4ABB1838B783DFE0A7">
    <w:name w:val="0630345A5AE57A4ABB1838B783DFE0A7"/>
    <w:rsid w:val="003C047E"/>
  </w:style>
  <w:style w:type="paragraph" w:customStyle="1" w:styleId="3C19CFADBF3D2F4196334D92B245DF85">
    <w:name w:val="3C19CFADBF3D2F4196334D92B245DF85"/>
    <w:rsid w:val="003C047E"/>
  </w:style>
  <w:style w:type="paragraph" w:customStyle="1" w:styleId="9E10072011CC29499B88995F21637F0E">
    <w:name w:val="9E10072011CC29499B88995F21637F0E"/>
    <w:rsid w:val="003C047E"/>
  </w:style>
  <w:style w:type="paragraph" w:customStyle="1" w:styleId="2EA7273D781F2C46B512F198A50B680C">
    <w:name w:val="2EA7273D781F2C46B512F198A50B680C"/>
    <w:rsid w:val="003C047E"/>
  </w:style>
  <w:style w:type="paragraph" w:customStyle="1" w:styleId="671C92A34D2AAC4E8C4196F64A98CF4C">
    <w:name w:val="671C92A34D2AAC4E8C4196F64A98CF4C"/>
    <w:rsid w:val="003C047E"/>
  </w:style>
  <w:style w:type="paragraph" w:customStyle="1" w:styleId="A2611BB7510A304E90CBF245DECDCD99">
    <w:name w:val="A2611BB7510A304E90CBF245DECDCD99"/>
    <w:rsid w:val="003C047E"/>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List Bullet 2" w:uiPriority="1" w:qFormat="1"/>
    <w:lsdException w:name="Title" w:semiHidden="0" w:uiPriority="10" w:unhideWhenUsed="0" w:qFormat="1"/>
    <w:lsdException w:name="Default Paragraph Font" w:uiPriority="1"/>
    <w:lsdException w:name="Subtitle" w:semiHidden="0" w:uiPriority="11" w:unhideWhenUsed="0" w:qFormat="1"/>
    <w:lsdException w:name="Block Text" w:uiPriority="1"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1"/>
    <w:qFormat/>
    <w:rsid w:val="003C047E"/>
    <w:pPr>
      <w:keepNext/>
      <w:keepLines/>
      <w:spacing w:before="360" w:after="120" w:line="276" w:lineRule="auto"/>
      <w:outlineLvl w:val="1"/>
    </w:pPr>
    <w:rPr>
      <w:rFonts w:asciiTheme="majorHAnsi" w:eastAsiaTheme="majorEastAsia" w:hAnsiTheme="majorHAnsi" w:cstheme="majorBidi"/>
      <w:bCs/>
      <w:color w:val="595959" w:themeColor="text1" w:themeTint="A6"/>
      <w:sz w:val="28"/>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B6087DC7F2F34192B4DD94A9C7D598">
    <w:name w:val="FCB6087DC7F2F34192B4DD94A9C7D598"/>
  </w:style>
  <w:style w:type="paragraph" w:customStyle="1" w:styleId="2428519ECEAE374799AF7CF16C86C275">
    <w:name w:val="2428519ECEAE374799AF7CF16C86C275"/>
  </w:style>
  <w:style w:type="paragraph" w:styleId="ListBullet">
    <w:name w:val="List Bullet"/>
    <w:basedOn w:val="Normal"/>
    <w:uiPriority w:val="1"/>
    <w:qFormat/>
    <w:rsid w:val="003C047E"/>
    <w:pPr>
      <w:numPr>
        <w:numId w:val="1"/>
      </w:numPr>
      <w:spacing w:after="200" w:line="276" w:lineRule="auto"/>
    </w:pPr>
    <w:rPr>
      <w:color w:val="404040" w:themeColor="text1" w:themeTint="BF"/>
      <w:sz w:val="20"/>
      <w:lang w:val="en-US" w:eastAsia="en-US"/>
    </w:rPr>
  </w:style>
  <w:style w:type="paragraph" w:customStyle="1" w:styleId="62953C2559E8C24D80E807F00A3FF106">
    <w:name w:val="62953C2559E8C24D80E807F00A3FF106"/>
  </w:style>
  <w:style w:type="paragraph" w:styleId="ListNumber">
    <w:name w:val="List Number"/>
    <w:basedOn w:val="Normal"/>
    <w:uiPriority w:val="1"/>
    <w:qFormat/>
    <w:rsid w:val="003C047E"/>
    <w:pPr>
      <w:numPr>
        <w:numId w:val="2"/>
      </w:numPr>
      <w:spacing w:after="200" w:line="276" w:lineRule="auto"/>
    </w:pPr>
    <w:rPr>
      <w:color w:val="404040" w:themeColor="text1" w:themeTint="BF"/>
      <w:sz w:val="20"/>
      <w:lang w:val="en-US" w:eastAsia="en-US"/>
    </w:rPr>
  </w:style>
  <w:style w:type="paragraph" w:customStyle="1" w:styleId="2A388A91AC02F147BC23FE311325DCBE">
    <w:name w:val="2A388A91AC02F147BC23FE311325DCBE"/>
  </w:style>
  <w:style w:type="paragraph" w:customStyle="1" w:styleId="56F8FF185D1F014C8331FB5276DE7E60">
    <w:name w:val="56F8FF185D1F014C8331FB5276DE7E60"/>
  </w:style>
  <w:style w:type="paragraph" w:customStyle="1" w:styleId="400CF028E4701848843126BC254BB855">
    <w:name w:val="400CF028E4701848843126BC254BB855"/>
  </w:style>
  <w:style w:type="paragraph" w:styleId="BlockText">
    <w:name w:val="Block Text"/>
    <w:basedOn w:val="Normal"/>
    <w:uiPriority w:val="1"/>
    <w:unhideWhenUsed/>
    <w:qFormat/>
    <w:rsid w:val="003C047E"/>
    <w:pPr>
      <w:spacing w:line="276" w:lineRule="auto"/>
      <w:ind w:right="360"/>
    </w:pPr>
    <w:rPr>
      <w:iCs/>
      <w:color w:val="7F7F7F" w:themeColor="text1" w:themeTint="80"/>
      <w:sz w:val="20"/>
      <w:lang w:val="en-US" w:eastAsia="en-US"/>
    </w:rPr>
  </w:style>
  <w:style w:type="paragraph" w:styleId="ListBullet2">
    <w:name w:val="List Bullet 2"/>
    <w:basedOn w:val="BlockText"/>
    <w:uiPriority w:val="1"/>
    <w:unhideWhenUsed/>
    <w:qFormat/>
    <w:rsid w:val="003C047E"/>
    <w:pPr>
      <w:numPr>
        <w:numId w:val="3"/>
      </w:numPr>
      <w:spacing w:after="40"/>
    </w:pPr>
  </w:style>
  <w:style w:type="paragraph" w:customStyle="1" w:styleId="A8D50D9E87721F4988611A2370D8C71B">
    <w:name w:val="A8D50D9E87721F4988611A2370D8C71B"/>
  </w:style>
  <w:style w:type="character" w:customStyle="1" w:styleId="Heading2Char">
    <w:name w:val="Heading 2 Char"/>
    <w:basedOn w:val="DefaultParagraphFont"/>
    <w:link w:val="Heading2"/>
    <w:uiPriority w:val="1"/>
    <w:rsid w:val="003C047E"/>
    <w:rPr>
      <w:rFonts w:asciiTheme="majorHAnsi" w:eastAsiaTheme="majorEastAsia" w:hAnsiTheme="majorHAnsi" w:cstheme="majorBidi"/>
      <w:bCs/>
      <w:color w:val="595959" w:themeColor="text1" w:themeTint="A6"/>
      <w:sz w:val="28"/>
      <w:szCs w:val="26"/>
      <w:lang w:val="en-US" w:eastAsia="en-US"/>
    </w:rPr>
  </w:style>
  <w:style w:type="paragraph" w:customStyle="1" w:styleId="EFB3BFDB3A23984EA812F11D77C40E4B">
    <w:name w:val="EFB3BFDB3A23984EA812F11D77C40E4B"/>
  </w:style>
  <w:style w:type="character" w:styleId="PlaceholderText">
    <w:name w:val="Placeholder Text"/>
    <w:basedOn w:val="DefaultParagraphFont"/>
    <w:uiPriority w:val="99"/>
    <w:semiHidden/>
    <w:rPr>
      <w:color w:val="808080"/>
    </w:rPr>
  </w:style>
  <w:style w:type="paragraph" w:customStyle="1" w:styleId="0356111CC1A67F428F7E02A16A24C85B">
    <w:name w:val="0356111CC1A67F428F7E02A16A24C85B"/>
  </w:style>
  <w:style w:type="paragraph" w:customStyle="1" w:styleId="6AFBB0E8F17AEA4392F1AA164F5989BF">
    <w:name w:val="6AFBB0E8F17AEA4392F1AA164F5989BF"/>
    <w:rsid w:val="003C047E"/>
  </w:style>
  <w:style w:type="paragraph" w:customStyle="1" w:styleId="EE2CD22C96273C44840634C65D68052F">
    <w:name w:val="EE2CD22C96273C44840634C65D68052F"/>
    <w:rsid w:val="003C047E"/>
  </w:style>
  <w:style w:type="paragraph" w:customStyle="1" w:styleId="0630345A5AE57A4ABB1838B783DFE0A7">
    <w:name w:val="0630345A5AE57A4ABB1838B783DFE0A7"/>
    <w:rsid w:val="003C047E"/>
  </w:style>
  <w:style w:type="paragraph" w:customStyle="1" w:styleId="3C19CFADBF3D2F4196334D92B245DF85">
    <w:name w:val="3C19CFADBF3D2F4196334D92B245DF85"/>
    <w:rsid w:val="003C047E"/>
  </w:style>
  <w:style w:type="paragraph" w:customStyle="1" w:styleId="9E10072011CC29499B88995F21637F0E">
    <w:name w:val="9E10072011CC29499B88995F21637F0E"/>
    <w:rsid w:val="003C047E"/>
  </w:style>
  <w:style w:type="paragraph" w:customStyle="1" w:styleId="2EA7273D781F2C46B512F198A50B680C">
    <w:name w:val="2EA7273D781F2C46B512F198A50B680C"/>
    <w:rsid w:val="003C047E"/>
  </w:style>
  <w:style w:type="paragraph" w:customStyle="1" w:styleId="671C92A34D2AAC4E8C4196F64A98CF4C">
    <w:name w:val="671C92A34D2AAC4E8C4196F64A98CF4C"/>
    <w:rsid w:val="003C047E"/>
  </w:style>
  <w:style w:type="paragraph" w:customStyle="1" w:styleId="A2611BB7510A304E90CBF245DECDCD99">
    <w:name w:val="A2611BB7510A304E90CBF245DECDCD99"/>
    <w:rsid w:val="003C04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60.jpeg"/><Relationship Id="rId2" Type="http://schemas.openxmlformats.org/officeDocument/2006/relationships/image" Target="../media/image61.jpeg"/><Relationship Id="rId3" Type="http://schemas.openxmlformats.org/officeDocument/2006/relationships/image" Target="../media/image62.jpeg"/></Relationships>
</file>

<file path=word/theme/theme1.xml><?xml version="1.0" encoding="utf-8"?>
<a:theme xmlns:a="http://schemas.openxmlformats.org/drawingml/2006/main" name="Capital">
  <a:themeElements>
    <a:clrScheme name="Syllabus">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used purely for performance testing in applications such as MS Word and Adobe Reader.  It contains nothing of interest or substance.</Abstract>
  <CompanyAddress>www.arm.com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165783-5E38-8043-8C0D-9653531F9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Lesson Plan.dotx</Template>
  <TotalTime>0</TotalTime>
  <Pages>50</Pages>
  <Words>37523</Words>
  <Characters>150470</Characters>
  <Application>Microsoft Macintosh Word</Application>
  <DocSecurity>0</DocSecurity>
  <Lines>2180</Lines>
  <Paragraphs>1062</Paragraphs>
  <ScaleCrop>false</ScaleCrop>
  <HeadingPairs>
    <vt:vector size="2" baseType="variant">
      <vt:variant>
        <vt:lpstr>Title</vt:lpstr>
      </vt:variant>
      <vt:variant>
        <vt:i4>1</vt:i4>
      </vt:variant>
    </vt:vector>
  </HeadingPairs>
  <TitlesOfParts>
    <vt:vector size="1" baseType="lpstr">
      <vt:lpstr>UX Performance Test Document</vt:lpstr>
    </vt:vector>
  </TitlesOfParts>
  <Manager>Mr Boss</Manager>
  <Company>ARM</Company>
  <LinksUpToDate>false</LinksUpToDate>
  <CharactersWithSpaces>186931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UX Performance Test Document</dc:title>
  <dc:subject>A document containing many element types</dc:subject>
  <dc:creator>Mr Charmdroid</dc:creator>
  <cp:keywords>Test Document</cp:keywords>
  <dc:description/>
  <cp:lastModifiedBy>user</cp:lastModifiedBy>
  <cp:revision>2</cp:revision>
  <cp:lastPrinted>2016-07-05T11:31:00Z</cp:lastPrinted>
  <dcterms:created xsi:type="dcterms:W3CDTF">2016-07-05T11:31:00Z</dcterms:created>
  <dcterms:modified xsi:type="dcterms:W3CDTF">2016-07-05T11:31:00Z</dcterms:modified>
  <cp:category>Test Document</cp:category>
</cp:coreProperties>
</file>